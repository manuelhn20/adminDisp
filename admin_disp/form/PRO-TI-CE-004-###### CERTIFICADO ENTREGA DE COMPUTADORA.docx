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81F3" w14:textId="2EB0867E" w:rsidR="00100EED" w:rsidRP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 xml:space="preserve">Por medio de la presente, yo </w:t>
      </w:r>
      <w:r w:rsidR="00950127">
        <w:rPr>
          <w:b/>
          <w:bCs/>
          <w:sz w:val="20"/>
          <w:lang w:val="es-HN"/>
        </w:rPr>
        <w:t>[NOMBRE_</w:t>
      </w:r>
      <w:r w:rsidR="009B58A6">
        <w:rPr>
          <w:b/>
          <w:bCs/>
          <w:sz w:val="20"/>
          <w:lang w:val="es-HN"/>
        </w:rPr>
        <w:t>USUARIO</w:t>
      </w:r>
      <w:r w:rsidR="00950127">
        <w:rPr>
          <w:b/>
          <w:bCs/>
          <w:sz w:val="20"/>
          <w:lang w:val="es-HN"/>
        </w:rPr>
        <w:t>]</w:t>
      </w:r>
      <w:r w:rsidRPr="00100EED">
        <w:rPr>
          <w:sz w:val="20"/>
          <w:lang w:val="es-HN"/>
        </w:rPr>
        <w:t xml:space="preserve">, en mi condición de </w:t>
      </w:r>
      <w:r w:rsidR="00950127">
        <w:rPr>
          <w:b/>
          <w:bCs/>
          <w:sz w:val="20"/>
          <w:lang w:val="es-HN"/>
        </w:rPr>
        <w:t>[PUESTO]</w:t>
      </w:r>
      <w:r w:rsidRPr="00100EED">
        <w:rPr>
          <w:sz w:val="20"/>
          <w:lang w:val="es-HN"/>
        </w:rPr>
        <w:t xml:space="preserve">, con número de identidad </w:t>
      </w:r>
      <w:r w:rsidR="00950127">
        <w:rPr>
          <w:b/>
          <w:bCs/>
          <w:sz w:val="20"/>
          <w:lang w:val="es-HN"/>
        </w:rPr>
        <w:t>[IDENTIDAD_</w:t>
      </w:r>
      <w:r w:rsidR="009B58A6">
        <w:rPr>
          <w:b/>
          <w:bCs/>
          <w:sz w:val="20"/>
          <w:lang w:val="es-HN"/>
        </w:rPr>
        <w:t>USUARIO</w:t>
      </w:r>
      <w:r w:rsidR="00950127">
        <w:rPr>
          <w:b/>
          <w:bCs/>
          <w:sz w:val="20"/>
          <w:lang w:val="es-HN"/>
        </w:rPr>
        <w:t>]</w:t>
      </w:r>
      <w:r w:rsidRPr="00100EED">
        <w:rPr>
          <w:sz w:val="20"/>
          <w:lang w:val="es-HN"/>
        </w:rPr>
        <w:t xml:space="preserve">, hago constar que en fecha </w:t>
      </w:r>
      <w:r w:rsidR="00950127">
        <w:rPr>
          <w:b/>
          <w:bCs/>
          <w:sz w:val="20"/>
          <w:lang w:val="es-HN"/>
        </w:rPr>
        <w:t>[FECHA]</w:t>
      </w:r>
      <w:r w:rsidRPr="00100EED">
        <w:rPr>
          <w:sz w:val="20"/>
          <w:lang w:val="es-HN"/>
        </w:rPr>
        <w:t xml:space="preserve"> se realiza la entrega de un equipo de cómputo </w:t>
      </w:r>
      <w:r w:rsidRPr="00100EED">
        <w:rPr>
          <w:b/>
          <w:bCs/>
          <w:sz w:val="20"/>
          <w:lang w:val="es-HN"/>
        </w:rPr>
        <w:t>propiedad exclusiva de la empresa</w:t>
      </w:r>
      <w:r w:rsidRPr="00100EED">
        <w:rPr>
          <w:sz w:val="20"/>
          <w:lang w:val="es-HN"/>
        </w:rPr>
        <w:t>, el cual es asignado a un colaborador para el cumplimiento de sus funciones laborales.</w:t>
      </w:r>
    </w:p>
    <w:p w14:paraId="2C4F3054" w14:textId="77777777" w:rsid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 xml:space="preserve">El equipo entregado </w:t>
      </w:r>
      <w:r w:rsidRPr="00100EED">
        <w:rPr>
          <w:b/>
          <w:bCs/>
          <w:sz w:val="20"/>
          <w:lang w:val="es-HN"/>
        </w:rPr>
        <w:t>no constituye beneficio personal</w:t>
      </w:r>
      <w:r w:rsidRPr="00100EED">
        <w:rPr>
          <w:sz w:val="20"/>
          <w:lang w:val="es-HN"/>
        </w:rPr>
        <w:t xml:space="preserve">, sino una herramienta de trabajo, y deberá ser utilizado </w:t>
      </w:r>
      <w:r w:rsidRPr="00100EED">
        <w:rPr>
          <w:b/>
          <w:bCs/>
          <w:sz w:val="20"/>
          <w:lang w:val="es-HN"/>
        </w:rPr>
        <w:t>única y exclusivamente para fines laborales</w:t>
      </w:r>
      <w:r w:rsidRPr="00100EED">
        <w:rPr>
          <w:sz w:val="20"/>
          <w:lang w:val="es-HN"/>
        </w:rPr>
        <w:t>, conforme a las políticas internas, normas de seguridad de la información y lineamientos de uso de activos tecnológicos de la empresa.</w:t>
      </w:r>
    </w:p>
    <w:p w14:paraId="3D2B104F" w14:textId="77777777" w:rsidR="00100EED" w:rsidRPr="00100EED" w:rsidRDefault="00100EED" w:rsidP="00100EED">
      <w:pPr>
        <w:spacing w:before="0"/>
        <w:jc w:val="both"/>
        <w:rPr>
          <w:sz w:val="20"/>
          <w:lang w:val="es-HN"/>
        </w:rPr>
      </w:pPr>
    </w:p>
    <w:p w14:paraId="74FDD350" w14:textId="77777777" w:rsidR="00100EED" w:rsidRPr="00100EED" w:rsidRDefault="00100EED" w:rsidP="00100EED">
      <w:pPr>
        <w:spacing w:before="0"/>
        <w:jc w:val="both"/>
        <w:rPr>
          <w:b/>
          <w:bCs/>
          <w:sz w:val="20"/>
          <w:lang w:val="es-HN"/>
        </w:rPr>
      </w:pPr>
      <w:r w:rsidRPr="00100EED">
        <w:rPr>
          <w:b/>
          <w:bCs/>
          <w:sz w:val="20"/>
          <w:lang w:val="es-HN"/>
        </w:rPr>
        <w:t>Datos del equipo entregado</w:t>
      </w:r>
    </w:p>
    <w:p w14:paraId="2A844D96" w14:textId="77777777" w:rsidR="00524677" w:rsidRDefault="00524677" w:rsidP="00100EED">
      <w:pPr>
        <w:spacing w:before="0"/>
        <w:ind w:left="360"/>
        <w:jc w:val="both"/>
        <w:rPr>
          <w:sz w:val="20"/>
          <w:lang w:val="es-HN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2409"/>
        <w:gridCol w:w="1985"/>
        <w:gridCol w:w="2834"/>
      </w:tblGrid>
      <w:tr w:rsidR="00BC0591" w14:paraId="2CB6BBB6" w14:textId="77777777" w:rsidTr="000218FB">
        <w:tc>
          <w:tcPr>
            <w:tcW w:w="1762" w:type="dxa"/>
          </w:tcPr>
          <w:p w14:paraId="00CA2631" w14:textId="4148F9C1" w:rsidR="00F8582C" w:rsidRDefault="00F8582C" w:rsidP="00100EED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Marca:</w:t>
            </w:r>
          </w:p>
        </w:tc>
        <w:tc>
          <w:tcPr>
            <w:tcW w:w="2409" w:type="dxa"/>
          </w:tcPr>
          <w:p w14:paraId="6627C69E" w14:textId="27E2D47C" w:rsidR="00F8582C" w:rsidRDefault="00F73A5D" w:rsidP="00100EED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[MARCA]</w:t>
            </w:r>
          </w:p>
        </w:tc>
        <w:tc>
          <w:tcPr>
            <w:tcW w:w="1985" w:type="dxa"/>
          </w:tcPr>
          <w:p w14:paraId="1EFB8AAC" w14:textId="6405E633" w:rsidR="00F8582C" w:rsidRDefault="00895E55" w:rsidP="00100EED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Almacenamiento:</w:t>
            </w:r>
          </w:p>
        </w:tc>
        <w:tc>
          <w:tcPr>
            <w:tcW w:w="2834" w:type="dxa"/>
          </w:tcPr>
          <w:p w14:paraId="33039D4F" w14:textId="344774F1" w:rsidR="00F8582C" w:rsidRDefault="00F73A5D" w:rsidP="00100EED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[ALMACENAMIENTO]</w:t>
            </w:r>
          </w:p>
        </w:tc>
      </w:tr>
      <w:tr w:rsidR="00895E55" w14:paraId="28B859B4" w14:textId="77777777" w:rsidTr="000218FB">
        <w:tc>
          <w:tcPr>
            <w:tcW w:w="1762" w:type="dxa"/>
          </w:tcPr>
          <w:p w14:paraId="794C110D" w14:textId="1AACB5FE" w:rsidR="00895E55" w:rsidRDefault="00895E55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Modelo:</w:t>
            </w:r>
          </w:p>
        </w:tc>
        <w:tc>
          <w:tcPr>
            <w:tcW w:w="2409" w:type="dxa"/>
          </w:tcPr>
          <w:p w14:paraId="76371B0D" w14:textId="2BC9B2BC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[MODELO]</w:t>
            </w:r>
          </w:p>
        </w:tc>
        <w:tc>
          <w:tcPr>
            <w:tcW w:w="1985" w:type="dxa"/>
          </w:tcPr>
          <w:p w14:paraId="3B15C153" w14:textId="16A4EFED" w:rsidR="00895E55" w:rsidRDefault="00895E55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Service Tag (S/N):</w:t>
            </w:r>
          </w:p>
        </w:tc>
        <w:tc>
          <w:tcPr>
            <w:tcW w:w="2834" w:type="dxa"/>
          </w:tcPr>
          <w:p w14:paraId="4CA673E1" w14:textId="399BB07C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[NUMERO_SERIE]</w:t>
            </w:r>
          </w:p>
        </w:tc>
      </w:tr>
      <w:tr w:rsidR="00895E55" w14:paraId="77A8919D" w14:textId="77777777" w:rsidTr="000218FB">
        <w:tc>
          <w:tcPr>
            <w:tcW w:w="1762" w:type="dxa"/>
          </w:tcPr>
          <w:p w14:paraId="4356157F" w14:textId="14461A2F" w:rsidR="00895E55" w:rsidRDefault="00895E55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Procesador:</w:t>
            </w:r>
          </w:p>
        </w:tc>
        <w:tc>
          <w:tcPr>
            <w:tcW w:w="2409" w:type="dxa"/>
          </w:tcPr>
          <w:p w14:paraId="58839170" w14:textId="7CFD5AAE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[PROCESADOR]</w:t>
            </w:r>
          </w:p>
        </w:tc>
        <w:tc>
          <w:tcPr>
            <w:tcW w:w="1985" w:type="dxa"/>
          </w:tcPr>
          <w:p w14:paraId="4A6F4988" w14:textId="509503AE" w:rsidR="00895E55" w:rsidRDefault="00895E55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Pantalla:</w:t>
            </w:r>
          </w:p>
        </w:tc>
        <w:tc>
          <w:tcPr>
            <w:tcW w:w="2834" w:type="dxa"/>
          </w:tcPr>
          <w:p w14:paraId="2A64CA10" w14:textId="485C26DE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[TAMANO]</w:t>
            </w:r>
          </w:p>
        </w:tc>
      </w:tr>
      <w:tr w:rsidR="00895E55" w14:paraId="3C3C1260" w14:textId="77777777" w:rsidTr="000218FB">
        <w:tc>
          <w:tcPr>
            <w:tcW w:w="1762" w:type="dxa"/>
          </w:tcPr>
          <w:p w14:paraId="18E73105" w14:textId="14A5602A" w:rsidR="00895E55" w:rsidRDefault="00895E55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RAM:</w:t>
            </w:r>
          </w:p>
        </w:tc>
        <w:tc>
          <w:tcPr>
            <w:tcW w:w="2409" w:type="dxa"/>
          </w:tcPr>
          <w:p w14:paraId="78503F64" w14:textId="5114AD82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[RAM]</w:t>
            </w:r>
          </w:p>
        </w:tc>
        <w:tc>
          <w:tcPr>
            <w:tcW w:w="1985" w:type="dxa"/>
          </w:tcPr>
          <w:p w14:paraId="399CD078" w14:textId="5EE99820" w:rsidR="00895E55" w:rsidRDefault="00483B62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Cargador:</w:t>
            </w:r>
          </w:p>
        </w:tc>
        <w:tc>
          <w:tcPr>
            <w:tcW w:w="2834" w:type="dxa"/>
          </w:tcPr>
          <w:p w14:paraId="4FF67039" w14:textId="46F05C88" w:rsidR="00895E55" w:rsidRDefault="00F73A5D" w:rsidP="00895E55">
            <w:pPr>
              <w:jc w:val="both"/>
              <w:rPr>
                <w:sz w:val="20"/>
                <w:lang w:val="es-HN"/>
              </w:rPr>
            </w:pPr>
            <w:r>
              <w:rPr>
                <w:sz w:val="20"/>
                <w:lang w:val="es-HN"/>
              </w:rPr>
              <w:t>[CARGADOR]</w:t>
            </w:r>
          </w:p>
        </w:tc>
      </w:tr>
    </w:tbl>
    <w:p w14:paraId="3534FDAB" w14:textId="77777777" w:rsidR="00524677" w:rsidRPr="00100EED" w:rsidRDefault="00524677" w:rsidP="00100EED">
      <w:pPr>
        <w:spacing w:before="0"/>
        <w:ind w:left="360"/>
        <w:jc w:val="both"/>
        <w:rPr>
          <w:sz w:val="20"/>
          <w:lang w:val="es-HN"/>
        </w:rPr>
      </w:pPr>
    </w:p>
    <w:p w14:paraId="5AF17B5D" w14:textId="77777777" w:rsidR="00100EED" w:rsidRPr="00100EED" w:rsidRDefault="00100EED" w:rsidP="00100EED">
      <w:pPr>
        <w:spacing w:before="0"/>
        <w:jc w:val="both"/>
        <w:rPr>
          <w:b/>
          <w:bCs/>
          <w:sz w:val="20"/>
          <w:lang w:val="es-HN"/>
        </w:rPr>
      </w:pPr>
      <w:r w:rsidRPr="00100EED">
        <w:rPr>
          <w:b/>
          <w:bCs/>
          <w:sz w:val="20"/>
          <w:lang w:val="es-HN"/>
        </w:rPr>
        <w:t>Responsabilidades del colaborador</w:t>
      </w:r>
    </w:p>
    <w:p w14:paraId="7D167B51" w14:textId="249B0242" w:rsidR="00100EED" w:rsidRP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>El colaborador</w:t>
      </w:r>
      <w:r w:rsidR="009B58A6">
        <w:rPr>
          <w:sz w:val="20"/>
          <w:lang w:val="es-HN"/>
        </w:rPr>
        <w:t xml:space="preserve"> [NOMBRE_EMPLEADO] con [IDENTIDAD_EMPLEADO]</w:t>
      </w:r>
      <w:r w:rsidRPr="00100EED">
        <w:rPr>
          <w:sz w:val="20"/>
          <w:lang w:val="es-HN"/>
        </w:rPr>
        <w:t xml:space="preserve"> que recibe el equipo asume la responsabilidad de:</w:t>
      </w:r>
    </w:p>
    <w:p w14:paraId="6285DF24" w14:textId="77777777" w:rsidR="00100EED" w:rsidRPr="00100EED" w:rsidRDefault="00100EED" w:rsidP="00100EED">
      <w:pPr>
        <w:numPr>
          <w:ilvl w:val="0"/>
          <w:numId w:val="30"/>
        </w:numPr>
        <w:spacing w:before="0"/>
        <w:jc w:val="both"/>
        <w:rPr>
          <w:sz w:val="20"/>
          <w:lang w:val="es-HN"/>
        </w:rPr>
      </w:pPr>
      <w:r w:rsidRPr="00100EED">
        <w:rPr>
          <w:b/>
          <w:bCs/>
          <w:sz w:val="20"/>
          <w:lang w:val="es-HN"/>
        </w:rPr>
        <w:t>Cuidar, conservar y proteger</w:t>
      </w:r>
      <w:r w:rsidRPr="00100EED">
        <w:rPr>
          <w:sz w:val="20"/>
          <w:lang w:val="es-HN"/>
        </w:rPr>
        <w:t xml:space="preserve"> el equipo asignado, evitando daños, pérdidas, robos o uso negligente.</w:t>
      </w:r>
    </w:p>
    <w:p w14:paraId="44CE46B6" w14:textId="77777777" w:rsidR="00100EED" w:rsidRPr="00100EED" w:rsidRDefault="00100EED" w:rsidP="00100EED">
      <w:pPr>
        <w:numPr>
          <w:ilvl w:val="0"/>
          <w:numId w:val="30"/>
        </w:numPr>
        <w:spacing w:before="0"/>
        <w:jc w:val="both"/>
        <w:rPr>
          <w:sz w:val="20"/>
          <w:lang w:val="es-HN"/>
        </w:rPr>
      </w:pPr>
      <w:r w:rsidRPr="00100EED">
        <w:rPr>
          <w:b/>
          <w:bCs/>
          <w:sz w:val="20"/>
          <w:lang w:val="es-HN"/>
        </w:rPr>
        <w:t>No ceder, prestar o transferir</w:t>
      </w:r>
      <w:r w:rsidRPr="00100EED">
        <w:rPr>
          <w:sz w:val="20"/>
          <w:lang w:val="es-HN"/>
        </w:rPr>
        <w:t xml:space="preserve"> el equipo a terceros sin autorización escrita del área de TI.</w:t>
      </w:r>
    </w:p>
    <w:p w14:paraId="387B9DC4" w14:textId="77777777" w:rsidR="00100EED" w:rsidRPr="00100EED" w:rsidRDefault="00100EED" w:rsidP="00100EED">
      <w:pPr>
        <w:numPr>
          <w:ilvl w:val="0"/>
          <w:numId w:val="30"/>
        </w:numPr>
        <w:spacing w:before="0"/>
        <w:jc w:val="both"/>
        <w:rPr>
          <w:sz w:val="20"/>
          <w:lang w:val="es-HN"/>
        </w:rPr>
      </w:pPr>
      <w:r w:rsidRPr="00100EED">
        <w:rPr>
          <w:b/>
          <w:bCs/>
          <w:sz w:val="20"/>
          <w:lang w:val="es-HN"/>
        </w:rPr>
        <w:t>No alterar la configuración</w:t>
      </w:r>
      <w:r w:rsidRPr="00100EED">
        <w:rPr>
          <w:sz w:val="20"/>
          <w:lang w:val="es-HN"/>
        </w:rPr>
        <w:t>, instalar software no autorizado, ni realizar modificaciones de hardware o software sin aprobación del área de TI.</w:t>
      </w:r>
    </w:p>
    <w:p w14:paraId="79604663" w14:textId="77777777" w:rsidR="00100EED" w:rsidRPr="00100EED" w:rsidRDefault="00100EED" w:rsidP="00100EED">
      <w:pPr>
        <w:numPr>
          <w:ilvl w:val="0"/>
          <w:numId w:val="30"/>
        </w:numPr>
        <w:spacing w:before="0"/>
        <w:jc w:val="both"/>
        <w:rPr>
          <w:sz w:val="20"/>
          <w:lang w:val="es-HN"/>
        </w:rPr>
      </w:pPr>
      <w:r w:rsidRPr="00100EED">
        <w:rPr>
          <w:b/>
          <w:bCs/>
          <w:sz w:val="20"/>
          <w:lang w:val="es-HN"/>
        </w:rPr>
        <w:t>Cumplir con las políticas de seguridad de la información</w:t>
      </w:r>
      <w:r w:rsidRPr="00100EED">
        <w:rPr>
          <w:sz w:val="20"/>
          <w:lang w:val="es-HN"/>
        </w:rPr>
        <w:t>, confidencialidad y protección de datos establecidas por la empresa.</w:t>
      </w:r>
    </w:p>
    <w:p w14:paraId="7D792A2A" w14:textId="77777777" w:rsidR="00100EED" w:rsidRPr="00100EED" w:rsidRDefault="00100EED" w:rsidP="00100EED">
      <w:pPr>
        <w:numPr>
          <w:ilvl w:val="0"/>
          <w:numId w:val="30"/>
        </w:numPr>
        <w:spacing w:before="0"/>
        <w:jc w:val="both"/>
        <w:rPr>
          <w:sz w:val="20"/>
          <w:lang w:val="es-HN"/>
        </w:rPr>
      </w:pPr>
      <w:r w:rsidRPr="00100EED">
        <w:rPr>
          <w:b/>
          <w:bCs/>
          <w:sz w:val="20"/>
          <w:lang w:val="es-HN"/>
        </w:rPr>
        <w:t>Reportar de forma inmediata</w:t>
      </w:r>
      <w:r w:rsidRPr="00100EED">
        <w:rPr>
          <w:sz w:val="20"/>
          <w:lang w:val="es-HN"/>
        </w:rPr>
        <w:t xml:space="preserve"> cualquier daño, falla, pérdida o incidente de seguridad relacionado con el equipo.</w:t>
      </w:r>
    </w:p>
    <w:p w14:paraId="2C53842C" w14:textId="77777777" w:rsidR="00100EED" w:rsidRPr="00100EED" w:rsidRDefault="00100EED" w:rsidP="00100EED">
      <w:pPr>
        <w:spacing w:before="0"/>
        <w:jc w:val="both"/>
        <w:rPr>
          <w:b/>
          <w:bCs/>
          <w:sz w:val="20"/>
          <w:lang w:val="es-HN"/>
        </w:rPr>
      </w:pPr>
      <w:r w:rsidRPr="00100EED">
        <w:rPr>
          <w:b/>
          <w:bCs/>
          <w:sz w:val="20"/>
          <w:lang w:val="es-HN"/>
        </w:rPr>
        <w:t>Infracciones y sanciones</w:t>
      </w:r>
    </w:p>
    <w:p w14:paraId="1B0249A7" w14:textId="77777777" w:rsidR="00100EED" w:rsidRP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 xml:space="preserve">El uso indebido del equipo, su pérdida por negligencia, daño intencional, incumplimiento de políticas internas o negativa a su devolución, podrá ser considerado </w:t>
      </w:r>
      <w:r w:rsidRPr="00100EED">
        <w:rPr>
          <w:b/>
          <w:bCs/>
          <w:sz w:val="20"/>
          <w:lang w:val="es-HN"/>
        </w:rPr>
        <w:t>falta laboral</w:t>
      </w:r>
      <w:r w:rsidRPr="00100EED">
        <w:rPr>
          <w:sz w:val="20"/>
          <w:lang w:val="es-HN"/>
        </w:rPr>
        <w:t xml:space="preserve">, sin perjuicio de las </w:t>
      </w:r>
      <w:r w:rsidRPr="00100EED">
        <w:rPr>
          <w:b/>
          <w:bCs/>
          <w:sz w:val="20"/>
          <w:lang w:val="es-HN"/>
        </w:rPr>
        <w:t>responsabilidades administrativas, civiles o legales</w:t>
      </w:r>
      <w:r w:rsidRPr="00100EED">
        <w:rPr>
          <w:sz w:val="20"/>
          <w:lang w:val="es-HN"/>
        </w:rPr>
        <w:t xml:space="preserve"> que correspondan, conforme a la normativa interna y legislación vigente.</w:t>
      </w:r>
    </w:p>
    <w:p w14:paraId="41D051F3" w14:textId="77777777" w:rsidR="00100EED" w:rsidRPr="00100EED" w:rsidRDefault="00100EED" w:rsidP="00100EED">
      <w:pPr>
        <w:spacing w:before="0"/>
        <w:jc w:val="both"/>
        <w:rPr>
          <w:b/>
          <w:bCs/>
          <w:sz w:val="20"/>
          <w:lang w:val="es-HN"/>
        </w:rPr>
      </w:pPr>
      <w:r w:rsidRPr="00100EED">
        <w:rPr>
          <w:b/>
          <w:bCs/>
          <w:sz w:val="20"/>
          <w:lang w:val="es-HN"/>
        </w:rPr>
        <w:t>Devolución del equipo</w:t>
      </w:r>
    </w:p>
    <w:p w14:paraId="6FE4BFA6" w14:textId="77777777" w:rsidR="00100EED" w:rsidRP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 xml:space="preserve">El equipo deberá ser </w:t>
      </w:r>
      <w:r w:rsidRPr="00100EED">
        <w:rPr>
          <w:b/>
          <w:bCs/>
          <w:sz w:val="20"/>
          <w:lang w:val="es-HN"/>
        </w:rPr>
        <w:t>devuelto obligatoriamente</w:t>
      </w:r>
      <w:r w:rsidRPr="00100EED">
        <w:rPr>
          <w:sz w:val="20"/>
          <w:lang w:val="es-HN"/>
        </w:rPr>
        <w:t xml:space="preserve"> a la empresa en los siguientes casos:</w:t>
      </w:r>
    </w:p>
    <w:p w14:paraId="3599447B" w14:textId="77777777" w:rsidR="00100EED" w:rsidRPr="00100EED" w:rsidRDefault="00100EED" w:rsidP="00100EED">
      <w:pPr>
        <w:numPr>
          <w:ilvl w:val="0"/>
          <w:numId w:val="31"/>
        </w:num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>Finalización de la relación laboral, por cualquier causa</w:t>
      </w:r>
    </w:p>
    <w:p w14:paraId="53E50237" w14:textId="77777777" w:rsidR="00100EED" w:rsidRPr="00100EED" w:rsidRDefault="00100EED" w:rsidP="00100EED">
      <w:pPr>
        <w:numPr>
          <w:ilvl w:val="0"/>
          <w:numId w:val="31"/>
        </w:num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>Cambio de puesto que ya no requiera el equipo</w:t>
      </w:r>
    </w:p>
    <w:p w14:paraId="1392E887" w14:textId="77777777" w:rsidR="00100EED" w:rsidRPr="00100EED" w:rsidRDefault="00100EED" w:rsidP="00100EED">
      <w:pPr>
        <w:numPr>
          <w:ilvl w:val="0"/>
          <w:numId w:val="31"/>
        </w:num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>Solicitud expresa de la empresa</w:t>
      </w:r>
    </w:p>
    <w:p w14:paraId="7BA1AE2D" w14:textId="1E776110" w:rsidR="00825883" w:rsidRPr="00100EED" w:rsidRDefault="00100EED" w:rsidP="00100EED">
      <w:pPr>
        <w:spacing w:before="0"/>
        <w:jc w:val="both"/>
        <w:rPr>
          <w:sz w:val="20"/>
          <w:lang w:val="es-HN"/>
        </w:rPr>
      </w:pPr>
      <w:r w:rsidRPr="00100EED">
        <w:rPr>
          <w:sz w:val="20"/>
          <w:lang w:val="es-HN"/>
        </w:rPr>
        <w:t xml:space="preserve">La devolución deberá realizarse </w:t>
      </w:r>
      <w:r w:rsidRPr="00100EED">
        <w:rPr>
          <w:b/>
          <w:bCs/>
          <w:sz w:val="20"/>
          <w:lang w:val="es-HN"/>
        </w:rPr>
        <w:t>en buen estado de funcionamiento</w:t>
      </w:r>
      <w:r w:rsidRPr="00100EED">
        <w:rPr>
          <w:sz w:val="20"/>
          <w:lang w:val="es-HN"/>
        </w:rPr>
        <w:t>, considerando únicamente el desgaste normal por uso. En caso contrario, la empresa se reserva el derecho de aplicar las medidas correspondientes.</w:t>
      </w:r>
    </w:p>
    <w:p w14:paraId="0B2FF328" w14:textId="77777777" w:rsidR="00950127" w:rsidRDefault="00950127" w:rsidP="00950127">
      <w:pPr>
        <w:spacing w:before="0"/>
        <w:jc w:val="center"/>
        <w:rPr>
          <w:rFonts w:ascii="Arial" w:eastAsia="Times New Roman" w:hAnsi="Arial"/>
          <w:sz w:val="28"/>
          <w:szCs w:val="28"/>
        </w:rPr>
      </w:pPr>
      <w:bookmarkStart w:id="0" w:name="_Hlk219360491"/>
    </w:p>
    <w:p w14:paraId="0E4A09AF" w14:textId="77777777" w:rsidR="000C4182" w:rsidRDefault="000C4182" w:rsidP="00950127">
      <w:pPr>
        <w:spacing w:before="0"/>
        <w:jc w:val="center"/>
        <w:rPr>
          <w:rFonts w:ascii="Arial" w:eastAsia="Times New Roman" w:hAnsi="Arial"/>
          <w:sz w:val="28"/>
          <w:szCs w:val="28"/>
        </w:rPr>
      </w:pPr>
    </w:p>
    <w:p w14:paraId="6224C247" w14:textId="77777777" w:rsidR="00950127" w:rsidRDefault="00950127" w:rsidP="00950127">
      <w:pPr>
        <w:spacing w:before="0"/>
        <w:jc w:val="center"/>
        <w:rPr>
          <w:rFonts w:ascii="Arial" w:eastAsia="Times New Roman" w:hAnsi="Arial"/>
          <w:sz w:val="28"/>
          <w:szCs w:val="28"/>
        </w:rPr>
        <w:sectPr w:rsidR="00950127" w:rsidSect="008D4553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800" w:right="1440" w:bottom="1440" w:left="1440" w:header="720" w:footer="720" w:gutter="0"/>
          <w:cols w:space="720"/>
          <w:docGrid w:linePitch="299"/>
        </w:sectPr>
      </w:pPr>
    </w:p>
    <w:p w14:paraId="56185D46" w14:textId="77777777" w:rsidR="00950127" w:rsidRPr="00CB4318" w:rsidRDefault="00950127" w:rsidP="00950127">
      <w:pPr>
        <w:spacing w:before="0"/>
        <w:jc w:val="center"/>
        <w:rPr>
          <w:rFonts w:ascii="Arial" w:eastAsia="Times New Roman" w:hAnsi="Arial"/>
          <w:sz w:val="20"/>
          <w:szCs w:val="20"/>
        </w:rPr>
      </w:pPr>
      <w:r w:rsidRPr="00CB4318">
        <w:rPr>
          <w:rFonts w:ascii="Arial" w:eastAsia="Times New Roman" w:hAnsi="Arial"/>
          <w:sz w:val="20"/>
          <w:szCs w:val="20"/>
        </w:rPr>
        <w:t>[FIRMA_USUARIO]</w:t>
      </w:r>
    </w:p>
    <w:p w14:paraId="22E0A4FE" w14:textId="77777777" w:rsidR="00FE0094" w:rsidRPr="00FE0094" w:rsidRDefault="00FE0094" w:rsidP="00FE0094">
      <w:pPr>
        <w:spacing w:before="0"/>
        <w:jc w:val="center"/>
        <w:rPr>
          <w:sz w:val="20"/>
          <w:szCs w:val="20"/>
        </w:rPr>
      </w:pPr>
      <w:bookmarkStart w:id="1" w:name="_Hlk219360505"/>
      <w:r w:rsidRPr="00FE0094">
        <w:rPr>
          <w:sz w:val="20"/>
          <w:szCs w:val="20"/>
        </w:rPr>
        <w:t>________________________________</w:t>
      </w:r>
    </w:p>
    <w:p w14:paraId="0F5995EF" w14:textId="77777777" w:rsidR="00196D9A" w:rsidRPr="00196D9A" w:rsidRDefault="00196D9A" w:rsidP="00196D9A">
      <w:pPr>
        <w:spacing w:before="0"/>
        <w:jc w:val="center"/>
        <w:rPr>
          <w:sz w:val="20"/>
          <w:szCs w:val="20"/>
        </w:rPr>
      </w:pPr>
      <w:r w:rsidRPr="00196D9A">
        <w:rPr>
          <w:sz w:val="20"/>
          <w:szCs w:val="20"/>
        </w:rPr>
        <w:t>[NOMBRE_USUARIO]</w:t>
      </w:r>
    </w:p>
    <w:p w14:paraId="7AD9A4FF" w14:textId="77777777" w:rsidR="00196D9A" w:rsidRPr="00196D9A" w:rsidRDefault="00196D9A" w:rsidP="00196D9A">
      <w:pPr>
        <w:spacing w:before="0"/>
        <w:jc w:val="center"/>
        <w:rPr>
          <w:sz w:val="20"/>
          <w:szCs w:val="20"/>
        </w:rPr>
      </w:pPr>
      <w:r w:rsidRPr="00196D9A">
        <w:rPr>
          <w:sz w:val="20"/>
          <w:szCs w:val="20"/>
        </w:rPr>
        <w:t>[PUESTO]</w:t>
      </w:r>
    </w:p>
    <w:p w14:paraId="1D1F0EF7" w14:textId="62B02CB9" w:rsidR="00950127" w:rsidRPr="00CB4318" w:rsidRDefault="00950127" w:rsidP="00950127">
      <w:pPr>
        <w:spacing w:before="0"/>
        <w:jc w:val="center"/>
        <w:rPr>
          <w:rFonts w:ascii="Arial" w:eastAsia="Times New Roman" w:hAnsi="Arial"/>
          <w:sz w:val="20"/>
          <w:szCs w:val="20"/>
        </w:rPr>
      </w:pPr>
      <w:r w:rsidRPr="00CB4318">
        <w:rPr>
          <w:rFonts w:ascii="Arial" w:eastAsia="Times New Roman" w:hAnsi="Arial"/>
          <w:sz w:val="20"/>
          <w:szCs w:val="20"/>
        </w:rPr>
        <w:t>[FIRMA_EMPLEADO]</w:t>
      </w:r>
    </w:p>
    <w:p w14:paraId="68FCC679" w14:textId="77777777" w:rsidR="00FE0094" w:rsidRPr="00FE0094" w:rsidRDefault="00FE0094" w:rsidP="00FE0094">
      <w:pPr>
        <w:spacing w:before="0"/>
        <w:jc w:val="center"/>
        <w:rPr>
          <w:sz w:val="20"/>
          <w:szCs w:val="20"/>
        </w:rPr>
      </w:pPr>
      <w:r w:rsidRPr="00FE0094">
        <w:rPr>
          <w:sz w:val="20"/>
          <w:szCs w:val="20"/>
        </w:rPr>
        <w:t>________________________________</w:t>
      </w:r>
    </w:p>
    <w:p w14:paraId="1E3F0B4D" w14:textId="77777777" w:rsidR="00950127" w:rsidRPr="00CB4318" w:rsidRDefault="00950127" w:rsidP="00950127">
      <w:pPr>
        <w:spacing w:before="0"/>
        <w:jc w:val="center"/>
        <w:rPr>
          <w:sz w:val="20"/>
          <w:szCs w:val="20"/>
        </w:rPr>
      </w:pPr>
      <w:r w:rsidRPr="00CB4318">
        <w:rPr>
          <w:sz w:val="20"/>
          <w:szCs w:val="20"/>
        </w:rPr>
        <w:t>[NOMBRE_EMPLEADO]</w:t>
      </w:r>
    </w:p>
    <w:p w14:paraId="4B87E541" w14:textId="75FC10FD" w:rsidR="00950127" w:rsidRPr="00CB4318" w:rsidRDefault="00950127" w:rsidP="00950127">
      <w:pPr>
        <w:spacing w:before="0"/>
        <w:jc w:val="center"/>
        <w:rPr>
          <w:sz w:val="20"/>
          <w:szCs w:val="20"/>
        </w:rPr>
      </w:pPr>
      <w:r w:rsidRPr="00CB4318">
        <w:rPr>
          <w:sz w:val="20"/>
          <w:szCs w:val="20"/>
        </w:rPr>
        <w:t>[IDENTIDAD_EMPLEADO</w:t>
      </w:r>
      <w:bookmarkEnd w:id="1"/>
      <w:r w:rsidRPr="00CB4318">
        <w:rPr>
          <w:sz w:val="20"/>
          <w:szCs w:val="20"/>
        </w:rPr>
        <w:t>]</w:t>
      </w:r>
    </w:p>
    <w:bookmarkEnd w:id="0"/>
    <w:p w14:paraId="373E0E1D" w14:textId="77777777" w:rsidR="00950127" w:rsidRDefault="00950127" w:rsidP="000F400A">
      <w:pPr>
        <w:spacing w:before="0"/>
        <w:jc w:val="both"/>
        <w:rPr>
          <w:sz w:val="20"/>
          <w:lang w:val="es-HN"/>
        </w:rPr>
        <w:sectPr w:rsidR="00950127" w:rsidSect="00950127">
          <w:type w:val="continuous"/>
          <w:pgSz w:w="12240" w:h="15840" w:code="1"/>
          <w:pgMar w:top="1800" w:right="1440" w:bottom="1440" w:left="1440" w:header="720" w:footer="720" w:gutter="0"/>
          <w:cols w:num="2" w:space="720"/>
          <w:docGrid w:linePitch="299"/>
        </w:sectPr>
      </w:pPr>
    </w:p>
    <w:p w14:paraId="5F279E04" w14:textId="77777777" w:rsidR="00950127" w:rsidRPr="00100EED" w:rsidRDefault="00950127" w:rsidP="000F400A">
      <w:pPr>
        <w:spacing w:before="0"/>
        <w:jc w:val="both"/>
        <w:rPr>
          <w:sz w:val="20"/>
          <w:lang w:val="es-HN"/>
        </w:rPr>
      </w:pPr>
    </w:p>
    <w:sectPr w:rsidR="00950127" w:rsidRPr="00100EED" w:rsidSect="00950127">
      <w:type w:val="continuous"/>
      <w:pgSz w:w="12240" w:h="15840" w:code="1"/>
      <w:pgMar w:top="180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3F22" w14:textId="77777777" w:rsidR="00797562" w:rsidRDefault="00797562" w:rsidP="00785540">
      <w:pPr>
        <w:spacing w:before="0"/>
      </w:pPr>
      <w:r>
        <w:separator/>
      </w:r>
    </w:p>
  </w:endnote>
  <w:endnote w:type="continuationSeparator" w:id="0">
    <w:p w14:paraId="3E5D1B7D" w14:textId="77777777" w:rsidR="00797562" w:rsidRDefault="00797562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2D03" w14:textId="77777777" w:rsidR="00063235" w:rsidRDefault="00E05653">
    <w:pPr>
      <w:pStyle w:val="Piedepgina"/>
      <w:framePr w:wrap="around" w:vAnchor="text" w:hAnchor="margin" w:xAlign="center" w:y="1"/>
    </w:pPr>
    <w:r>
      <w:rPr>
        <w:lang w:bidi="es-ES"/>
      </w:rPr>
      <w:fldChar w:fldCharType="begin"/>
    </w:r>
    <w:r>
      <w:rPr>
        <w:lang w:bidi="es-ES"/>
      </w:rPr>
      <w:instrText xml:space="preserve">PAGE  </w:instrText>
    </w:r>
    <w:r>
      <w:rPr>
        <w:lang w:bidi="es-ES"/>
      </w:rPr>
      <w:fldChar w:fldCharType="separate"/>
    </w:r>
    <w:r w:rsidR="00974983">
      <w:rPr>
        <w:noProof/>
        <w:lang w:bidi="es-ES"/>
      </w:rPr>
      <w:t>0</w:t>
    </w:r>
    <w:r>
      <w:rPr>
        <w:lang w:bidi="es-ES"/>
      </w:rPr>
      <w:fldChar w:fldCharType="end"/>
    </w:r>
  </w:p>
  <w:p w14:paraId="2DD8A601" w14:textId="77777777" w:rsidR="00063235" w:rsidRDefault="00063235">
    <w:pPr>
      <w:pStyle w:val="Piedepgina"/>
    </w:pPr>
  </w:p>
  <w:p w14:paraId="6B654D00" w14:textId="77777777" w:rsidR="00063235" w:rsidRDefault="0006323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AB99" w14:textId="384E83A8" w:rsidR="00D77BBA" w:rsidRPr="00EA2395" w:rsidRDefault="00D77BBA" w:rsidP="00D77BBA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Gerencia General</w:t>
    </w:r>
  </w:p>
  <w:p w14:paraId="4593D4D0" w14:textId="7CBD69B0" w:rsidR="00D77BBA" w:rsidRDefault="00D77BBA" w:rsidP="00D77BBA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Gerente Administrativo</w:t>
    </w:r>
  </w:p>
  <w:p w14:paraId="3E99A30B" w14:textId="43644108" w:rsidR="00D77BBA" w:rsidRPr="00D77BBA" w:rsidRDefault="00D77BBA" w:rsidP="00D77BBA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Recursos Humanos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0354" w14:textId="77777777" w:rsidR="00025E14" w:rsidRPr="00EA2395" w:rsidRDefault="00025E14" w:rsidP="00025E1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Leonel Aguilar (Gerencia General)</w:t>
    </w:r>
  </w:p>
  <w:p w14:paraId="246FA10F" w14:textId="77777777" w:rsidR="00025E14" w:rsidRPr="00EA2395" w:rsidRDefault="00025E14" w:rsidP="00025E1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Elba Urrutia (Gerente Administrativo)</w:t>
    </w:r>
  </w:p>
  <w:p w14:paraId="12BD0394" w14:textId="4C96A290" w:rsidR="00025E14" w:rsidRPr="00025E14" w:rsidRDefault="00025E14" w:rsidP="00025E1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Mirna Guevara (Recursos Humanos)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3DB2" w14:textId="77777777" w:rsidR="00797562" w:rsidRDefault="00797562" w:rsidP="00785540">
      <w:pPr>
        <w:spacing w:before="0"/>
      </w:pPr>
      <w:r>
        <w:separator/>
      </w:r>
    </w:p>
  </w:footnote>
  <w:footnote w:type="continuationSeparator" w:id="0">
    <w:p w14:paraId="48E951BD" w14:textId="77777777" w:rsidR="00797562" w:rsidRDefault="00797562" w:rsidP="007855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714" w:type="dxa"/>
      <w:tblLook w:val="04A0" w:firstRow="1" w:lastRow="0" w:firstColumn="1" w:lastColumn="0" w:noHBand="0" w:noVBand="1"/>
    </w:tblPr>
    <w:tblGrid>
      <w:gridCol w:w="1702"/>
      <w:gridCol w:w="6520"/>
      <w:gridCol w:w="1985"/>
    </w:tblGrid>
    <w:tr w:rsidR="00F73A5D" w14:paraId="42874C7B" w14:textId="77777777" w:rsidTr="00F73A5D">
      <w:trPr>
        <w:trHeight w:val="420"/>
      </w:trPr>
      <w:tc>
        <w:tcPr>
          <w:tcW w:w="1702" w:type="dxa"/>
          <w:vMerge w:val="restart"/>
        </w:tcPr>
        <w:p w14:paraId="7DBB301F" w14:textId="5ACA9A36" w:rsidR="00F73A5D" w:rsidRDefault="00F73A5D" w:rsidP="00F73A5D">
          <w:pPr>
            <w:pStyle w:val="Encabezado"/>
            <w:ind w:left="-677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8C22C66" wp14:editId="0C2E1B13">
                <wp:simplePos x="0" y="0"/>
                <wp:positionH relativeFrom="column">
                  <wp:posOffset>-31750</wp:posOffset>
                </wp:positionH>
                <wp:positionV relativeFrom="paragraph">
                  <wp:posOffset>15240</wp:posOffset>
                </wp:positionV>
                <wp:extent cx="996950" cy="973129"/>
                <wp:effectExtent l="0" t="0" r="0" b="0"/>
                <wp:wrapNone/>
                <wp:docPr id="1143735356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78518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7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vAlign w:val="center"/>
        </w:tcPr>
        <w:p w14:paraId="11321970" w14:textId="77777777" w:rsidR="00F73A5D" w:rsidRPr="00CC7C46" w:rsidRDefault="00F73A5D" w:rsidP="00F73A5D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</w:rPr>
            <w:t>PRODUCTOS IMPORTADOS AMERICANOS S.A DE C.V.</w:t>
          </w:r>
        </w:p>
      </w:tc>
      <w:tc>
        <w:tcPr>
          <w:tcW w:w="1985" w:type="dxa"/>
          <w:vAlign w:val="center"/>
        </w:tcPr>
        <w:p w14:paraId="40CE39AC" w14:textId="3A4A65D6" w:rsidR="00F73A5D" w:rsidRDefault="00F73A5D" w:rsidP="00F73A5D">
          <w:pPr>
            <w:pStyle w:val="Encabezado"/>
            <w:jc w:val="center"/>
          </w:pPr>
          <w:r>
            <w:t>Versión: 1.0</w:t>
          </w:r>
        </w:p>
      </w:tc>
    </w:tr>
    <w:tr w:rsidR="00F73A5D" w14:paraId="71E21711" w14:textId="77777777" w:rsidTr="00F73A5D">
      <w:trPr>
        <w:trHeight w:val="415"/>
      </w:trPr>
      <w:tc>
        <w:tcPr>
          <w:tcW w:w="1702" w:type="dxa"/>
          <w:vMerge/>
        </w:tcPr>
        <w:p w14:paraId="5B8DF215" w14:textId="77777777" w:rsidR="00F73A5D" w:rsidRDefault="00F73A5D" w:rsidP="00F73A5D">
          <w:pPr>
            <w:pStyle w:val="Encabezado"/>
          </w:pPr>
        </w:p>
      </w:tc>
      <w:tc>
        <w:tcPr>
          <w:tcW w:w="6520" w:type="dxa"/>
          <w:vAlign w:val="center"/>
        </w:tcPr>
        <w:p w14:paraId="6F8D02F1" w14:textId="77777777" w:rsidR="00F73A5D" w:rsidRDefault="00F73A5D" w:rsidP="00F73A5D">
          <w:pPr>
            <w:pStyle w:val="Encabezado"/>
            <w:jc w:val="center"/>
          </w:pPr>
          <w:r>
            <w:t>DEPARTAMENTO DE TECNOLOGÍAS DE LA INFORMACIÓN</w:t>
          </w:r>
        </w:p>
      </w:tc>
      <w:tc>
        <w:tcPr>
          <w:tcW w:w="1985" w:type="dxa"/>
          <w:vMerge w:val="restart"/>
          <w:vAlign w:val="center"/>
        </w:tcPr>
        <w:p w14:paraId="235F9ED3" w14:textId="77777777" w:rsidR="00F73A5D" w:rsidRDefault="00F73A5D" w:rsidP="00F73A5D">
          <w:pPr>
            <w:pStyle w:val="Encabezado"/>
            <w:jc w:val="center"/>
          </w:pPr>
          <w:r>
            <w:t>Código:</w:t>
          </w:r>
        </w:p>
        <w:p w14:paraId="265CD99F" w14:textId="77777777" w:rsidR="00F73A5D" w:rsidRDefault="00F73A5D" w:rsidP="00F73A5D">
          <w:pPr>
            <w:pStyle w:val="Encabezado"/>
            <w:jc w:val="center"/>
          </w:pPr>
          <w:r>
            <w:t>PRO-TI-CE-004-</w:t>
          </w:r>
        </w:p>
        <w:p w14:paraId="0FB6C64C" w14:textId="531581DA" w:rsidR="00F73A5D" w:rsidRDefault="00F73A5D" w:rsidP="00F73A5D">
          <w:pPr>
            <w:pStyle w:val="Encabezado"/>
            <w:jc w:val="center"/>
          </w:pPr>
          <w:r>
            <w:t>[CORRELATIVO]</w:t>
          </w:r>
        </w:p>
      </w:tc>
    </w:tr>
    <w:tr w:rsidR="00F73A5D" w14:paraId="5AFD0BFF" w14:textId="77777777" w:rsidTr="00F73A5D">
      <w:trPr>
        <w:trHeight w:val="704"/>
      </w:trPr>
      <w:tc>
        <w:tcPr>
          <w:tcW w:w="1702" w:type="dxa"/>
          <w:vMerge/>
        </w:tcPr>
        <w:p w14:paraId="099BCFA1" w14:textId="77777777" w:rsidR="00F73A5D" w:rsidRDefault="00F73A5D" w:rsidP="00F73A5D">
          <w:pPr>
            <w:pStyle w:val="Encabezado"/>
          </w:pPr>
        </w:p>
      </w:tc>
      <w:tc>
        <w:tcPr>
          <w:tcW w:w="6520" w:type="dxa"/>
          <w:vAlign w:val="center"/>
        </w:tcPr>
        <w:p w14:paraId="39790F0F" w14:textId="28B0CBB3" w:rsidR="00F73A5D" w:rsidRPr="00982FDF" w:rsidRDefault="00F73A5D" w:rsidP="00F73A5D">
          <w:pPr>
            <w:pStyle w:val="Encabezado"/>
            <w:jc w:val="center"/>
            <w:rPr>
              <w:b/>
              <w:bCs/>
            </w:rPr>
          </w:pPr>
          <w:r w:rsidRPr="00F73A5D">
            <w:rPr>
              <w:b/>
              <w:bCs/>
            </w:rPr>
            <w:t>CERTIFICADO DE ENTREGA, RESPONSABILIDAD Y USO DE COMPUTADORA</w:t>
          </w:r>
        </w:p>
      </w:tc>
      <w:tc>
        <w:tcPr>
          <w:tcW w:w="1985" w:type="dxa"/>
          <w:vMerge/>
          <w:vAlign w:val="center"/>
        </w:tcPr>
        <w:p w14:paraId="7443756F" w14:textId="4BF57A3F" w:rsidR="00F73A5D" w:rsidRDefault="00F73A5D" w:rsidP="00F73A5D">
          <w:pPr>
            <w:pStyle w:val="Encabezado"/>
            <w:jc w:val="center"/>
          </w:pPr>
        </w:p>
      </w:tc>
    </w:tr>
  </w:tbl>
  <w:p w14:paraId="2FDA736A" w14:textId="33091018" w:rsidR="00FA7E52" w:rsidRPr="00FA7E52" w:rsidRDefault="00FA7E52" w:rsidP="00FA7E52">
    <w:pPr>
      <w:pStyle w:val="Ttulo"/>
      <w:jc w:val="center"/>
      <w:rPr>
        <w:b w:val="0"/>
        <w:bCs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D49DF" w14:textId="77777777" w:rsidR="00025E14" w:rsidRPr="00025E14" w:rsidRDefault="00025E14" w:rsidP="00025E14">
    <w:pPr>
      <w:pStyle w:val="Ttulo"/>
      <w:spacing w:after="0"/>
      <w:jc w:val="center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5157E"/>
    <w:multiLevelType w:val="hybridMultilevel"/>
    <w:tmpl w:val="8D6C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F5E"/>
    <w:multiLevelType w:val="multilevel"/>
    <w:tmpl w:val="045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4571360"/>
    <w:multiLevelType w:val="multilevel"/>
    <w:tmpl w:val="DEB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766B6"/>
    <w:multiLevelType w:val="hybridMultilevel"/>
    <w:tmpl w:val="D068CF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BE76D6E"/>
    <w:multiLevelType w:val="multilevel"/>
    <w:tmpl w:val="9DD0DD5E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F730CB5"/>
    <w:multiLevelType w:val="multilevel"/>
    <w:tmpl w:val="5F58368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818284A"/>
    <w:multiLevelType w:val="hybridMultilevel"/>
    <w:tmpl w:val="0C50B98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30550FB"/>
    <w:multiLevelType w:val="multilevel"/>
    <w:tmpl w:val="4E46251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98F3528"/>
    <w:multiLevelType w:val="multilevel"/>
    <w:tmpl w:val="ACF4B7D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AAC5CEF"/>
    <w:multiLevelType w:val="hybridMultilevel"/>
    <w:tmpl w:val="14C640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5B2296"/>
    <w:multiLevelType w:val="multilevel"/>
    <w:tmpl w:val="F78C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104EA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82080">
    <w:abstractNumId w:val="25"/>
  </w:num>
  <w:num w:numId="2" w16cid:durableId="111484033">
    <w:abstractNumId w:val="24"/>
  </w:num>
  <w:num w:numId="3" w16cid:durableId="2010787299">
    <w:abstractNumId w:val="21"/>
  </w:num>
  <w:num w:numId="4" w16cid:durableId="1609462179">
    <w:abstractNumId w:val="9"/>
  </w:num>
  <w:num w:numId="5" w16cid:durableId="1866753615">
    <w:abstractNumId w:val="7"/>
  </w:num>
  <w:num w:numId="6" w16cid:durableId="1718511017">
    <w:abstractNumId w:val="6"/>
  </w:num>
  <w:num w:numId="7" w16cid:durableId="1140532837">
    <w:abstractNumId w:val="5"/>
  </w:num>
  <w:num w:numId="8" w16cid:durableId="1515922651">
    <w:abstractNumId w:val="4"/>
  </w:num>
  <w:num w:numId="9" w16cid:durableId="2053725649">
    <w:abstractNumId w:val="8"/>
  </w:num>
  <w:num w:numId="10" w16cid:durableId="1091008655">
    <w:abstractNumId w:val="3"/>
  </w:num>
  <w:num w:numId="11" w16cid:durableId="2142337814">
    <w:abstractNumId w:val="2"/>
  </w:num>
  <w:num w:numId="12" w16cid:durableId="1535852279">
    <w:abstractNumId w:val="1"/>
  </w:num>
  <w:num w:numId="13" w16cid:durableId="261570389">
    <w:abstractNumId w:val="0"/>
  </w:num>
  <w:num w:numId="14" w16cid:durableId="1259170197">
    <w:abstractNumId w:val="19"/>
  </w:num>
  <w:num w:numId="15" w16cid:durableId="72818005">
    <w:abstractNumId w:val="18"/>
  </w:num>
  <w:num w:numId="16" w16cid:durableId="1749767027">
    <w:abstractNumId w:val="27"/>
  </w:num>
  <w:num w:numId="17" w16cid:durableId="196627047">
    <w:abstractNumId w:val="26"/>
  </w:num>
  <w:num w:numId="18" w16cid:durableId="19356403">
    <w:abstractNumId w:val="20"/>
  </w:num>
  <w:num w:numId="19" w16cid:durableId="850951556">
    <w:abstractNumId w:val="22"/>
  </w:num>
  <w:num w:numId="20" w16cid:durableId="2056153951">
    <w:abstractNumId w:val="12"/>
  </w:num>
  <w:num w:numId="21" w16cid:durableId="1674646040">
    <w:abstractNumId w:val="16"/>
  </w:num>
  <w:num w:numId="22" w16cid:durableId="1637838243">
    <w:abstractNumId w:val="15"/>
  </w:num>
  <w:num w:numId="23" w16cid:durableId="1719283423">
    <w:abstractNumId w:val="17"/>
  </w:num>
  <w:num w:numId="24" w16cid:durableId="1546529429">
    <w:abstractNumId w:val="30"/>
  </w:num>
  <w:num w:numId="25" w16cid:durableId="1814247743">
    <w:abstractNumId w:val="23"/>
  </w:num>
  <w:num w:numId="26" w16cid:durableId="6491839">
    <w:abstractNumId w:val="14"/>
  </w:num>
  <w:num w:numId="27" w16cid:durableId="703864675">
    <w:abstractNumId w:val="28"/>
  </w:num>
  <w:num w:numId="28" w16cid:durableId="1805735721">
    <w:abstractNumId w:val="10"/>
  </w:num>
  <w:num w:numId="29" w16cid:durableId="1269659962">
    <w:abstractNumId w:val="11"/>
  </w:num>
  <w:num w:numId="30" w16cid:durableId="256595827">
    <w:abstractNumId w:val="29"/>
  </w:num>
  <w:num w:numId="31" w16cid:durableId="11068544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7"/>
    <w:rsid w:val="00000273"/>
    <w:rsid w:val="00004D8F"/>
    <w:rsid w:val="000133B1"/>
    <w:rsid w:val="00017083"/>
    <w:rsid w:val="000218FB"/>
    <w:rsid w:val="000253F2"/>
    <w:rsid w:val="00025E14"/>
    <w:rsid w:val="00026FBC"/>
    <w:rsid w:val="00031D23"/>
    <w:rsid w:val="000326EC"/>
    <w:rsid w:val="000340D4"/>
    <w:rsid w:val="0003487E"/>
    <w:rsid w:val="00035EF6"/>
    <w:rsid w:val="00037E78"/>
    <w:rsid w:val="00053729"/>
    <w:rsid w:val="00054BFC"/>
    <w:rsid w:val="00055BF7"/>
    <w:rsid w:val="00057385"/>
    <w:rsid w:val="000613AA"/>
    <w:rsid w:val="00063235"/>
    <w:rsid w:val="0006441B"/>
    <w:rsid w:val="00071000"/>
    <w:rsid w:val="00074BD7"/>
    <w:rsid w:val="00075A4C"/>
    <w:rsid w:val="00086A8E"/>
    <w:rsid w:val="00090036"/>
    <w:rsid w:val="00092D84"/>
    <w:rsid w:val="000959CA"/>
    <w:rsid w:val="00095EFB"/>
    <w:rsid w:val="00095FC9"/>
    <w:rsid w:val="000A1D4A"/>
    <w:rsid w:val="000A4116"/>
    <w:rsid w:val="000A6435"/>
    <w:rsid w:val="000B4145"/>
    <w:rsid w:val="000B7215"/>
    <w:rsid w:val="000C34D5"/>
    <w:rsid w:val="000C4182"/>
    <w:rsid w:val="000D2698"/>
    <w:rsid w:val="000D3C8D"/>
    <w:rsid w:val="000E0D4F"/>
    <w:rsid w:val="000E1173"/>
    <w:rsid w:val="000F091A"/>
    <w:rsid w:val="000F0B60"/>
    <w:rsid w:val="000F0FD7"/>
    <w:rsid w:val="000F18DA"/>
    <w:rsid w:val="000F1E76"/>
    <w:rsid w:val="000F3318"/>
    <w:rsid w:val="000F400A"/>
    <w:rsid w:val="000F4917"/>
    <w:rsid w:val="0010085F"/>
    <w:rsid w:val="00100EED"/>
    <w:rsid w:val="00102BF0"/>
    <w:rsid w:val="001045D5"/>
    <w:rsid w:val="001057C6"/>
    <w:rsid w:val="0011026A"/>
    <w:rsid w:val="00110B73"/>
    <w:rsid w:val="0011275E"/>
    <w:rsid w:val="001161A5"/>
    <w:rsid w:val="0012317B"/>
    <w:rsid w:val="0013288E"/>
    <w:rsid w:val="0014477B"/>
    <w:rsid w:val="00145499"/>
    <w:rsid w:val="0015247D"/>
    <w:rsid w:val="001602FC"/>
    <w:rsid w:val="0016147D"/>
    <w:rsid w:val="00162D56"/>
    <w:rsid w:val="001723A7"/>
    <w:rsid w:val="00180014"/>
    <w:rsid w:val="00180A98"/>
    <w:rsid w:val="00181F15"/>
    <w:rsid w:val="0018688F"/>
    <w:rsid w:val="001900AF"/>
    <w:rsid w:val="00191818"/>
    <w:rsid w:val="00191BAE"/>
    <w:rsid w:val="00196D9A"/>
    <w:rsid w:val="001A758C"/>
    <w:rsid w:val="001B1B78"/>
    <w:rsid w:val="001B2146"/>
    <w:rsid w:val="001C0414"/>
    <w:rsid w:val="001C274F"/>
    <w:rsid w:val="001C6424"/>
    <w:rsid w:val="001D228C"/>
    <w:rsid w:val="001D2EBD"/>
    <w:rsid w:val="001D5245"/>
    <w:rsid w:val="001D607D"/>
    <w:rsid w:val="001E0976"/>
    <w:rsid w:val="001E3DFB"/>
    <w:rsid w:val="001E5F82"/>
    <w:rsid w:val="001E6BD6"/>
    <w:rsid w:val="001F028A"/>
    <w:rsid w:val="001F216F"/>
    <w:rsid w:val="00201BAB"/>
    <w:rsid w:val="00214013"/>
    <w:rsid w:val="00217738"/>
    <w:rsid w:val="00223C3C"/>
    <w:rsid w:val="00225B2C"/>
    <w:rsid w:val="002265B4"/>
    <w:rsid w:val="00241DB8"/>
    <w:rsid w:val="00255D41"/>
    <w:rsid w:val="00257CE2"/>
    <w:rsid w:val="002663DB"/>
    <w:rsid w:val="0028161C"/>
    <w:rsid w:val="002902D9"/>
    <w:rsid w:val="0029202F"/>
    <w:rsid w:val="0029344A"/>
    <w:rsid w:val="002937B7"/>
    <w:rsid w:val="00293B83"/>
    <w:rsid w:val="00294305"/>
    <w:rsid w:val="002948CB"/>
    <w:rsid w:val="00297A1A"/>
    <w:rsid w:val="002A04BA"/>
    <w:rsid w:val="002A5FC5"/>
    <w:rsid w:val="002A6E33"/>
    <w:rsid w:val="002A7A91"/>
    <w:rsid w:val="002B3C0D"/>
    <w:rsid w:val="002D33C8"/>
    <w:rsid w:val="002E0B97"/>
    <w:rsid w:val="002E357D"/>
    <w:rsid w:val="002E72EC"/>
    <w:rsid w:val="002F4B3A"/>
    <w:rsid w:val="00300BB4"/>
    <w:rsid w:val="003055BD"/>
    <w:rsid w:val="00307087"/>
    <w:rsid w:val="0030798C"/>
    <w:rsid w:val="00311208"/>
    <w:rsid w:val="003138CF"/>
    <w:rsid w:val="00313DD8"/>
    <w:rsid w:val="00314252"/>
    <w:rsid w:val="00320057"/>
    <w:rsid w:val="00326DB7"/>
    <w:rsid w:val="0033172B"/>
    <w:rsid w:val="003445D0"/>
    <w:rsid w:val="00351CDD"/>
    <w:rsid w:val="003574C4"/>
    <w:rsid w:val="00361DC0"/>
    <w:rsid w:val="0036355C"/>
    <w:rsid w:val="00366B9A"/>
    <w:rsid w:val="00371C07"/>
    <w:rsid w:val="00374131"/>
    <w:rsid w:val="00374DDA"/>
    <w:rsid w:val="00376188"/>
    <w:rsid w:val="003764E1"/>
    <w:rsid w:val="00381D2D"/>
    <w:rsid w:val="00382BFD"/>
    <w:rsid w:val="003836F6"/>
    <w:rsid w:val="00383FC7"/>
    <w:rsid w:val="00385E89"/>
    <w:rsid w:val="00386232"/>
    <w:rsid w:val="003A6CB2"/>
    <w:rsid w:val="003B7A64"/>
    <w:rsid w:val="003D030C"/>
    <w:rsid w:val="003D0534"/>
    <w:rsid w:val="003D0C1B"/>
    <w:rsid w:val="003D183A"/>
    <w:rsid w:val="003D7543"/>
    <w:rsid w:val="003F12EB"/>
    <w:rsid w:val="004147F8"/>
    <w:rsid w:val="0041736E"/>
    <w:rsid w:val="0042243C"/>
    <w:rsid w:val="00422544"/>
    <w:rsid w:val="00423A41"/>
    <w:rsid w:val="00425445"/>
    <w:rsid w:val="00431329"/>
    <w:rsid w:val="00434085"/>
    <w:rsid w:val="00434589"/>
    <w:rsid w:val="00435278"/>
    <w:rsid w:val="004414CF"/>
    <w:rsid w:val="004438EF"/>
    <w:rsid w:val="00446FA9"/>
    <w:rsid w:val="0045017E"/>
    <w:rsid w:val="00451BC1"/>
    <w:rsid w:val="00453391"/>
    <w:rsid w:val="00462DED"/>
    <w:rsid w:val="00466A1C"/>
    <w:rsid w:val="00474032"/>
    <w:rsid w:val="0047511B"/>
    <w:rsid w:val="0047517B"/>
    <w:rsid w:val="00475FEA"/>
    <w:rsid w:val="00481145"/>
    <w:rsid w:val="00482FCB"/>
    <w:rsid w:val="00483B62"/>
    <w:rsid w:val="00484CD5"/>
    <w:rsid w:val="00490FCE"/>
    <w:rsid w:val="00493862"/>
    <w:rsid w:val="00495B3E"/>
    <w:rsid w:val="004960B1"/>
    <w:rsid w:val="004960EB"/>
    <w:rsid w:val="004A10A4"/>
    <w:rsid w:val="004A663D"/>
    <w:rsid w:val="004A6EEA"/>
    <w:rsid w:val="004B0576"/>
    <w:rsid w:val="004B5F2E"/>
    <w:rsid w:val="004C11BE"/>
    <w:rsid w:val="004C78C2"/>
    <w:rsid w:val="004D1A99"/>
    <w:rsid w:val="004D4D15"/>
    <w:rsid w:val="004D6B10"/>
    <w:rsid w:val="004E2A07"/>
    <w:rsid w:val="004E410C"/>
    <w:rsid w:val="004E5F82"/>
    <w:rsid w:val="004F52D9"/>
    <w:rsid w:val="005008C9"/>
    <w:rsid w:val="0050189E"/>
    <w:rsid w:val="00507ADB"/>
    <w:rsid w:val="005163C0"/>
    <w:rsid w:val="005168DE"/>
    <w:rsid w:val="00524677"/>
    <w:rsid w:val="0053444C"/>
    <w:rsid w:val="005351B6"/>
    <w:rsid w:val="0053715C"/>
    <w:rsid w:val="00540168"/>
    <w:rsid w:val="0054309B"/>
    <w:rsid w:val="005438CC"/>
    <w:rsid w:val="005442E6"/>
    <w:rsid w:val="005451B3"/>
    <w:rsid w:val="00546DB6"/>
    <w:rsid w:val="00553FF0"/>
    <w:rsid w:val="005547CD"/>
    <w:rsid w:val="0057214A"/>
    <w:rsid w:val="00584475"/>
    <w:rsid w:val="005863F6"/>
    <w:rsid w:val="00590A0A"/>
    <w:rsid w:val="00590D05"/>
    <w:rsid w:val="00592E15"/>
    <w:rsid w:val="00593C76"/>
    <w:rsid w:val="005A0046"/>
    <w:rsid w:val="005A3B49"/>
    <w:rsid w:val="005A62AE"/>
    <w:rsid w:val="005C0706"/>
    <w:rsid w:val="005D0F26"/>
    <w:rsid w:val="005D34B4"/>
    <w:rsid w:val="005D5513"/>
    <w:rsid w:val="005D5F41"/>
    <w:rsid w:val="005E45C6"/>
    <w:rsid w:val="005E5198"/>
    <w:rsid w:val="005F2C87"/>
    <w:rsid w:val="00603ABC"/>
    <w:rsid w:val="00603FC3"/>
    <w:rsid w:val="0060458F"/>
    <w:rsid w:val="00605A75"/>
    <w:rsid w:val="00607318"/>
    <w:rsid w:val="0061161A"/>
    <w:rsid w:val="00620EB0"/>
    <w:rsid w:val="006215E2"/>
    <w:rsid w:val="006276FA"/>
    <w:rsid w:val="00631CE1"/>
    <w:rsid w:val="00634416"/>
    <w:rsid w:val="00644642"/>
    <w:rsid w:val="00646AE2"/>
    <w:rsid w:val="00650427"/>
    <w:rsid w:val="00650A99"/>
    <w:rsid w:val="00651EA6"/>
    <w:rsid w:val="00657A38"/>
    <w:rsid w:val="006600F3"/>
    <w:rsid w:val="00664225"/>
    <w:rsid w:val="00665B1D"/>
    <w:rsid w:val="00666932"/>
    <w:rsid w:val="00670164"/>
    <w:rsid w:val="00680A61"/>
    <w:rsid w:val="00683156"/>
    <w:rsid w:val="00685359"/>
    <w:rsid w:val="00686513"/>
    <w:rsid w:val="006967A2"/>
    <w:rsid w:val="00696E62"/>
    <w:rsid w:val="00697389"/>
    <w:rsid w:val="006A25E2"/>
    <w:rsid w:val="006A3CE7"/>
    <w:rsid w:val="006A53B7"/>
    <w:rsid w:val="006C18B5"/>
    <w:rsid w:val="006C1C6E"/>
    <w:rsid w:val="006C3100"/>
    <w:rsid w:val="006D354C"/>
    <w:rsid w:val="006D3E95"/>
    <w:rsid w:val="006E2A57"/>
    <w:rsid w:val="006E4B06"/>
    <w:rsid w:val="006F0745"/>
    <w:rsid w:val="006F1579"/>
    <w:rsid w:val="006F646D"/>
    <w:rsid w:val="006F718A"/>
    <w:rsid w:val="00701C13"/>
    <w:rsid w:val="00701DE1"/>
    <w:rsid w:val="0070448B"/>
    <w:rsid w:val="00707674"/>
    <w:rsid w:val="00711EE8"/>
    <w:rsid w:val="00713E78"/>
    <w:rsid w:val="007163DD"/>
    <w:rsid w:val="00717D8E"/>
    <w:rsid w:val="00725ADF"/>
    <w:rsid w:val="00734416"/>
    <w:rsid w:val="00734CE7"/>
    <w:rsid w:val="00735B81"/>
    <w:rsid w:val="00740B98"/>
    <w:rsid w:val="007460C2"/>
    <w:rsid w:val="00750B05"/>
    <w:rsid w:val="00750B1A"/>
    <w:rsid w:val="007551CE"/>
    <w:rsid w:val="00760303"/>
    <w:rsid w:val="00760488"/>
    <w:rsid w:val="00760E66"/>
    <w:rsid w:val="00762929"/>
    <w:rsid w:val="00774C05"/>
    <w:rsid w:val="007815C5"/>
    <w:rsid w:val="00784550"/>
    <w:rsid w:val="00785540"/>
    <w:rsid w:val="00785CAC"/>
    <w:rsid w:val="00785E56"/>
    <w:rsid w:val="007903BB"/>
    <w:rsid w:val="007957BC"/>
    <w:rsid w:val="00797562"/>
    <w:rsid w:val="007A0E2F"/>
    <w:rsid w:val="007A4502"/>
    <w:rsid w:val="007A46E3"/>
    <w:rsid w:val="007B7101"/>
    <w:rsid w:val="007C1479"/>
    <w:rsid w:val="007C38B2"/>
    <w:rsid w:val="007C46A9"/>
    <w:rsid w:val="007C66F5"/>
    <w:rsid w:val="007C721A"/>
    <w:rsid w:val="007D099B"/>
    <w:rsid w:val="007D2D73"/>
    <w:rsid w:val="007D3665"/>
    <w:rsid w:val="007D4682"/>
    <w:rsid w:val="007D503A"/>
    <w:rsid w:val="007E0113"/>
    <w:rsid w:val="007E445E"/>
    <w:rsid w:val="0080003A"/>
    <w:rsid w:val="00802F77"/>
    <w:rsid w:val="00805FD0"/>
    <w:rsid w:val="00825883"/>
    <w:rsid w:val="0083547B"/>
    <w:rsid w:val="0083623A"/>
    <w:rsid w:val="008421E2"/>
    <w:rsid w:val="00842FC5"/>
    <w:rsid w:val="0084423F"/>
    <w:rsid w:val="00883363"/>
    <w:rsid w:val="00885B9E"/>
    <w:rsid w:val="008944FE"/>
    <w:rsid w:val="00895E55"/>
    <w:rsid w:val="008B6894"/>
    <w:rsid w:val="008C5C66"/>
    <w:rsid w:val="008D2E4A"/>
    <w:rsid w:val="008D4267"/>
    <w:rsid w:val="008D4553"/>
    <w:rsid w:val="008D6B84"/>
    <w:rsid w:val="008E3117"/>
    <w:rsid w:val="008F6466"/>
    <w:rsid w:val="008F7B40"/>
    <w:rsid w:val="00913A57"/>
    <w:rsid w:val="00920076"/>
    <w:rsid w:val="00924471"/>
    <w:rsid w:val="00924D45"/>
    <w:rsid w:val="00926B27"/>
    <w:rsid w:val="009334E2"/>
    <w:rsid w:val="00933B8F"/>
    <w:rsid w:val="00933E9C"/>
    <w:rsid w:val="00941C8A"/>
    <w:rsid w:val="00942140"/>
    <w:rsid w:val="00946A53"/>
    <w:rsid w:val="00950127"/>
    <w:rsid w:val="0095481C"/>
    <w:rsid w:val="00963C99"/>
    <w:rsid w:val="009654F4"/>
    <w:rsid w:val="00965E05"/>
    <w:rsid w:val="009709EF"/>
    <w:rsid w:val="00974983"/>
    <w:rsid w:val="0098178E"/>
    <w:rsid w:val="00985945"/>
    <w:rsid w:val="009945E6"/>
    <w:rsid w:val="009956DA"/>
    <w:rsid w:val="00997D5F"/>
    <w:rsid w:val="009A41DC"/>
    <w:rsid w:val="009A4BCB"/>
    <w:rsid w:val="009B04C2"/>
    <w:rsid w:val="009B4862"/>
    <w:rsid w:val="009B5838"/>
    <w:rsid w:val="009B58A6"/>
    <w:rsid w:val="009B7777"/>
    <w:rsid w:val="009C5C41"/>
    <w:rsid w:val="009C699D"/>
    <w:rsid w:val="009C7F4E"/>
    <w:rsid w:val="009E273A"/>
    <w:rsid w:val="009E292E"/>
    <w:rsid w:val="009E37A4"/>
    <w:rsid w:val="009F7C45"/>
    <w:rsid w:val="00A01F02"/>
    <w:rsid w:val="00A04201"/>
    <w:rsid w:val="00A124E7"/>
    <w:rsid w:val="00A202B2"/>
    <w:rsid w:val="00A2252F"/>
    <w:rsid w:val="00A22AE3"/>
    <w:rsid w:val="00A241FB"/>
    <w:rsid w:val="00A30C3A"/>
    <w:rsid w:val="00A31B65"/>
    <w:rsid w:val="00A37DC9"/>
    <w:rsid w:val="00A45301"/>
    <w:rsid w:val="00A454B9"/>
    <w:rsid w:val="00A46698"/>
    <w:rsid w:val="00A47B26"/>
    <w:rsid w:val="00A50160"/>
    <w:rsid w:val="00A53CD4"/>
    <w:rsid w:val="00A55141"/>
    <w:rsid w:val="00A634C3"/>
    <w:rsid w:val="00A6434F"/>
    <w:rsid w:val="00A71447"/>
    <w:rsid w:val="00A71F66"/>
    <w:rsid w:val="00A7599A"/>
    <w:rsid w:val="00A766F4"/>
    <w:rsid w:val="00A779B2"/>
    <w:rsid w:val="00A8079A"/>
    <w:rsid w:val="00A81200"/>
    <w:rsid w:val="00A86320"/>
    <w:rsid w:val="00A868F5"/>
    <w:rsid w:val="00A90CC5"/>
    <w:rsid w:val="00A91CD2"/>
    <w:rsid w:val="00A934CF"/>
    <w:rsid w:val="00AA03CD"/>
    <w:rsid w:val="00AA131D"/>
    <w:rsid w:val="00AA41EB"/>
    <w:rsid w:val="00AA58D8"/>
    <w:rsid w:val="00AA62B0"/>
    <w:rsid w:val="00AB08BF"/>
    <w:rsid w:val="00AB30FB"/>
    <w:rsid w:val="00AC153A"/>
    <w:rsid w:val="00AC17C2"/>
    <w:rsid w:val="00AD1CE0"/>
    <w:rsid w:val="00AD26D2"/>
    <w:rsid w:val="00AE1E33"/>
    <w:rsid w:val="00AE2F2C"/>
    <w:rsid w:val="00AE5957"/>
    <w:rsid w:val="00AF1038"/>
    <w:rsid w:val="00B1220C"/>
    <w:rsid w:val="00B15028"/>
    <w:rsid w:val="00B24662"/>
    <w:rsid w:val="00B41F51"/>
    <w:rsid w:val="00B46836"/>
    <w:rsid w:val="00B5041D"/>
    <w:rsid w:val="00B50FFC"/>
    <w:rsid w:val="00B51219"/>
    <w:rsid w:val="00B53E46"/>
    <w:rsid w:val="00B61BDF"/>
    <w:rsid w:val="00B829E1"/>
    <w:rsid w:val="00B83D72"/>
    <w:rsid w:val="00B902C6"/>
    <w:rsid w:val="00B91FF9"/>
    <w:rsid w:val="00B944CC"/>
    <w:rsid w:val="00B95718"/>
    <w:rsid w:val="00BA430F"/>
    <w:rsid w:val="00BA5F61"/>
    <w:rsid w:val="00BA63C6"/>
    <w:rsid w:val="00BB23BE"/>
    <w:rsid w:val="00BB47ED"/>
    <w:rsid w:val="00BC0591"/>
    <w:rsid w:val="00BD2825"/>
    <w:rsid w:val="00BD4A87"/>
    <w:rsid w:val="00BD79F6"/>
    <w:rsid w:val="00BE0502"/>
    <w:rsid w:val="00BE2AC8"/>
    <w:rsid w:val="00BF2B84"/>
    <w:rsid w:val="00BF5B52"/>
    <w:rsid w:val="00C0413F"/>
    <w:rsid w:val="00C04D64"/>
    <w:rsid w:val="00C05DA5"/>
    <w:rsid w:val="00C0610C"/>
    <w:rsid w:val="00C07D95"/>
    <w:rsid w:val="00C11BF3"/>
    <w:rsid w:val="00C159A1"/>
    <w:rsid w:val="00C17E61"/>
    <w:rsid w:val="00C21986"/>
    <w:rsid w:val="00C22FA4"/>
    <w:rsid w:val="00C24053"/>
    <w:rsid w:val="00C31D1A"/>
    <w:rsid w:val="00C36AD8"/>
    <w:rsid w:val="00C36B84"/>
    <w:rsid w:val="00C4519E"/>
    <w:rsid w:val="00C45F0B"/>
    <w:rsid w:val="00C52BCE"/>
    <w:rsid w:val="00C61F60"/>
    <w:rsid w:val="00C62AB2"/>
    <w:rsid w:val="00C7334A"/>
    <w:rsid w:val="00C76599"/>
    <w:rsid w:val="00C76CD5"/>
    <w:rsid w:val="00C774BE"/>
    <w:rsid w:val="00C834E1"/>
    <w:rsid w:val="00C835D9"/>
    <w:rsid w:val="00C86384"/>
    <w:rsid w:val="00C9096E"/>
    <w:rsid w:val="00C96513"/>
    <w:rsid w:val="00C9728F"/>
    <w:rsid w:val="00CA06BE"/>
    <w:rsid w:val="00CA2ADE"/>
    <w:rsid w:val="00CA4F9E"/>
    <w:rsid w:val="00CB4318"/>
    <w:rsid w:val="00CB5DA2"/>
    <w:rsid w:val="00CC10A1"/>
    <w:rsid w:val="00CC3197"/>
    <w:rsid w:val="00CC61FB"/>
    <w:rsid w:val="00CD7AA1"/>
    <w:rsid w:val="00CE3A6C"/>
    <w:rsid w:val="00CE5078"/>
    <w:rsid w:val="00CF4853"/>
    <w:rsid w:val="00CF7106"/>
    <w:rsid w:val="00D00D47"/>
    <w:rsid w:val="00D114D9"/>
    <w:rsid w:val="00D16A42"/>
    <w:rsid w:val="00D175EA"/>
    <w:rsid w:val="00D22390"/>
    <w:rsid w:val="00D22CF2"/>
    <w:rsid w:val="00D4292E"/>
    <w:rsid w:val="00D525B7"/>
    <w:rsid w:val="00D55FE9"/>
    <w:rsid w:val="00D57CB7"/>
    <w:rsid w:val="00D61ACA"/>
    <w:rsid w:val="00D62DEC"/>
    <w:rsid w:val="00D735C7"/>
    <w:rsid w:val="00D73CDD"/>
    <w:rsid w:val="00D77BBA"/>
    <w:rsid w:val="00D80A77"/>
    <w:rsid w:val="00D81CEA"/>
    <w:rsid w:val="00D837BF"/>
    <w:rsid w:val="00D85601"/>
    <w:rsid w:val="00D90A32"/>
    <w:rsid w:val="00D97500"/>
    <w:rsid w:val="00D97E78"/>
    <w:rsid w:val="00DA1BD7"/>
    <w:rsid w:val="00DA1BE6"/>
    <w:rsid w:val="00DA3BD3"/>
    <w:rsid w:val="00DB4E47"/>
    <w:rsid w:val="00DC1FA3"/>
    <w:rsid w:val="00DC233B"/>
    <w:rsid w:val="00DD0CCB"/>
    <w:rsid w:val="00DD3DC8"/>
    <w:rsid w:val="00DE07E6"/>
    <w:rsid w:val="00DE2DD9"/>
    <w:rsid w:val="00DE2E87"/>
    <w:rsid w:val="00DE37D2"/>
    <w:rsid w:val="00DF0A0E"/>
    <w:rsid w:val="00DF6922"/>
    <w:rsid w:val="00DF74B3"/>
    <w:rsid w:val="00E05653"/>
    <w:rsid w:val="00E13A07"/>
    <w:rsid w:val="00E20C80"/>
    <w:rsid w:val="00E2336C"/>
    <w:rsid w:val="00E2545D"/>
    <w:rsid w:val="00E361D0"/>
    <w:rsid w:val="00E364B0"/>
    <w:rsid w:val="00E376B0"/>
    <w:rsid w:val="00E46EE9"/>
    <w:rsid w:val="00E52C84"/>
    <w:rsid w:val="00E538B2"/>
    <w:rsid w:val="00E715CF"/>
    <w:rsid w:val="00E752E8"/>
    <w:rsid w:val="00E762CF"/>
    <w:rsid w:val="00E87284"/>
    <w:rsid w:val="00E91D4E"/>
    <w:rsid w:val="00E93A98"/>
    <w:rsid w:val="00EA2395"/>
    <w:rsid w:val="00EA4C57"/>
    <w:rsid w:val="00EA558B"/>
    <w:rsid w:val="00EA621F"/>
    <w:rsid w:val="00EB214C"/>
    <w:rsid w:val="00EB22BB"/>
    <w:rsid w:val="00EB38E6"/>
    <w:rsid w:val="00EB4506"/>
    <w:rsid w:val="00EB7A1A"/>
    <w:rsid w:val="00EC155A"/>
    <w:rsid w:val="00EC4527"/>
    <w:rsid w:val="00EC62B2"/>
    <w:rsid w:val="00EE2F70"/>
    <w:rsid w:val="00F0256F"/>
    <w:rsid w:val="00F06D58"/>
    <w:rsid w:val="00F07214"/>
    <w:rsid w:val="00F1001A"/>
    <w:rsid w:val="00F129FA"/>
    <w:rsid w:val="00F1569C"/>
    <w:rsid w:val="00F25BC4"/>
    <w:rsid w:val="00F34718"/>
    <w:rsid w:val="00F52A4C"/>
    <w:rsid w:val="00F52A51"/>
    <w:rsid w:val="00F634EF"/>
    <w:rsid w:val="00F6356A"/>
    <w:rsid w:val="00F73A5D"/>
    <w:rsid w:val="00F75697"/>
    <w:rsid w:val="00F75DE0"/>
    <w:rsid w:val="00F770DC"/>
    <w:rsid w:val="00F80380"/>
    <w:rsid w:val="00F80FC7"/>
    <w:rsid w:val="00F8582C"/>
    <w:rsid w:val="00F92240"/>
    <w:rsid w:val="00F94123"/>
    <w:rsid w:val="00F9576F"/>
    <w:rsid w:val="00FA2096"/>
    <w:rsid w:val="00FA2AAF"/>
    <w:rsid w:val="00FA7E52"/>
    <w:rsid w:val="00FC1D6F"/>
    <w:rsid w:val="00FC2700"/>
    <w:rsid w:val="00FE0094"/>
    <w:rsid w:val="00FE1C16"/>
    <w:rsid w:val="00FE5F39"/>
    <w:rsid w:val="00FF0B54"/>
    <w:rsid w:val="00FF218E"/>
    <w:rsid w:val="00FF27B0"/>
    <w:rsid w:val="00FF2C30"/>
    <w:rsid w:val="00FF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097268"/>
  <w15:chartTrackingRefBased/>
  <w15:docId w15:val="{E1669D8C-B1F2-4ADB-9518-F102A351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883"/>
    <w:rPr>
      <w:rFonts w:eastAsiaTheme="minorEastAsia" w:cs="Times New Roman"/>
    </w:rPr>
  </w:style>
  <w:style w:type="paragraph" w:styleId="Ttulo1">
    <w:name w:val="heading 1"/>
    <w:basedOn w:val="Normal"/>
    <w:link w:val="Ttulo1C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Tabladememorando">
    <w:name w:val="Tabla de memorando"/>
    <w:basedOn w:val="Tabla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Nombredelacompaa">
    <w:name w:val="Nombre de la compañía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Piedepgina">
    <w:name w:val="footer"/>
    <w:basedOn w:val="Normal"/>
    <w:link w:val="PiedepginaCar"/>
    <w:uiPriority w:val="99"/>
    <w:unhideWhenUsed/>
    <w:qFormat/>
    <w:rsid w:val="00E05653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653"/>
    <w:rPr>
      <w:rFonts w:eastAsiaTheme="minorEastAsia" w:cs="Times New Roman"/>
    </w:rPr>
  </w:style>
  <w:style w:type="paragraph" w:styleId="Ttulo">
    <w:name w:val="Title"/>
    <w:basedOn w:val="Normal"/>
    <w:link w:val="TtuloC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tuloCar">
    <w:name w:val="Título Car"/>
    <w:basedOn w:val="Fuentedeprrafopredeter"/>
    <w:link w:val="Ttulo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Encabezado">
    <w:name w:val="header"/>
    <w:basedOn w:val="Normal"/>
    <w:link w:val="EncabezadoCar"/>
    <w:uiPriority w:val="99"/>
    <w:unhideWhenUsed/>
    <w:rsid w:val="00E05653"/>
  </w:style>
  <w:style w:type="character" w:customStyle="1" w:styleId="EncabezadoCar">
    <w:name w:val="Encabezado Car"/>
    <w:basedOn w:val="Fuentedeprrafopredeter"/>
    <w:link w:val="Encabezado"/>
    <w:uiPriority w:val="99"/>
    <w:rsid w:val="00E05653"/>
    <w:rPr>
      <w:rFonts w:eastAsiaTheme="minorEastAsia" w:cs="Times New Roman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7284"/>
    <w:rPr>
      <w:color w:val="1F497D" w:themeColor="text2"/>
      <w:u w:val="single"/>
    </w:rPr>
  </w:style>
  <w:style w:type="character" w:customStyle="1" w:styleId="Mencionar1">
    <w:name w:val="Mencionar1"/>
    <w:basedOn w:val="Fuentedeprrafopredeter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Textodelmarcadordeposicin">
    <w:name w:val="Placeholder Text"/>
    <w:basedOn w:val="Fuentedeprrafopredeter"/>
    <w:uiPriority w:val="99"/>
    <w:semiHidden/>
    <w:rsid w:val="00E87284"/>
    <w:rPr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97389"/>
    <w:rPr>
      <w:rFonts w:eastAsiaTheme="minorEastAsia" w:cs="Times New Roman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97389"/>
    <w:rPr>
      <w:rFonts w:eastAsiaTheme="minorEastAsia" w:cs="Times New Roman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9738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738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7389"/>
    <w:rPr>
      <w:rFonts w:eastAsiaTheme="minorEastAsia" w:cs="Times New Roman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3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97389"/>
    <w:rPr>
      <w:rFonts w:eastAsiaTheme="minorEastAsia" w:cs="Times New Roman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7389"/>
    <w:rPr>
      <w:rFonts w:eastAsiaTheme="minorEastAsia" w:cs="Times New Roman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unhideWhenUsed/>
    <w:qFormat/>
    <w:rsid w:val="00443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8582C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tema.proima.PROIMA\AppData\Roaming\Microsoft\Templates\Memorando%20de%20oficina%20(dise&#241;o%20profesional).dotx" TargetMode="External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Memorando de oficina (diseño profesional).dotx</Template>
  <TotalTime>21</TotalTime>
  <Pages>1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Proima</dc:creator>
  <cp:keywords/>
  <dc:description/>
  <cp:lastModifiedBy>Roussbel Medina</cp:lastModifiedBy>
  <cp:revision>15</cp:revision>
  <cp:lastPrinted>2026-02-10T20:51:00Z</cp:lastPrinted>
  <dcterms:created xsi:type="dcterms:W3CDTF">2026-02-10T20:18:00Z</dcterms:created>
  <dcterms:modified xsi:type="dcterms:W3CDTF">2026-02-12T22:41:00Z</dcterms:modified>
</cp:coreProperties>
</file>