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201E1" w14:textId="28AD321D" w:rsidR="00641A8A" w:rsidRPr="007462C0" w:rsidRDefault="00641A8A" w:rsidP="00F537B5">
      <w:pPr>
        <w:spacing w:before="0"/>
        <w:jc w:val="both"/>
        <w:rPr>
          <w:rFonts w:ascii="Arial" w:hAnsi="Arial" w:cs="Arial"/>
          <w:b/>
          <w:bCs/>
          <w:lang w:val="en-US"/>
        </w:rPr>
      </w:pPr>
      <w:r w:rsidRPr="007462C0">
        <w:rPr>
          <w:rFonts w:ascii="Arial" w:hAnsi="Arial" w:cs="Arial"/>
          <w:b/>
          <w:bCs/>
          <w:lang w:val="en-US"/>
        </w:rPr>
        <w:t>De: [NOMBRE_USUARIO]</w:t>
      </w:r>
      <w:r w:rsidRPr="007462C0">
        <w:rPr>
          <w:rFonts w:ascii="Arial" w:hAnsi="Arial" w:cs="Arial"/>
          <w:lang w:val="en-US"/>
        </w:rPr>
        <w:t xml:space="preserve"> </w:t>
      </w:r>
      <w:r w:rsidRPr="007462C0">
        <w:rPr>
          <w:rFonts w:ascii="Arial" w:hAnsi="Arial" w:cs="Arial"/>
          <w:b/>
          <w:bCs/>
          <w:lang w:val="en-US"/>
        </w:rPr>
        <w:t>[PUESTO]</w:t>
      </w:r>
    </w:p>
    <w:p w14:paraId="103ACF10" w14:textId="61DC3866" w:rsidR="00641A8A" w:rsidRPr="007462C0" w:rsidRDefault="00641A8A" w:rsidP="00F537B5">
      <w:pPr>
        <w:spacing w:before="0"/>
        <w:jc w:val="both"/>
        <w:rPr>
          <w:rFonts w:ascii="Arial" w:hAnsi="Arial" w:cs="Arial"/>
          <w:sz w:val="24"/>
          <w:szCs w:val="24"/>
        </w:rPr>
      </w:pPr>
      <w:r w:rsidRPr="007462C0">
        <w:rPr>
          <w:rFonts w:ascii="Arial" w:hAnsi="Arial" w:cs="Arial"/>
          <w:b/>
          <w:bCs/>
          <w:lang w:val="en-US"/>
        </w:rPr>
        <w:t>Fecha: [FECHA]</w:t>
      </w:r>
    </w:p>
    <w:p w14:paraId="5BBDA5BA" w14:textId="501351ED" w:rsidR="00A66B15" w:rsidRPr="007462C0" w:rsidRDefault="00A66B15" w:rsidP="00F537B5">
      <w:pPr>
        <w:spacing w:before="0"/>
        <w:jc w:val="both"/>
        <w:rPr>
          <w:rFonts w:ascii="Arial" w:hAnsi="Arial" w:cs="Arial"/>
          <w:sz w:val="24"/>
          <w:szCs w:val="24"/>
        </w:rPr>
      </w:pPr>
      <w:r w:rsidRPr="007462C0">
        <w:rPr>
          <w:rFonts w:ascii="Arial" w:hAnsi="Arial" w:cs="Arial"/>
          <w:sz w:val="24"/>
          <w:szCs w:val="24"/>
        </w:rPr>
        <w:t>Por medio de la presente les comunico que se le hará entrega del Celular</w:t>
      </w:r>
      <w:bookmarkStart w:id="0" w:name="_Hlk58941520"/>
      <w:r w:rsidRPr="007462C0">
        <w:rPr>
          <w:rFonts w:ascii="Arial" w:hAnsi="Arial" w:cs="Arial"/>
          <w:sz w:val="24"/>
          <w:szCs w:val="24"/>
        </w:rPr>
        <w:t>:</w:t>
      </w:r>
    </w:p>
    <w:p w14:paraId="2DC14587" w14:textId="1F85C619" w:rsidR="00A66B15" w:rsidRPr="007462C0" w:rsidRDefault="00A66B15" w:rsidP="00F537B5">
      <w:pPr>
        <w:spacing w:before="0"/>
        <w:jc w:val="both"/>
        <w:rPr>
          <w:rFonts w:ascii="Arial" w:hAnsi="Arial" w:cs="Arial"/>
          <w:b/>
          <w:bCs/>
          <w:sz w:val="24"/>
          <w:szCs w:val="24"/>
          <w:lang w:val="es-HN"/>
        </w:rPr>
      </w:pPr>
      <w:r w:rsidRPr="007462C0">
        <w:rPr>
          <w:rFonts w:ascii="Arial" w:hAnsi="Arial" w:cs="Arial"/>
          <w:sz w:val="24"/>
          <w:szCs w:val="24"/>
          <w:lang w:val="es-HN"/>
        </w:rPr>
        <w:t>Marca</w:t>
      </w:r>
      <w:r w:rsidRPr="007462C0">
        <w:rPr>
          <w:rFonts w:ascii="Arial" w:hAnsi="Arial" w:cs="Arial"/>
          <w:b/>
          <w:bCs/>
          <w:sz w:val="24"/>
          <w:szCs w:val="24"/>
          <w:lang w:val="es-HN"/>
        </w:rPr>
        <w:t xml:space="preserve"> [MARCA]</w:t>
      </w:r>
      <w:r w:rsidR="00C262FC">
        <w:rPr>
          <w:rFonts w:ascii="Arial" w:hAnsi="Arial" w:cs="Arial"/>
          <w:b/>
          <w:bCs/>
          <w:sz w:val="24"/>
          <w:szCs w:val="24"/>
          <w:lang w:val="es-HN"/>
        </w:rPr>
        <w:t xml:space="preserve"> </w:t>
      </w:r>
      <w:r w:rsidR="00C262FC">
        <w:rPr>
          <w:rFonts w:ascii="Arial" w:hAnsi="Arial" w:cs="Arial"/>
          <w:b/>
          <w:bCs/>
          <w:sz w:val="24"/>
          <w:szCs w:val="24"/>
          <w:lang w:val="es-HN"/>
        </w:rPr>
        <w:tab/>
      </w:r>
      <w:r w:rsidRPr="007462C0">
        <w:rPr>
          <w:rFonts w:ascii="Arial" w:hAnsi="Arial" w:cs="Arial"/>
          <w:sz w:val="24"/>
          <w:szCs w:val="24"/>
          <w:lang w:val="es-HN"/>
        </w:rPr>
        <w:t>Modelo</w:t>
      </w:r>
      <w:bookmarkEnd w:id="0"/>
      <w:r w:rsidRPr="007462C0">
        <w:rPr>
          <w:rFonts w:ascii="Arial" w:hAnsi="Arial" w:cs="Arial"/>
          <w:sz w:val="24"/>
          <w:szCs w:val="24"/>
          <w:lang w:val="es-HN"/>
        </w:rPr>
        <w:t xml:space="preserve"> </w:t>
      </w:r>
      <w:r w:rsidRPr="007462C0">
        <w:rPr>
          <w:rFonts w:ascii="Arial" w:hAnsi="Arial" w:cs="Arial"/>
          <w:b/>
          <w:bCs/>
          <w:sz w:val="24"/>
          <w:szCs w:val="24"/>
          <w:lang w:val="es-HN"/>
        </w:rPr>
        <w:t>[MODELO]</w:t>
      </w:r>
      <w:r w:rsidR="00C262FC">
        <w:rPr>
          <w:rFonts w:ascii="Arial" w:hAnsi="Arial" w:cs="Arial"/>
          <w:b/>
          <w:bCs/>
          <w:sz w:val="24"/>
          <w:szCs w:val="24"/>
          <w:lang w:val="es-HN"/>
        </w:rPr>
        <w:t xml:space="preserve"> </w:t>
      </w:r>
      <w:r w:rsidR="00C262FC">
        <w:rPr>
          <w:rFonts w:ascii="Arial" w:hAnsi="Arial" w:cs="Arial"/>
          <w:b/>
          <w:bCs/>
          <w:sz w:val="24"/>
          <w:szCs w:val="24"/>
          <w:lang w:val="es-HN"/>
        </w:rPr>
        <w:tab/>
      </w:r>
      <w:r w:rsidR="00C262FC">
        <w:rPr>
          <w:rFonts w:ascii="Arial" w:hAnsi="Arial" w:cs="Arial"/>
          <w:b/>
          <w:bCs/>
          <w:sz w:val="24"/>
          <w:szCs w:val="24"/>
          <w:lang w:val="es-HN"/>
        </w:rPr>
        <w:tab/>
      </w:r>
      <w:r w:rsidRPr="007462C0">
        <w:rPr>
          <w:rFonts w:ascii="Arial" w:hAnsi="Arial" w:cs="Arial"/>
          <w:sz w:val="24"/>
          <w:szCs w:val="24"/>
          <w:lang w:val="es-HN"/>
        </w:rPr>
        <w:t xml:space="preserve">IMEI: </w:t>
      </w:r>
      <w:r w:rsidRPr="007462C0">
        <w:rPr>
          <w:rFonts w:ascii="Arial" w:hAnsi="Arial" w:cs="Arial"/>
          <w:b/>
          <w:bCs/>
          <w:sz w:val="24"/>
          <w:szCs w:val="24"/>
          <w:lang w:val="es-HN"/>
        </w:rPr>
        <w:t>[IMEI]</w:t>
      </w:r>
    </w:p>
    <w:p w14:paraId="6A95208F" w14:textId="77777777" w:rsidR="00A66B15" w:rsidRPr="007462C0" w:rsidRDefault="00A66B15" w:rsidP="00F537B5">
      <w:pPr>
        <w:spacing w:before="0"/>
        <w:jc w:val="both"/>
        <w:rPr>
          <w:rFonts w:ascii="Arial" w:hAnsi="Arial" w:cs="Arial"/>
          <w:sz w:val="24"/>
          <w:szCs w:val="24"/>
        </w:rPr>
      </w:pPr>
      <w:r w:rsidRPr="007462C0">
        <w:rPr>
          <w:rFonts w:ascii="Arial" w:hAnsi="Arial" w:cs="Arial"/>
          <w:sz w:val="24"/>
          <w:szCs w:val="24"/>
        </w:rPr>
        <w:t>Número de Línea:</w:t>
      </w:r>
      <w:bookmarkStart w:id="1" w:name="_Hlk118373682"/>
      <w:r w:rsidRPr="007462C0">
        <w:rPr>
          <w:rFonts w:ascii="Arial" w:hAnsi="Arial" w:cs="Arial"/>
          <w:sz w:val="24"/>
          <w:szCs w:val="24"/>
        </w:rPr>
        <w:t xml:space="preserve"> </w:t>
      </w:r>
      <w:bookmarkEnd w:id="1"/>
      <w:r w:rsidRPr="007462C0">
        <w:rPr>
          <w:rFonts w:ascii="Arial" w:hAnsi="Arial" w:cs="Arial"/>
          <w:b/>
          <w:bCs/>
          <w:sz w:val="24"/>
          <w:szCs w:val="24"/>
          <w:lang w:val="es-HN"/>
        </w:rPr>
        <w:t>[</w:t>
      </w:r>
      <w:r w:rsidRPr="007462C0">
        <w:rPr>
          <w:rFonts w:ascii="Arial" w:eastAsia="Times New Roman" w:hAnsi="Arial" w:cs="Arial"/>
          <w:b/>
          <w:bCs/>
          <w:color w:val="000000"/>
          <w:sz w:val="24"/>
          <w:szCs w:val="24"/>
          <w:lang w:val="es-HN" w:eastAsia="es-HN"/>
        </w:rPr>
        <w:t>NUMERO_LINEA]</w:t>
      </w:r>
    </w:p>
    <w:p w14:paraId="760F09F4" w14:textId="77777777" w:rsidR="00A66B15" w:rsidRPr="007462C0" w:rsidRDefault="00A66B15" w:rsidP="00F537B5">
      <w:pPr>
        <w:spacing w:before="0"/>
        <w:jc w:val="both"/>
        <w:rPr>
          <w:rFonts w:ascii="Arial" w:hAnsi="Arial" w:cs="Arial"/>
          <w:sz w:val="24"/>
          <w:szCs w:val="24"/>
        </w:rPr>
      </w:pPr>
      <w:r w:rsidRPr="007462C0">
        <w:rPr>
          <w:rFonts w:ascii="Arial" w:hAnsi="Arial" w:cs="Arial"/>
          <w:sz w:val="24"/>
          <w:szCs w:val="24"/>
        </w:rPr>
        <w:t>Por disposición e instrucciones de la Gerencia General de la Empresa, se comunica con relación al tema de las líneas Telefónicas Asignadas lo siguiente.</w:t>
      </w:r>
    </w:p>
    <w:p w14:paraId="39FDC715" w14:textId="77777777" w:rsidR="00A66B15" w:rsidRPr="007462C0" w:rsidRDefault="00A66B15" w:rsidP="00F537B5">
      <w:pPr>
        <w:jc w:val="both"/>
        <w:rPr>
          <w:rFonts w:ascii="Arial" w:hAnsi="Arial" w:cs="Arial"/>
          <w:sz w:val="24"/>
          <w:szCs w:val="24"/>
        </w:rPr>
      </w:pPr>
      <w:r w:rsidRPr="007462C0">
        <w:rPr>
          <w:rFonts w:ascii="Arial" w:hAnsi="Arial" w:cs="Arial"/>
          <w:b/>
          <w:bCs/>
          <w:sz w:val="24"/>
          <w:szCs w:val="24"/>
        </w:rPr>
        <w:t xml:space="preserve">1. </w:t>
      </w:r>
      <w:r w:rsidRPr="007462C0">
        <w:rPr>
          <w:rFonts w:ascii="Arial" w:hAnsi="Arial" w:cs="Arial"/>
          <w:sz w:val="24"/>
          <w:szCs w:val="24"/>
        </w:rPr>
        <w:t>El empleado tiene el derecho a ser propietario del equipo, siempre y cuando transcurra los [MESES] que corresponde al plan de adquisición, caso contrario el equipo seguirá siendo propiedad de la empresa, deberá ser entregado al finalizar la relación laboral entre empleador y empleado, dicho esto, el equipo debe ser entregado en las mismas condiciones en las que se le otorgó (Celular, Caja y Cargador) o cualquier otro extra que llevase, en caso contrario acepto que sea deducido de mis prestaciones el valor que corresponda al equipo por cualquier daño que se le hubiese realizado.</w:t>
      </w:r>
    </w:p>
    <w:p w14:paraId="57CB4AC4" w14:textId="77777777" w:rsidR="00A66B15" w:rsidRPr="007462C0" w:rsidRDefault="00A66B15" w:rsidP="00F537B5">
      <w:pPr>
        <w:jc w:val="both"/>
        <w:rPr>
          <w:rFonts w:ascii="Arial" w:hAnsi="Arial" w:cs="Arial"/>
          <w:sz w:val="24"/>
          <w:szCs w:val="24"/>
        </w:rPr>
      </w:pPr>
      <w:r w:rsidRPr="007462C0">
        <w:rPr>
          <w:rFonts w:ascii="Arial" w:hAnsi="Arial" w:cs="Arial"/>
          <w:b/>
          <w:bCs/>
          <w:sz w:val="24"/>
          <w:szCs w:val="24"/>
        </w:rPr>
        <w:t>2</w:t>
      </w:r>
      <w:r w:rsidRPr="007462C0">
        <w:rPr>
          <w:rFonts w:ascii="Arial" w:hAnsi="Arial" w:cs="Arial"/>
          <w:sz w:val="24"/>
          <w:szCs w:val="24"/>
        </w:rPr>
        <w:t>. Todo cargo extra debe ser asumido por el usuario de la línea, en el extravío, daño físico, hurto o robo, el usuario deberá pagar el deducible producto del cobro por el seguro de dicha línea.</w:t>
      </w:r>
    </w:p>
    <w:p w14:paraId="2D002EC0" w14:textId="77777777" w:rsidR="00A66B15" w:rsidRPr="007462C0" w:rsidRDefault="00A66B15" w:rsidP="00F537B5">
      <w:pPr>
        <w:pStyle w:val="Prrafodelista"/>
        <w:numPr>
          <w:ilvl w:val="0"/>
          <w:numId w:val="27"/>
        </w:numPr>
        <w:spacing w:before="0"/>
        <w:rPr>
          <w:rFonts w:ascii="Arial" w:hAnsi="Arial" w:cs="Arial"/>
          <w:sz w:val="24"/>
          <w:szCs w:val="24"/>
        </w:rPr>
      </w:pPr>
      <w:r w:rsidRPr="007462C0">
        <w:rPr>
          <w:rFonts w:ascii="Arial" w:hAnsi="Arial" w:cs="Arial"/>
          <w:sz w:val="24"/>
          <w:szCs w:val="24"/>
        </w:rPr>
        <w:t>En Consecuencia, del Primer reclamo será 30%</w:t>
      </w:r>
    </w:p>
    <w:p w14:paraId="7B0E44A7" w14:textId="77777777" w:rsidR="00A66B15" w:rsidRPr="007462C0" w:rsidRDefault="00A66B15" w:rsidP="00F537B5">
      <w:pPr>
        <w:pStyle w:val="Prrafodelista"/>
        <w:numPr>
          <w:ilvl w:val="0"/>
          <w:numId w:val="27"/>
        </w:numPr>
        <w:spacing w:before="0"/>
        <w:rPr>
          <w:rFonts w:ascii="Arial" w:hAnsi="Arial" w:cs="Arial"/>
          <w:sz w:val="24"/>
          <w:szCs w:val="24"/>
        </w:rPr>
      </w:pPr>
      <w:r w:rsidRPr="007462C0">
        <w:rPr>
          <w:rFonts w:ascii="Arial" w:hAnsi="Arial" w:cs="Arial"/>
          <w:sz w:val="24"/>
          <w:szCs w:val="24"/>
        </w:rPr>
        <w:t>En Consecuencia, del Segundo reclamo será 50%</w:t>
      </w:r>
    </w:p>
    <w:p w14:paraId="6D6CB0C1" w14:textId="77777777" w:rsidR="00A66B15" w:rsidRPr="007462C0" w:rsidRDefault="00A66B15" w:rsidP="00F537B5">
      <w:pPr>
        <w:pStyle w:val="Prrafodelista"/>
        <w:numPr>
          <w:ilvl w:val="0"/>
          <w:numId w:val="27"/>
        </w:numPr>
        <w:spacing w:before="0"/>
        <w:rPr>
          <w:rFonts w:ascii="Arial" w:hAnsi="Arial" w:cs="Arial"/>
          <w:sz w:val="24"/>
          <w:szCs w:val="24"/>
        </w:rPr>
      </w:pPr>
      <w:r w:rsidRPr="007462C0">
        <w:rPr>
          <w:rFonts w:ascii="Arial" w:hAnsi="Arial" w:cs="Arial"/>
          <w:sz w:val="24"/>
          <w:szCs w:val="24"/>
        </w:rPr>
        <w:t>En Consecuencia, del Tercer reclamo será el 85%</w:t>
      </w:r>
    </w:p>
    <w:p w14:paraId="266911CD" w14:textId="64A8CA78" w:rsidR="00A66B15" w:rsidRPr="007462C0" w:rsidRDefault="00A66B15" w:rsidP="00F537B5">
      <w:pPr>
        <w:pStyle w:val="Prrafodelista"/>
        <w:numPr>
          <w:ilvl w:val="0"/>
          <w:numId w:val="27"/>
        </w:numPr>
        <w:spacing w:before="0"/>
        <w:rPr>
          <w:rFonts w:ascii="Arial" w:hAnsi="Arial" w:cs="Arial"/>
          <w:sz w:val="24"/>
          <w:szCs w:val="24"/>
        </w:rPr>
      </w:pPr>
      <w:r w:rsidRPr="007462C0">
        <w:rPr>
          <w:rFonts w:ascii="Arial" w:hAnsi="Arial" w:cs="Arial"/>
          <w:sz w:val="24"/>
          <w:szCs w:val="24"/>
        </w:rPr>
        <w:t>En Consecuencia, del Cuarto reclamo será el 100%</w:t>
      </w:r>
    </w:p>
    <w:p w14:paraId="58204EB4" w14:textId="6FEEB7CF" w:rsidR="00A66B15" w:rsidRPr="007462C0" w:rsidRDefault="00A66B15" w:rsidP="00F537B5">
      <w:pPr>
        <w:spacing w:before="0"/>
        <w:rPr>
          <w:rFonts w:ascii="Arial" w:hAnsi="Arial" w:cs="Arial"/>
          <w:sz w:val="24"/>
          <w:szCs w:val="24"/>
        </w:rPr>
      </w:pPr>
      <w:r w:rsidRPr="007462C0">
        <w:rPr>
          <w:rFonts w:ascii="Arial" w:hAnsi="Arial" w:cs="Arial"/>
          <w:sz w:val="24"/>
          <w:szCs w:val="24"/>
        </w:rPr>
        <w:t>Y por lo tanto le notifico se le sería deducido de su sueldo.</w:t>
      </w:r>
    </w:p>
    <w:p w14:paraId="68630348" w14:textId="77777777" w:rsidR="00641A8A" w:rsidRPr="007462C0" w:rsidRDefault="00641A8A" w:rsidP="00F537B5">
      <w:pPr>
        <w:spacing w:before="0"/>
        <w:rPr>
          <w:rFonts w:ascii="Arial" w:hAnsi="Arial" w:cs="Arial"/>
          <w:sz w:val="24"/>
          <w:szCs w:val="24"/>
        </w:rPr>
      </w:pPr>
    </w:p>
    <w:p w14:paraId="6A782B2D" w14:textId="77777777" w:rsidR="00A66B15" w:rsidRPr="007462C0" w:rsidRDefault="00A66B15" w:rsidP="00F537B5">
      <w:pPr>
        <w:spacing w:before="0"/>
        <w:rPr>
          <w:rFonts w:ascii="Arial" w:hAnsi="Arial" w:cs="Arial"/>
          <w:sz w:val="24"/>
          <w:szCs w:val="24"/>
        </w:rPr>
      </w:pPr>
      <w:r w:rsidRPr="007462C0">
        <w:rPr>
          <w:rFonts w:ascii="Arial" w:hAnsi="Arial" w:cs="Arial"/>
          <w:b/>
          <w:bCs/>
          <w:sz w:val="24"/>
          <w:szCs w:val="24"/>
        </w:rPr>
        <w:t xml:space="preserve">3. </w:t>
      </w:r>
      <w:r w:rsidRPr="007462C0">
        <w:rPr>
          <w:rFonts w:ascii="Arial" w:hAnsi="Arial" w:cs="Arial"/>
          <w:sz w:val="24"/>
          <w:szCs w:val="24"/>
        </w:rPr>
        <w:t xml:space="preserve">El empleado no está autorizado en ningún momento a eliminar contactos del teléfono asignado, ni a manipular la cuenta de Google asociada al dispositivo. Asimismo, está prohibida la instalación de aplicaciones no autorizadas por el departamento de Tecnologías de la Información. </w:t>
      </w:r>
    </w:p>
    <w:p w14:paraId="423B4798" w14:textId="01DF55E4" w:rsidR="00E40840" w:rsidRDefault="00A66B15" w:rsidP="00F537B5">
      <w:pPr>
        <w:spacing w:before="0"/>
        <w:rPr>
          <w:rFonts w:ascii="Arial" w:hAnsi="Arial" w:cs="Arial"/>
          <w:sz w:val="24"/>
          <w:szCs w:val="24"/>
        </w:rPr>
      </w:pPr>
      <w:r w:rsidRPr="007462C0">
        <w:rPr>
          <w:rFonts w:ascii="Arial" w:hAnsi="Arial" w:cs="Arial"/>
          <w:sz w:val="24"/>
          <w:szCs w:val="24"/>
        </w:rPr>
        <w:t>En caso de incumplimiento de estas normas, se aplicará una sanción económica, la cual será deducida directamente por planilla, en función de la gravedad de la falta y de los daños ocasionados al dispositivo.</w:t>
      </w:r>
    </w:p>
    <w:p w14:paraId="44BD3C35" w14:textId="77777777" w:rsidR="001B30DD" w:rsidRDefault="001B30DD" w:rsidP="00F537B5">
      <w:pPr>
        <w:spacing w:before="0"/>
        <w:rPr>
          <w:rFonts w:ascii="Arial" w:hAnsi="Arial" w:cs="Arial"/>
          <w:sz w:val="24"/>
          <w:szCs w:val="24"/>
        </w:rPr>
      </w:pPr>
    </w:p>
    <w:p w14:paraId="2F288EE8" w14:textId="77777777" w:rsidR="001B30DD" w:rsidRPr="007462C0" w:rsidRDefault="001B30DD" w:rsidP="00F537B5">
      <w:pPr>
        <w:spacing w:before="0"/>
        <w:rPr>
          <w:rFonts w:ascii="Arial" w:hAnsi="Arial" w:cs="Arial"/>
          <w:sz w:val="24"/>
          <w:szCs w:val="24"/>
        </w:rPr>
      </w:pPr>
    </w:p>
    <w:p w14:paraId="07D865CA" w14:textId="77777777" w:rsidR="00266927" w:rsidRPr="007462C0" w:rsidRDefault="00266927" w:rsidP="00F537B5">
      <w:pPr>
        <w:spacing w:before="0"/>
        <w:rPr>
          <w:rFonts w:ascii="Arial" w:eastAsia="Times New Roman" w:hAnsi="Arial" w:cs="Arial"/>
          <w:sz w:val="28"/>
          <w:szCs w:val="28"/>
        </w:rPr>
      </w:pPr>
      <w:bookmarkStart w:id="2" w:name="_Hlk219360491"/>
    </w:p>
    <w:p w14:paraId="23C92F70" w14:textId="77777777" w:rsidR="00266927" w:rsidRPr="007462C0" w:rsidRDefault="00266927" w:rsidP="00F537B5">
      <w:pPr>
        <w:spacing w:before="0"/>
        <w:rPr>
          <w:rFonts w:ascii="Arial" w:eastAsia="Times New Roman" w:hAnsi="Arial" w:cs="Arial"/>
          <w:sz w:val="28"/>
          <w:szCs w:val="28"/>
        </w:rPr>
        <w:sectPr w:rsidR="00266927" w:rsidRPr="007462C0" w:rsidSect="00A66B15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 w:code="1"/>
          <w:pgMar w:top="1800" w:right="1440" w:bottom="1440" w:left="1440" w:header="720" w:footer="720" w:gutter="0"/>
          <w:cols w:space="720"/>
          <w:docGrid w:linePitch="299"/>
        </w:sectPr>
      </w:pPr>
    </w:p>
    <w:p w14:paraId="5E3E6E86" w14:textId="77777777" w:rsidR="00A1371B" w:rsidRPr="001B30DD" w:rsidRDefault="00A1371B" w:rsidP="00F537B5">
      <w:pPr>
        <w:spacing w:before="0"/>
        <w:jc w:val="center"/>
        <w:rPr>
          <w:rFonts w:ascii="Arial" w:eastAsia="Times New Roman" w:hAnsi="Arial" w:cs="Arial"/>
          <w:sz w:val="20"/>
          <w:szCs w:val="20"/>
        </w:rPr>
      </w:pPr>
      <w:r w:rsidRPr="001B30DD">
        <w:rPr>
          <w:rFonts w:ascii="Arial" w:eastAsia="Times New Roman" w:hAnsi="Arial" w:cs="Arial"/>
          <w:sz w:val="20"/>
          <w:szCs w:val="20"/>
        </w:rPr>
        <w:t>[FIRMA_USUARIO]</w:t>
      </w:r>
    </w:p>
    <w:p w14:paraId="7403F735" w14:textId="77777777" w:rsidR="00D20FDC" w:rsidRPr="00D20FDC" w:rsidRDefault="00D20FDC" w:rsidP="00D20FDC">
      <w:pPr>
        <w:spacing w:before="0"/>
        <w:jc w:val="center"/>
        <w:rPr>
          <w:rFonts w:ascii="Arial" w:hAnsi="Arial" w:cs="Arial"/>
          <w:sz w:val="20"/>
          <w:szCs w:val="20"/>
        </w:rPr>
      </w:pPr>
      <w:bookmarkStart w:id="3" w:name="_Hlk219360505"/>
      <w:r w:rsidRPr="00D20FDC">
        <w:rPr>
          <w:rFonts w:ascii="Arial" w:hAnsi="Arial" w:cs="Arial"/>
          <w:sz w:val="20"/>
          <w:szCs w:val="20"/>
        </w:rPr>
        <w:t>________________________________</w:t>
      </w:r>
    </w:p>
    <w:p w14:paraId="047ED1BA" w14:textId="043E8326" w:rsidR="00E34395" w:rsidRPr="001B30DD" w:rsidRDefault="00E34395" w:rsidP="00E34395">
      <w:pPr>
        <w:spacing w:before="0"/>
        <w:jc w:val="center"/>
        <w:rPr>
          <w:rFonts w:ascii="Arial" w:hAnsi="Arial" w:cs="Arial"/>
          <w:sz w:val="20"/>
          <w:szCs w:val="20"/>
        </w:rPr>
      </w:pPr>
      <w:r w:rsidRPr="001B30DD">
        <w:rPr>
          <w:rFonts w:ascii="Arial" w:hAnsi="Arial" w:cs="Arial"/>
          <w:sz w:val="20"/>
          <w:szCs w:val="20"/>
        </w:rPr>
        <w:t>[NOMBRE_USUARIO]</w:t>
      </w:r>
    </w:p>
    <w:p w14:paraId="738CE86E" w14:textId="63C42E10" w:rsidR="00E34395" w:rsidRPr="001B30DD" w:rsidRDefault="00E34395" w:rsidP="00E34395">
      <w:pPr>
        <w:spacing w:before="0"/>
        <w:jc w:val="center"/>
        <w:rPr>
          <w:rFonts w:ascii="Arial" w:hAnsi="Arial" w:cs="Arial"/>
          <w:sz w:val="20"/>
          <w:szCs w:val="20"/>
        </w:rPr>
      </w:pPr>
      <w:r w:rsidRPr="001B30DD">
        <w:rPr>
          <w:rFonts w:ascii="Arial" w:hAnsi="Arial" w:cs="Arial"/>
          <w:sz w:val="20"/>
          <w:szCs w:val="20"/>
        </w:rPr>
        <w:t>[</w:t>
      </w:r>
      <w:r w:rsidR="007954A7">
        <w:rPr>
          <w:rFonts w:ascii="Arial" w:hAnsi="Arial" w:cs="Arial"/>
          <w:sz w:val="20"/>
          <w:szCs w:val="20"/>
        </w:rPr>
        <w:t>PUESTO</w:t>
      </w:r>
      <w:r w:rsidRPr="001B30DD">
        <w:rPr>
          <w:rFonts w:ascii="Arial" w:hAnsi="Arial" w:cs="Arial"/>
          <w:sz w:val="20"/>
          <w:szCs w:val="20"/>
        </w:rPr>
        <w:t>]</w:t>
      </w:r>
    </w:p>
    <w:p w14:paraId="1399B847" w14:textId="77777777" w:rsidR="00E40840" w:rsidRPr="001B30DD" w:rsidRDefault="00E40840" w:rsidP="00F537B5">
      <w:pPr>
        <w:spacing w:before="0"/>
        <w:rPr>
          <w:rFonts w:ascii="Arial" w:hAnsi="Arial" w:cs="Arial"/>
          <w:sz w:val="20"/>
          <w:szCs w:val="20"/>
        </w:rPr>
      </w:pPr>
    </w:p>
    <w:p w14:paraId="0A000A50" w14:textId="3A648914" w:rsidR="00A1371B" w:rsidRPr="001B30DD" w:rsidRDefault="00A1371B" w:rsidP="00D20FDC">
      <w:pPr>
        <w:spacing w:before="0"/>
        <w:jc w:val="center"/>
        <w:rPr>
          <w:rFonts w:ascii="Arial" w:eastAsia="Times New Roman" w:hAnsi="Arial" w:cs="Arial"/>
          <w:sz w:val="20"/>
          <w:szCs w:val="20"/>
        </w:rPr>
      </w:pPr>
      <w:r w:rsidRPr="001B30DD">
        <w:rPr>
          <w:rFonts w:ascii="Arial" w:eastAsia="Times New Roman" w:hAnsi="Arial" w:cs="Arial"/>
          <w:sz w:val="20"/>
          <w:szCs w:val="20"/>
        </w:rPr>
        <w:t>[FIRMA_EMPLEADO]</w:t>
      </w:r>
      <w:r w:rsidR="00E33894" w:rsidRPr="001B30DD">
        <w:rPr>
          <w:rFonts w:ascii="Arial" w:hAnsi="Arial" w:cs="Arial"/>
          <w:sz w:val="20"/>
          <w:szCs w:val="20"/>
        </w:rPr>
        <w:t xml:space="preserve"> </w:t>
      </w:r>
      <w:r w:rsidR="00D20FDC" w:rsidRPr="00D20FDC">
        <w:rPr>
          <w:rFonts w:ascii="Arial" w:eastAsia="Times New Roman" w:hAnsi="Arial" w:cs="Arial"/>
          <w:sz w:val="20"/>
          <w:szCs w:val="20"/>
        </w:rPr>
        <w:t>________________________________</w:t>
      </w:r>
    </w:p>
    <w:p w14:paraId="76C8511A" w14:textId="77777777" w:rsidR="00A1371B" w:rsidRPr="001B30DD" w:rsidRDefault="00A1371B" w:rsidP="00F537B5">
      <w:pPr>
        <w:spacing w:before="0"/>
        <w:jc w:val="center"/>
        <w:rPr>
          <w:rFonts w:ascii="Arial" w:hAnsi="Arial" w:cs="Arial"/>
          <w:sz w:val="20"/>
          <w:szCs w:val="20"/>
        </w:rPr>
      </w:pPr>
      <w:r w:rsidRPr="001B30DD">
        <w:rPr>
          <w:rFonts w:ascii="Arial" w:hAnsi="Arial" w:cs="Arial"/>
          <w:sz w:val="20"/>
          <w:szCs w:val="20"/>
        </w:rPr>
        <w:t>[NOMBRE_EMPLEADO]</w:t>
      </w:r>
    </w:p>
    <w:bookmarkEnd w:id="2"/>
    <w:bookmarkEnd w:id="3"/>
    <w:p w14:paraId="782DA364" w14:textId="212B3A8B" w:rsidR="003E46C4" w:rsidRPr="001B30DD" w:rsidRDefault="009A2C16" w:rsidP="00F537B5">
      <w:pPr>
        <w:spacing w:before="0"/>
        <w:jc w:val="center"/>
        <w:rPr>
          <w:rFonts w:ascii="Arial" w:hAnsi="Arial" w:cs="Arial"/>
          <w:sz w:val="20"/>
          <w:szCs w:val="20"/>
        </w:rPr>
        <w:sectPr w:rsidR="003E46C4" w:rsidRPr="001B30DD" w:rsidSect="00A1371B">
          <w:type w:val="continuous"/>
          <w:pgSz w:w="12240" w:h="15840" w:code="1"/>
          <w:pgMar w:top="1800" w:right="1440" w:bottom="1440" w:left="1440" w:header="720" w:footer="720" w:gutter="0"/>
          <w:cols w:num="2" w:space="720"/>
          <w:docGrid w:linePitch="299"/>
        </w:sectPr>
      </w:pPr>
      <w:r w:rsidRPr="001B30DD">
        <w:rPr>
          <w:rFonts w:ascii="Arial" w:hAnsi="Arial" w:cs="Arial"/>
          <w:sz w:val="20"/>
          <w:szCs w:val="20"/>
        </w:rPr>
        <w:t>[IDENTIDAD_EMPLEADO]</w:t>
      </w:r>
    </w:p>
    <w:p w14:paraId="4E4A8C80" w14:textId="77777777" w:rsidR="00A1371B" w:rsidRPr="007462C0" w:rsidRDefault="00A1371B" w:rsidP="00A66B15">
      <w:pPr>
        <w:spacing w:before="0"/>
        <w:rPr>
          <w:rFonts w:ascii="Arial" w:hAnsi="Arial" w:cs="Arial"/>
          <w:sz w:val="20"/>
          <w:szCs w:val="20"/>
        </w:rPr>
      </w:pPr>
    </w:p>
    <w:sectPr w:rsidR="00A1371B" w:rsidRPr="007462C0" w:rsidSect="00A66B15">
      <w:type w:val="continuous"/>
      <w:pgSz w:w="12240" w:h="15840" w:code="1"/>
      <w:pgMar w:top="180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D29A9" w14:textId="77777777" w:rsidR="00FD1066" w:rsidRDefault="00FD1066" w:rsidP="00785540">
      <w:pPr>
        <w:spacing w:before="0"/>
      </w:pPr>
      <w:r>
        <w:separator/>
      </w:r>
    </w:p>
  </w:endnote>
  <w:endnote w:type="continuationSeparator" w:id="0">
    <w:p w14:paraId="1C0B907A" w14:textId="77777777" w:rsidR="00FD1066" w:rsidRDefault="00FD1066" w:rsidP="0078554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12D03" w14:textId="77777777" w:rsidR="00AF49F2" w:rsidRDefault="00E05653">
    <w:pPr>
      <w:pStyle w:val="Piedepgina"/>
      <w:framePr w:wrap="around" w:vAnchor="text" w:hAnchor="margin" w:xAlign="center" w:y="1"/>
    </w:pPr>
    <w:r>
      <w:rPr>
        <w:lang w:bidi="es-ES"/>
      </w:rPr>
      <w:fldChar w:fldCharType="begin"/>
    </w:r>
    <w:r>
      <w:rPr>
        <w:lang w:bidi="es-ES"/>
      </w:rPr>
      <w:instrText xml:space="preserve">PAGE  </w:instrText>
    </w:r>
    <w:r>
      <w:rPr>
        <w:lang w:bidi="es-ES"/>
      </w:rPr>
      <w:fldChar w:fldCharType="separate"/>
    </w:r>
    <w:r w:rsidR="00974983">
      <w:rPr>
        <w:noProof/>
        <w:lang w:bidi="es-ES"/>
      </w:rPr>
      <w:t>0</w:t>
    </w:r>
    <w:r>
      <w:rPr>
        <w:lang w:bidi="es-ES"/>
      </w:rPr>
      <w:fldChar w:fldCharType="end"/>
    </w:r>
  </w:p>
  <w:p w14:paraId="2DD8A601" w14:textId="77777777" w:rsidR="00AF49F2" w:rsidRDefault="00AF49F2">
    <w:pPr>
      <w:pStyle w:val="Piedepgina"/>
    </w:pPr>
  </w:p>
  <w:p w14:paraId="6B654D00" w14:textId="77777777" w:rsidR="00AF49F2" w:rsidRDefault="00AF49F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C6A7E" w14:textId="699918F0" w:rsidR="00341FE4" w:rsidRPr="00EA2395" w:rsidRDefault="00341FE4" w:rsidP="00341FE4">
    <w:pPr>
      <w:spacing w:before="0"/>
      <w:jc w:val="both"/>
      <w:rPr>
        <w:sz w:val="18"/>
        <w:szCs w:val="18"/>
      </w:rPr>
    </w:pPr>
    <w:r w:rsidRPr="00EA2395">
      <w:rPr>
        <w:sz w:val="18"/>
        <w:szCs w:val="18"/>
      </w:rPr>
      <w:t>Cc</w:t>
    </w:r>
    <w:r w:rsidR="00DB1CDD">
      <w:rPr>
        <w:sz w:val="18"/>
        <w:szCs w:val="18"/>
      </w:rPr>
      <w:t>:</w:t>
    </w:r>
    <w:r w:rsidRPr="00EA2395">
      <w:rPr>
        <w:sz w:val="18"/>
        <w:szCs w:val="18"/>
      </w:rPr>
      <w:t xml:space="preserve"> Gerencia General</w:t>
    </w:r>
  </w:p>
  <w:p w14:paraId="146E2723" w14:textId="77F22124" w:rsidR="00341FE4" w:rsidRDefault="00341FE4" w:rsidP="00341FE4">
    <w:pPr>
      <w:spacing w:before="0"/>
      <w:jc w:val="both"/>
      <w:rPr>
        <w:sz w:val="18"/>
        <w:szCs w:val="18"/>
      </w:rPr>
    </w:pPr>
    <w:r w:rsidRPr="00EA2395">
      <w:rPr>
        <w:sz w:val="18"/>
        <w:szCs w:val="18"/>
      </w:rPr>
      <w:t xml:space="preserve">Cc: </w:t>
    </w:r>
    <w:r w:rsidR="00FB26F2">
      <w:rPr>
        <w:sz w:val="18"/>
        <w:szCs w:val="18"/>
      </w:rPr>
      <w:t>Gerencia</w:t>
    </w:r>
    <w:r w:rsidRPr="00EA2395">
      <w:rPr>
        <w:sz w:val="18"/>
        <w:szCs w:val="18"/>
      </w:rPr>
      <w:t xml:space="preserve"> Administrativ</w:t>
    </w:r>
    <w:r w:rsidR="00FB26F2">
      <w:rPr>
        <w:sz w:val="18"/>
        <w:szCs w:val="18"/>
      </w:rPr>
      <w:t>a</w:t>
    </w:r>
  </w:p>
  <w:p w14:paraId="6B80B999" w14:textId="70A208DF" w:rsidR="00AF49F2" w:rsidRPr="00341FE4" w:rsidRDefault="00341FE4" w:rsidP="00341FE4">
    <w:pPr>
      <w:spacing w:before="0"/>
      <w:jc w:val="both"/>
      <w:rPr>
        <w:sz w:val="18"/>
        <w:szCs w:val="18"/>
      </w:rPr>
    </w:pPr>
    <w:r w:rsidRPr="00EA2395">
      <w:rPr>
        <w:sz w:val="18"/>
        <w:szCs w:val="18"/>
      </w:rPr>
      <w:t>Cc: Recursos Humanos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DE253" w14:textId="77777777" w:rsidR="003D3A84" w:rsidRPr="00EA2395" w:rsidRDefault="003D3A84" w:rsidP="003D3A84">
    <w:pPr>
      <w:spacing w:before="0"/>
      <w:jc w:val="both"/>
      <w:rPr>
        <w:sz w:val="18"/>
        <w:szCs w:val="18"/>
      </w:rPr>
    </w:pPr>
    <w:r w:rsidRPr="00EA2395">
      <w:rPr>
        <w:sz w:val="18"/>
        <w:szCs w:val="18"/>
      </w:rPr>
      <w:t>Cc: Leonel Aguilar (Gerencia General)</w:t>
    </w:r>
  </w:p>
  <w:p w14:paraId="6124B9CB" w14:textId="77777777" w:rsidR="003D3A84" w:rsidRDefault="003D3A84" w:rsidP="003D3A84">
    <w:pPr>
      <w:spacing w:before="0"/>
      <w:jc w:val="both"/>
      <w:rPr>
        <w:sz w:val="18"/>
        <w:szCs w:val="18"/>
      </w:rPr>
    </w:pPr>
    <w:r w:rsidRPr="00EA2395">
      <w:rPr>
        <w:sz w:val="18"/>
        <w:szCs w:val="18"/>
      </w:rPr>
      <w:t>Cc: Elba Urrutia (Gerente Administrativo)</w:t>
    </w:r>
  </w:p>
  <w:p w14:paraId="3055F9D3" w14:textId="05F9F47B" w:rsidR="003D3A84" w:rsidRPr="003D3A84" w:rsidRDefault="003D3A84" w:rsidP="003D3A84">
    <w:pPr>
      <w:spacing w:before="0"/>
      <w:jc w:val="both"/>
      <w:rPr>
        <w:sz w:val="18"/>
        <w:szCs w:val="18"/>
      </w:rPr>
    </w:pPr>
    <w:r w:rsidRPr="00EA2395">
      <w:rPr>
        <w:sz w:val="18"/>
        <w:szCs w:val="18"/>
      </w:rPr>
      <w:t>Cc: Mirna Guevara (Recursos Humanos)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BDECE" w14:textId="77777777" w:rsidR="00FD1066" w:rsidRDefault="00FD1066" w:rsidP="00785540">
      <w:pPr>
        <w:spacing w:before="0"/>
      </w:pPr>
      <w:r>
        <w:separator/>
      </w:r>
    </w:p>
  </w:footnote>
  <w:footnote w:type="continuationSeparator" w:id="0">
    <w:p w14:paraId="7E584810" w14:textId="77777777" w:rsidR="00FD1066" w:rsidRDefault="00FD1066" w:rsidP="00785540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07" w:type="dxa"/>
      <w:tblInd w:w="-714" w:type="dxa"/>
      <w:tblLook w:val="04A0" w:firstRow="1" w:lastRow="0" w:firstColumn="1" w:lastColumn="0" w:noHBand="0" w:noVBand="1"/>
    </w:tblPr>
    <w:tblGrid>
      <w:gridCol w:w="1702"/>
      <w:gridCol w:w="6520"/>
      <w:gridCol w:w="1985"/>
    </w:tblGrid>
    <w:tr w:rsidR="00D73B65" w14:paraId="2939BB0E" w14:textId="77777777" w:rsidTr="0090294B">
      <w:trPr>
        <w:trHeight w:val="420"/>
      </w:trPr>
      <w:tc>
        <w:tcPr>
          <w:tcW w:w="1702" w:type="dxa"/>
          <w:vMerge w:val="restart"/>
        </w:tcPr>
        <w:p w14:paraId="6E8C5829" w14:textId="77777777" w:rsidR="00D73B65" w:rsidRDefault="00D73B65" w:rsidP="00D73B65">
          <w:pPr>
            <w:pStyle w:val="Encabezado"/>
            <w:ind w:left="-677"/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45039E0E" wp14:editId="36D3643D">
                <wp:simplePos x="0" y="0"/>
                <wp:positionH relativeFrom="column">
                  <wp:posOffset>-31750</wp:posOffset>
                </wp:positionH>
                <wp:positionV relativeFrom="paragraph">
                  <wp:posOffset>15240</wp:posOffset>
                </wp:positionV>
                <wp:extent cx="996950" cy="973129"/>
                <wp:effectExtent l="0" t="0" r="0" b="0"/>
                <wp:wrapNone/>
                <wp:docPr id="868514031" name="Imagen 2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4785187" name="Imagen 2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6950" cy="9731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520" w:type="dxa"/>
          <w:vAlign w:val="center"/>
        </w:tcPr>
        <w:p w14:paraId="191EFD42" w14:textId="77777777" w:rsidR="00D73B65" w:rsidRPr="00CC7C46" w:rsidRDefault="00D73B65" w:rsidP="00D73B65">
          <w:pPr>
            <w:pStyle w:val="Encabezado"/>
            <w:jc w:val="center"/>
            <w:rPr>
              <w:b/>
              <w:bCs/>
            </w:rPr>
          </w:pPr>
          <w:r w:rsidRPr="00A53E36">
            <w:rPr>
              <w:b/>
              <w:bCs/>
            </w:rPr>
            <w:t>PRODUCTOS IMPORTADOS AMERICANOS S.A DE C.V.</w:t>
          </w:r>
        </w:p>
      </w:tc>
      <w:tc>
        <w:tcPr>
          <w:tcW w:w="1985" w:type="dxa"/>
          <w:vAlign w:val="center"/>
        </w:tcPr>
        <w:p w14:paraId="54E67C41" w14:textId="77777777" w:rsidR="00D73B65" w:rsidRDefault="00D73B65" w:rsidP="00D73B65">
          <w:pPr>
            <w:pStyle w:val="Encabezado"/>
            <w:jc w:val="center"/>
          </w:pPr>
          <w:r>
            <w:t>Versión: 1.0</w:t>
          </w:r>
        </w:p>
      </w:tc>
    </w:tr>
    <w:tr w:rsidR="00D73B65" w14:paraId="550EAF3A" w14:textId="77777777" w:rsidTr="0090294B">
      <w:trPr>
        <w:trHeight w:val="415"/>
      </w:trPr>
      <w:tc>
        <w:tcPr>
          <w:tcW w:w="1702" w:type="dxa"/>
          <w:vMerge/>
        </w:tcPr>
        <w:p w14:paraId="26C9E214" w14:textId="77777777" w:rsidR="00D73B65" w:rsidRDefault="00D73B65" w:rsidP="00D73B65">
          <w:pPr>
            <w:pStyle w:val="Encabezado"/>
          </w:pPr>
        </w:p>
      </w:tc>
      <w:tc>
        <w:tcPr>
          <w:tcW w:w="6520" w:type="dxa"/>
          <w:vAlign w:val="center"/>
        </w:tcPr>
        <w:p w14:paraId="29F2D283" w14:textId="77777777" w:rsidR="00D73B65" w:rsidRDefault="00D73B65" w:rsidP="00D73B65">
          <w:pPr>
            <w:pStyle w:val="Encabezado"/>
            <w:jc w:val="center"/>
          </w:pPr>
          <w:r>
            <w:t>DEPARTAMENTO DE TECNOLOGÍAS DE LA INFORMACIÓN</w:t>
          </w:r>
        </w:p>
      </w:tc>
      <w:tc>
        <w:tcPr>
          <w:tcW w:w="1985" w:type="dxa"/>
          <w:vMerge w:val="restart"/>
          <w:vAlign w:val="center"/>
        </w:tcPr>
        <w:p w14:paraId="6382BCBC" w14:textId="77777777" w:rsidR="00D73B65" w:rsidRDefault="00D73B65" w:rsidP="00D73B65">
          <w:pPr>
            <w:pStyle w:val="Encabezado"/>
            <w:jc w:val="center"/>
          </w:pPr>
          <w:r>
            <w:t>Código:</w:t>
          </w:r>
        </w:p>
        <w:p w14:paraId="298F6DA3" w14:textId="29C8C41D" w:rsidR="00D73B65" w:rsidRDefault="00D73B65" w:rsidP="00D73B65">
          <w:pPr>
            <w:pStyle w:val="Encabezado"/>
            <w:jc w:val="center"/>
          </w:pPr>
          <w:r>
            <w:t>PRO-TI-CE-00</w:t>
          </w:r>
          <w:r w:rsidR="00E225CC">
            <w:t>2</w:t>
          </w:r>
          <w:r>
            <w:t>-</w:t>
          </w:r>
        </w:p>
        <w:p w14:paraId="7E6DCAEC" w14:textId="77777777" w:rsidR="00D73B65" w:rsidRDefault="00D73B65" w:rsidP="00D73B65">
          <w:pPr>
            <w:pStyle w:val="Encabezado"/>
            <w:jc w:val="center"/>
          </w:pPr>
          <w:r>
            <w:t>[CORRELATIVO]</w:t>
          </w:r>
        </w:p>
      </w:tc>
    </w:tr>
    <w:tr w:rsidR="00D73B65" w14:paraId="307CF65A" w14:textId="77777777" w:rsidTr="0090294B">
      <w:trPr>
        <w:trHeight w:val="704"/>
      </w:trPr>
      <w:tc>
        <w:tcPr>
          <w:tcW w:w="1702" w:type="dxa"/>
          <w:vMerge/>
        </w:tcPr>
        <w:p w14:paraId="2F6528B3" w14:textId="77777777" w:rsidR="00D73B65" w:rsidRDefault="00D73B65" w:rsidP="00D73B65">
          <w:pPr>
            <w:pStyle w:val="Encabezado"/>
          </w:pPr>
        </w:p>
      </w:tc>
      <w:tc>
        <w:tcPr>
          <w:tcW w:w="6520" w:type="dxa"/>
          <w:vAlign w:val="center"/>
        </w:tcPr>
        <w:p w14:paraId="56D732B1" w14:textId="6DA406CF" w:rsidR="00D73B65" w:rsidRPr="00982FDF" w:rsidRDefault="00D73B65" w:rsidP="00D73B65">
          <w:pPr>
            <w:pStyle w:val="Encabezado"/>
            <w:jc w:val="center"/>
            <w:rPr>
              <w:b/>
              <w:bCs/>
            </w:rPr>
          </w:pPr>
          <w:r>
            <w:rPr>
              <w:b/>
              <w:bCs/>
            </w:rPr>
            <w:t>MEMORANDO DE ENTREGA</w:t>
          </w:r>
        </w:p>
      </w:tc>
      <w:tc>
        <w:tcPr>
          <w:tcW w:w="1985" w:type="dxa"/>
          <w:vMerge/>
          <w:vAlign w:val="center"/>
        </w:tcPr>
        <w:p w14:paraId="18C09E13" w14:textId="77777777" w:rsidR="00D73B65" w:rsidRDefault="00D73B65" w:rsidP="00D73B65">
          <w:pPr>
            <w:pStyle w:val="Encabezado"/>
            <w:jc w:val="center"/>
          </w:pPr>
        </w:p>
      </w:tc>
    </w:tr>
  </w:tbl>
  <w:p w14:paraId="2D13B0D1" w14:textId="1061FACD" w:rsidR="00341FE4" w:rsidRPr="00A53E36" w:rsidRDefault="00341FE4" w:rsidP="00A53E36">
    <w:pPr>
      <w:pStyle w:val="Ttulo"/>
      <w:ind w:left="0"/>
      <w:rPr>
        <w:b w:val="0"/>
        <w:bCs/>
        <w:sz w:val="16"/>
        <w:lang w:val="es-H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FC849" w14:textId="77777777" w:rsidR="003D3A84" w:rsidRDefault="003D3A84" w:rsidP="003D3A84">
    <w:pPr>
      <w:pStyle w:val="Ttulo"/>
      <w:jc w:val="center"/>
      <w:rPr>
        <w:sz w:val="24"/>
      </w:rPr>
    </w:pPr>
    <w:r>
      <w:rPr>
        <w:noProof/>
        <w:sz w:val="24"/>
      </w:rPr>
      <w:drawing>
        <wp:anchor distT="0" distB="0" distL="114300" distR="114300" simplePos="0" relativeHeight="251659264" behindDoc="0" locked="0" layoutInCell="1" allowOverlap="1" wp14:anchorId="159AD106" wp14:editId="6F51A05A">
          <wp:simplePos x="0" y="0"/>
          <wp:positionH relativeFrom="margin">
            <wp:posOffset>106045</wp:posOffset>
          </wp:positionH>
          <wp:positionV relativeFrom="topMargin">
            <wp:posOffset>435610</wp:posOffset>
          </wp:positionV>
          <wp:extent cx="781050" cy="669925"/>
          <wp:effectExtent l="0" t="0" r="0" b="0"/>
          <wp:wrapSquare wrapText="bothSides"/>
          <wp:docPr id="825688252" name="Imagen 8256882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669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24"/>
      </w:rPr>
      <w:t>P</w:t>
    </w:r>
    <w:r w:rsidRPr="006215E2">
      <w:rPr>
        <w:sz w:val="24"/>
      </w:rPr>
      <w:t>RODUCTOS IMPORTADOS AMERICANOS S.A DE C.V</w:t>
    </w:r>
  </w:p>
  <w:p w14:paraId="0BF3817F" w14:textId="77777777" w:rsidR="003D3A84" w:rsidRPr="00AE1E33" w:rsidRDefault="003D3A84" w:rsidP="003D3A84">
    <w:pPr>
      <w:pStyle w:val="Ttulo"/>
      <w:spacing w:after="0"/>
      <w:jc w:val="center"/>
      <w:rPr>
        <w:b w:val="0"/>
        <w:bCs/>
        <w:sz w:val="24"/>
      </w:rPr>
    </w:pPr>
    <w:r w:rsidRPr="00AE1E33">
      <w:rPr>
        <w:b w:val="0"/>
        <w:bCs/>
        <w:sz w:val="16"/>
      </w:rPr>
      <w:t>Tegucigalpa,</w:t>
    </w:r>
    <w:r w:rsidRPr="00AE1E33">
      <w:rPr>
        <w:b w:val="0"/>
        <w:bCs/>
        <w:sz w:val="20"/>
        <w:szCs w:val="28"/>
      </w:rPr>
      <w:t xml:space="preserve"> </w:t>
    </w:r>
    <w:r w:rsidRPr="00AE1E33">
      <w:rPr>
        <w:b w:val="0"/>
        <w:bCs/>
        <w:sz w:val="16"/>
      </w:rPr>
      <w:t>Col. Villa Olímpica, Contiguo a Planta Eléctrica de ENEE</w:t>
    </w:r>
  </w:p>
  <w:p w14:paraId="60F9761E" w14:textId="1AA24DAD" w:rsidR="00C835D9" w:rsidRPr="003D3A84" w:rsidRDefault="003D3A84" w:rsidP="003D3A84">
    <w:pPr>
      <w:pStyle w:val="Ttulo"/>
      <w:jc w:val="center"/>
      <w:rPr>
        <w:b w:val="0"/>
        <w:bCs/>
        <w:sz w:val="16"/>
      </w:rPr>
    </w:pPr>
    <w:r w:rsidRPr="00AE1E33">
      <w:rPr>
        <w:b w:val="0"/>
        <w:bCs/>
        <w:sz w:val="16"/>
      </w:rPr>
      <w:t>Tel. 2257-3046</w:t>
    </w:r>
    <w:r>
      <w:rPr>
        <w:b w:val="0"/>
        <w:bCs/>
        <w:sz w:val="16"/>
      </w:rPr>
      <w:t xml:space="preserve">   </w:t>
    </w:r>
    <w:r w:rsidRPr="00AE1E33">
      <w:rPr>
        <w:b w:val="0"/>
        <w:bCs/>
        <w:sz w:val="16"/>
      </w:rPr>
      <w:t xml:space="preserve">2257-3047 </w:t>
    </w:r>
    <w:r>
      <w:rPr>
        <w:b w:val="0"/>
        <w:bCs/>
        <w:sz w:val="16"/>
      </w:rPr>
      <w:t xml:space="preserve">                                </w:t>
    </w:r>
    <w:r w:rsidRPr="00AE1E33">
      <w:rPr>
        <w:b w:val="0"/>
        <w:bCs/>
        <w:sz w:val="16"/>
      </w:rPr>
      <w:t>RTN: 08019006022695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400BE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82C914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0803D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E60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CDE3A1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92650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762AF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4B2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DF68D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FC46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95157E"/>
    <w:multiLevelType w:val="hybridMultilevel"/>
    <w:tmpl w:val="8D6C13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6E3C4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5A766B6"/>
    <w:multiLevelType w:val="hybridMultilevel"/>
    <w:tmpl w:val="D068CF8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7E39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8711E9C"/>
    <w:multiLevelType w:val="multilevel"/>
    <w:tmpl w:val="F506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C053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8720A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90100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9BC72B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3AC2A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BE76D6E"/>
    <w:multiLevelType w:val="multilevel"/>
    <w:tmpl w:val="9DD0DD5E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6110E6"/>
    <w:multiLevelType w:val="hybridMultilevel"/>
    <w:tmpl w:val="01E29D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730CB5"/>
    <w:multiLevelType w:val="multilevel"/>
    <w:tmpl w:val="5F583686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818284A"/>
    <w:multiLevelType w:val="hybridMultilevel"/>
    <w:tmpl w:val="0C50B98E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837DA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6F1C4B4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0DE561F"/>
    <w:multiLevelType w:val="hybridMultilevel"/>
    <w:tmpl w:val="34F4F5B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0550FB"/>
    <w:multiLevelType w:val="multilevel"/>
    <w:tmpl w:val="4E462514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798F3528"/>
    <w:multiLevelType w:val="multilevel"/>
    <w:tmpl w:val="ACF4B7D4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9" w15:restartNumberingAfterBreak="0">
    <w:nsid w:val="7AAC5CEF"/>
    <w:multiLevelType w:val="hybridMultilevel"/>
    <w:tmpl w:val="14C6407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104EA2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63651996">
    <w:abstractNumId w:val="25"/>
  </w:num>
  <w:num w:numId="2" w16cid:durableId="245959216">
    <w:abstractNumId w:val="24"/>
  </w:num>
  <w:num w:numId="3" w16cid:durableId="659698311">
    <w:abstractNumId w:val="20"/>
  </w:num>
  <w:num w:numId="4" w16cid:durableId="1899902551">
    <w:abstractNumId w:val="9"/>
  </w:num>
  <w:num w:numId="5" w16cid:durableId="1804692156">
    <w:abstractNumId w:val="7"/>
  </w:num>
  <w:num w:numId="6" w16cid:durableId="1225794485">
    <w:abstractNumId w:val="6"/>
  </w:num>
  <w:num w:numId="7" w16cid:durableId="159854603">
    <w:abstractNumId w:val="5"/>
  </w:num>
  <w:num w:numId="8" w16cid:durableId="574240476">
    <w:abstractNumId w:val="4"/>
  </w:num>
  <w:num w:numId="9" w16cid:durableId="15351132">
    <w:abstractNumId w:val="8"/>
  </w:num>
  <w:num w:numId="10" w16cid:durableId="1017777420">
    <w:abstractNumId w:val="3"/>
  </w:num>
  <w:num w:numId="11" w16cid:durableId="285963588">
    <w:abstractNumId w:val="2"/>
  </w:num>
  <w:num w:numId="12" w16cid:durableId="1322349474">
    <w:abstractNumId w:val="1"/>
  </w:num>
  <w:num w:numId="13" w16cid:durableId="1397510227">
    <w:abstractNumId w:val="0"/>
  </w:num>
  <w:num w:numId="14" w16cid:durableId="1875919885">
    <w:abstractNumId w:val="18"/>
  </w:num>
  <w:num w:numId="15" w16cid:durableId="2002074022">
    <w:abstractNumId w:val="17"/>
  </w:num>
  <w:num w:numId="16" w16cid:durableId="618145899">
    <w:abstractNumId w:val="28"/>
  </w:num>
  <w:num w:numId="17" w16cid:durableId="1490093262">
    <w:abstractNumId w:val="27"/>
  </w:num>
  <w:num w:numId="18" w16cid:durableId="757289667">
    <w:abstractNumId w:val="19"/>
  </w:num>
  <w:num w:numId="19" w16cid:durableId="1209805643">
    <w:abstractNumId w:val="22"/>
  </w:num>
  <w:num w:numId="20" w16cid:durableId="2037080644">
    <w:abstractNumId w:val="11"/>
  </w:num>
  <w:num w:numId="21" w16cid:durableId="998920325">
    <w:abstractNumId w:val="15"/>
  </w:num>
  <w:num w:numId="22" w16cid:durableId="709183959">
    <w:abstractNumId w:val="13"/>
  </w:num>
  <w:num w:numId="23" w16cid:durableId="1787461067">
    <w:abstractNumId w:val="16"/>
  </w:num>
  <w:num w:numId="24" w16cid:durableId="1634600555">
    <w:abstractNumId w:val="30"/>
  </w:num>
  <w:num w:numId="25" w16cid:durableId="1347295292">
    <w:abstractNumId w:val="23"/>
  </w:num>
  <w:num w:numId="26" w16cid:durableId="376517449">
    <w:abstractNumId w:val="12"/>
  </w:num>
  <w:num w:numId="27" w16cid:durableId="1425951206">
    <w:abstractNumId w:val="29"/>
  </w:num>
  <w:num w:numId="28" w16cid:durableId="665522285">
    <w:abstractNumId w:val="10"/>
  </w:num>
  <w:num w:numId="29" w16cid:durableId="1591700363">
    <w:abstractNumId w:val="14"/>
  </w:num>
  <w:num w:numId="30" w16cid:durableId="1548713294">
    <w:abstractNumId w:val="21"/>
  </w:num>
  <w:num w:numId="31" w16cid:durableId="86417740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447"/>
    <w:rsid w:val="00001E42"/>
    <w:rsid w:val="00001F95"/>
    <w:rsid w:val="00003D68"/>
    <w:rsid w:val="00004F96"/>
    <w:rsid w:val="00005924"/>
    <w:rsid w:val="00011D24"/>
    <w:rsid w:val="00014F90"/>
    <w:rsid w:val="000155FB"/>
    <w:rsid w:val="00020A5D"/>
    <w:rsid w:val="00020AE4"/>
    <w:rsid w:val="000252EE"/>
    <w:rsid w:val="00031130"/>
    <w:rsid w:val="000328E5"/>
    <w:rsid w:val="000330A9"/>
    <w:rsid w:val="00033C75"/>
    <w:rsid w:val="000340D4"/>
    <w:rsid w:val="000364B9"/>
    <w:rsid w:val="0004131B"/>
    <w:rsid w:val="00044539"/>
    <w:rsid w:val="0004585C"/>
    <w:rsid w:val="00046783"/>
    <w:rsid w:val="00046F79"/>
    <w:rsid w:val="00047600"/>
    <w:rsid w:val="00047683"/>
    <w:rsid w:val="00047EF6"/>
    <w:rsid w:val="00051287"/>
    <w:rsid w:val="00052646"/>
    <w:rsid w:val="00052C05"/>
    <w:rsid w:val="00053729"/>
    <w:rsid w:val="00054EBA"/>
    <w:rsid w:val="000604D0"/>
    <w:rsid w:val="0006239F"/>
    <w:rsid w:val="000630E2"/>
    <w:rsid w:val="00065028"/>
    <w:rsid w:val="00066054"/>
    <w:rsid w:val="00070746"/>
    <w:rsid w:val="00072C65"/>
    <w:rsid w:val="0008210D"/>
    <w:rsid w:val="000822F8"/>
    <w:rsid w:val="0008317F"/>
    <w:rsid w:val="00083B08"/>
    <w:rsid w:val="000858BE"/>
    <w:rsid w:val="00090036"/>
    <w:rsid w:val="00090AAF"/>
    <w:rsid w:val="0009154C"/>
    <w:rsid w:val="000934CC"/>
    <w:rsid w:val="0009485C"/>
    <w:rsid w:val="000959CA"/>
    <w:rsid w:val="000A309E"/>
    <w:rsid w:val="000A390C"/>
    <w:rsid w:val="000A47E2"/>
    <w:rsid w:val="000A580D"/>
    <w:rsid w:val="000A6FB2"/>
    <w:rsid w:val="000B1C57"/>
    <w:rsid w:val="000B4D86"/>
    <w:rsid w:val="000B4E48"/>
    <w:rsid w:val="000B5435"/>
    <w:rsid w:val="000B5656"/>
    <w:rsid w:val="000B58BF"/>
    <w:rsid w:val="000B5D52"/>
    <w:rsid w:val="000B6928"/>
    <w:rsid w:val="000B707C"/>
    <w:rsid w:val="000C1562"/>
    <w:rsid w:val="000C418E"/>
    <w:rsid w:val="000C52CD"/>
    <w:rsid w:val="000C5F1B"/>
    <w:rsid w:val="000C6B86"/>
    <w:rsid w:val="000C6D7C"/>
    <w:rsid w:val="000C70BA"/>
    <w:rsid w:val="000D4839"/>
    <w:rsid w:val="000D5D72"/>
    <w:rsid w:val="000D5DEE"/>
    <w:rsid w:val="000D6F83"/>
    <w:rsid w:val="000D7DBF"/>
    <w:rsid w:val="000D7E88"/>
    <w:rsid w:val="000E0352"/>
    <w:rsid w:val="000E0D4F"/>
    <w:rsid w:val="000E3A0F"/>
    <w:rsid w:val="000E59A0"/>
    <w:rsid w:val="000E5C0B"/>
    <w:rsid w:val="000E7185"/>
    <w:rsid w:val="000F091A"/>
    <w:rsid w:val="000F3318"/>
    <w:rsid w:val="000F400A"/>
    <w:rsid w:val="000F4863"/>
    <w:rsid w:val="000F4930"/>
    <w:rsid w:val="000F4C6E"/>
    <w:rsid w:val="000F5A42"/>
    <w:rsid w:val="000F63BE"/>
    <w:rsid w:val="0010203B"/>
    <w:rsid w:val="00104719"/>
    <w:rsid w:val="001077D4"/>
    <w:rsid w:val="001078E1"/>
    <w:rsid w:val="00112013"/>
    <w:rsid w:val="00115C1C"/>
    <w:rsid w:val="0012082B"/>
    <w:rsid w:val="001210D2"/>
    <w:rsid w:val="0012317B"/>
    <w:rsid w:val="00123E66"/>
    <w:rsid w:val="00123FC5"/>
    <w:rsid w:val="00125A19"/>
    <w:rsid w:val="00125B49"/>
    <w:rsid w:val="00127697"/>
    <w:rsid w:val="00141826"/>
    <w:rsid w:val="00144111"/>
    <w:rsid w:val="0014642C"/>
    <w:rsid w:val="0014670A"/>
    <w:rsid w:val="00150734"/>
    <w:rsid w:val="0015102A"/>
    <w:rsid w:val="001526EA"/>
    <w:rsid w:val="00162516"/>
    <w:rsid w:val="00162CFA"/>
    <w:rsid w:val="0016326C"/>
    <w:rsid w:val="001661EF"/>
    <w:rsid w:val="00166755"/>
    <w:rsid w:val="0017043A"/>
    <w:rsid w:val="00171788"/>
    <w:rsid w:val="00175476"/>
    <w:rsid w:val="00177D17"/>
    <w:rsid w:val="001818D4"/>
    <w:rsid w:val="00184323"/>
    <w:rsid w:val="00184AD7"/>
    <w:rsid w:val="00187180"/>
    <w:rsid w:val="001919DE"/>
    <w:rsid w:val="0019344A"/>
    <w:rsid w:val="001943DE"/>
    <w:rsid w:val="00194CB7"/>
    <w:rsid w:val="00195513"/>
    <w:rsid w:val="001966BE"/>
    <w:rsid w:val="00196D6C"/>
    <w:rsid w:val="001A01A9"/>
    <w:rsid w:val="001A0E45"/>
    <w:rsid w:val="001A1CF2"/>
    <w:rsid w:val="001A3AD3"/>
    <w:rsid w:val="001A45F1"/>
    <w:rsid w:val="001B0F9C"/>
    <w:rsid w:val="001B1B78"/>
    <w:rsid w:val="001B300E"/>
    <w:rsid w:val="001B30DD"/>
    <w:rsid w:val="001B5952"/>
    <w:rsid w:val="001B6410"/>
    <w:rsid w:val="001C3EF4"/>
    <w:rsid w:val="001C5EEB"/>
    <w:rsid w:val="001C66C7"/>
    <w:rsid w:val="001C7056"/>
    <w:rsid w:val="001D3373"/>
    <w:rsid w:val="001D4293"/>
    <w:rsid w:val="001D45C4"/>
    <w:rsid w:val="001D4952"/>
    <w:rsid w:val="001D6E5D"/>
    <w:rsid w:val="001E19CE"/>
    <w:rsid w:val="001E435E"/>
    <w:rsid w:val="001E5EB1"/>
    <w:rsid w:val="001E61A8"/>
    <w:rsid w:val="001F1A35"/>
    <w:rsid w:val="001F37CF"/>
    <w:rsid w:val="001F71CB"/>
    <w:rsid w:val="002021D1"/>
    <w:rsid w:val="00202F31"/>
    <w:rsid w:val="0020446D"/>
    <w:rsid w:val="002068B8"/>
    <w:rsid w:val="00210334"/>
    <w:rsid w:val="00210F10"/>
    <w:rsid w:val="0021350B"/>
    <w:rsid w:val="002156CD"/>
    <w:rsid w:val="00215FE6"/>
    <w:rsid w:val="002160B7"/>
    <w:rsid w:val="00220E49"/>
    <w:rsid w:val="002210B2"/>
    <w:rsid w:val="002230E4"/>
    <w:rsid w:val="00231EF6"/>
    <w:rsid w:val="002329FB"/>
    <w:rsid w:val="00241474"/>
    <w:rsid w:val="00251E18"/>
    <w:rsid w:val="00253796"/>
    <w:rsid w:val="00255878"/>
    <w:rsid w:val="0025658E"/>
    <w:rsid w:val="00260EFA"/>
    <w:rsid w:val="00263421"/>
    <w:rsid w:val="002651BE"/>
    <w:rsid w:val="00265EB9"/>
    <w:rsid w:val="00266927"/>
    <w:rsid w:val="002719B8"/>
    <w:rsid w:val="002803DB"/>
    <w:rsid w:val="00283193"/>
    <w:rsid w:val="00283EB9"/>
    <w:rsid w:val="002846FD"/>
    <w:rsid w:val="00284ADD"/>
    <w:rsid w:val="00284D34"/>
    <w:rsid w:val="002928E3"/>
    <w:rsid w:val="002933CE"/>
    <w:rsid w:val="002937C1"/>
    <w:rsid w:val="00293B83"/>
    <w:rsid w:val="00294028"/>
    <w:rsid w:val="00294C0A"/>
    <w:rsid w:val="00296A3C"/>
    <w:rsid w:val="002A04B7"/>
    <w:rsid w:val="002A2EAD"/>
    <w:rsid w:val="002A55B4"/>
    <w:rsid w:val="002B239D"/>
    <w:rsid w:val="002B56A5"/>
    <w:rsid w:val="002C0666"/>
    <w:rsid w:val="002C2A4F"/>
    <w:rsid w:val="002C5D3D"/>
    <w:rsid w:val="002C76A8"/>
    <w:rsid w:val="002D1A6B"/>
    <w:rsid w:val="002D2EEF"/>
    <w:rsid w:val="002D2F62"/>
    <w:rsid w:val="002D398E"/>
    <w:rsid w:val="002D5365"/>
    <w:rsid w:val="002D6253"/>
    <w:rsid w:val="002D7808"/>
    <w:rsid w:val="002E00DD"/>
    <w:rsid w:val="002E644C"/>
    <w:rsid w:val="002E69AF"/>
    <w:rsid w:val="002E6F91"/>
    <w:rsid w:val="002E70DC"/>
    <w:rsid w:val="002F0021"/>
    <w:rsid w:val="002F0259"/>
    <w:rsid w:val="002F0A6F"/>
    <w:rsid w:val="002F264D"/>
    <w:rsid w:val="002F4DB8"/>
    <w:rsid w:val="00303D29"/>
    <w:rsid w:val="0030615E"/>
    <w:rsid w:val="00306FFB"/>
    <w:rsid w:val="00307087"/>
    <w:rsid w:val="00310069"/>
    <w:rsid w:val="00310086"/>
    <w:rsid w:val="00310F93"/>
    <w:rsid w:val="003120AD"/>
    <w:rsid w:val="00312683"/>
    <w:rsid w:val="00312E29"/>
    <w:rsid w:val="003158F6"/>
    <w:rsid w:val="003177FA"/>
    <w:rsid w:val="003178A4"/>
    <w:rsid w:val="0031796A"/>
    <w:rsid w:val="00317AE3"/>
    <w:rsid w:val="00320BDB"/>
    <w:rsid w:val="00321D9B"/>
    <w:rsid w:val="003235C7"/>
    <w:rsid w:val="00323D7C"/>
    <w:rsid w:val="00323D87"/>
    <w:rsid w:val="00325303"/>
    <w:rsid w:val="003307CC"/>
    <w:rsid w:val="003357A0"/>
    <w:rsid w:val="00335F15"/>
    <w:rsid w:val="003363BE"/>
    <w:rsid w:val="00336A9C"/>
    <w:rsid w:val="00340C26"/>
    <w:rsid w:val="00341FE4"/>
    <w:rsid w:val="00342824"/>
    <w:rsid w:val="00343529"/>
    <w:rsid w:val="00343FAA"/>
    <w:rsid w:val="00346426"/>
    <w:rsid w:val="003467B9"/>
    <w:rsid w:val="00347293"/>
    <w:rsid w:val="00350404"/>
    <w:rsid w:val="00351503"/>
    <w:rsid w:val="00353F8C"/>
    <w:rsid w:val="0035445D"/>
    <w:rsid w:val="00355CE9"/>
    <w:rsid w:val="00356822"/>
    <w:rsid w:val="00363281"/>
    <w:rsid w:val="003664E9"/>
    <w:rsid w:val="00367003"/>
    <w:rsid w:val="003678E8"/>
    <w:rsid w:val="003716E3"/>
    <w:rsid w:val="003739AE"/>
    <w:rsid w:val="00374131"/>
    <w:rsid w:val="0037428D"/>
    <w:rsid w:val="00380166"/>
    <w:rsid w:val="0038144B"/>
    <w:rsid w:val="00382202"/>
    <w:rsid w:val="003826F1"/>
    <w:rsid w:val="00382B7E"/>
    <w:rsid w:val="00383DC0"/>
    <w:rsid w:val="00384859"/>
    <w:rsid w:val="003855F7"/>
    <w:rsid w:val="00391E89"/>
    <w:rsid w:val="00393F46"/>
    <w:rsid w:val="00395914"/>
    <w:rsid w:val="003A2A2B"/>
    <w:rsid w:val="003A350C"/>
    <w:rsid w:val="003A3A4A"/>
    <w:rsid w:val="003A48D7"/>
    <w:rsid w:val="003A4FAE"/>
    <w:rsid w:val="003A6CB2"/>
    <w:rsid w:val="003B25E1"/>
    <w:rsid w:val="003B287D"/>
    <w:rsid w:val="003B467E"/>
    <w:rsid w:val="003B700D"/>
    <w:rsid w:val="003C0A4B"/>
    <w:rsid w:val="003C3C9C"/>
    <w:rsid w:val="003C4CDA"/>
    <w:rsid w:val="003C7F43"/>
    <w:rsid w:val="003D3A84"/>
    <w:rsid w:val="003D5579"/>
    <w:rsid w:val="003D6CB1"/>
    <w:rsid w:val="003E1C3E"/>
    <w:rsid w:val="003E442D"/>
    <w:rsid w:val="003E46C4"/>
    <w:rsid w:val="003E6CDA"/>
    <w:rsid w:val="003E6E6E"/>
    <w:rsid w:val="003E7F96"/>
    <w:rsid w:val="003F22C6"/>
    <w:rsid w:val="003F6145"/>
    <w:rsid w:val="004061AB"/>
    <w:rsid w:val="00406609"/>
    <w:rsid w:val="0040686F"/>
    <w:rsid w:val="00407477"/>
    <w:rsid w:val="004129D4"/>
    <w:rsid w:val="00413D2D"/>
    <w:rsid w:val="00414BB0"/>
    <w:rsid w:val="004153A4"/>
    <w:rsid w:val="004168A5"/>
    <w:rsid w:val="0041726D"/>
    <w:rsid w:val="004215FE"/>
    <w:rsid w:val="00422544"/>
    <w:rsid w:val="00423D22"/>
    <w:rsid w:val="004250DB"/>
    <w:rsid w:val="0042641D"/>
    <w:rsid w:val="0042791E"/>
    <w:rsid w:val="0043386B"/>
    <w:rsid w:val="00434815"/>
    <w:rsid w:val="00435278"/>
    <w:rsid w:val="0043631D"/>
    <w:rsid w:val="004404FD"/>
    <w:rsid w:val="00441555"/>
    <w:rsid w:val="0044378A"/>
    <w:rsid w:val="004438EF"/>
    <w:rsid w:val="0044526A"/>
    <w:rsid w:val="0045017E"/>
    <w:rsid w:val="00452E6F"/>
    <w:rsid w:val="00455871"/>
    <w:rsid w:val="0045775B"/>
    <w:rsid w:val="00457DC0"/>
    <w:rsid w:val="0046065F"/>
    <w:rsid w:val="00460E2B"/>
    <w:rsid w:val="004657C5"/>
    <w:rsid w:val="00466A1C"/>
    <w:rsid w:val="004708B3"/>
    <w:rsid w:val="00470AC5"/>
    <w:rsid w:val="00473455"/>
    <w:rsid w:val="00473B5C"/>
    <w:rsid w:val="00475865"/>
    <w:rsid w:val="004833A4"/>
    <w:rsid w:val="00485554"/>
    <w:rsid w:val="00485F55"/>
    <w:rsid w:val="00486CA3"/>
    <w:rsid w:val="00491BEC"/>
    <w:rsid w:val="00492E39"/>
    <w:rsid w:val="004933CE"/>
    <w:rsid w:val="004944E0"/>
    <w:rsid w:val="004960EB"/>
    <w:rsid w:val="0049641C"/>
    <w:rsid w:val="00496FD4"/>
    <w:rsid w:val="004A1EA9"/>
    <w:rsid w:val="004A24E6"/>
    <w:rsid w:val="004A26BF"/>
    <w:rsid w:val="004A53FB"/>
    <w:rsid w:val="004A7A06"/>
    <w:rsid w:val="004B004A"/>
    <w:rsid w:val="004B4590"/>
    <w:rsid w:val="004B5343"/>
    <w:rsid w:val="004B648E"/>
    <w:rsid w:val="004B6769"/>
    <w:rsid w:val="004C0AFD"/>
    <w:rsid w:val="004C1FD9"/>
    <w:rsid w:val="004C272E"/>
    <w:rsid w:val="004C3DAA"/>
    <w:rsid w:val="004C59A8"/>
    <w:rsid w:val="004C6C2A"/>
    <w:rsid w:val="004C74A1"/>
    <w:rsid w:val="004C74BE"/>
    <w:rsid w:val="004D1710"/>
    <w:rsid w:val="004D516A"/>
    <w:rsid w:val="004D5516"/>
    <w:rsid w:val="004D6B10"/>
    <w:rsid w:val="004E08C0"/>
    <w:rsid w:val="004E174D"/>
    <w:rsid w:val="004E7508"/>
    <w:rsid w:val="004F4C24"/>
    <w:rsid w:val="004F5493"/>
    <w:rsid w:val="004F78AD"/>
    <w:rsid w:val="004F7B77"/>
    <w:rsid w:val="00503464"/>
    <w:rsid w:val="00507ADB"/>
    <w:rsid w:val="0051067E"/>
    <w:rsid w:val="00511593"/>
    <w:rsid w:val="00514D5C"/>
    <w:rsid w:val="00520D73"/>
    <w:rsid w:val="005218A3"/>
    <w:rsid w:val="00521FEE"/>
    <w:rsid w:val="00522D3E"/>
    <w:rsid w:val="00526109"/>
    <w:rsid w:val="00527B27"/>
    <w:rsid w:val="0053138F"/>
    <w:rsid w:val="00533BBD"/>
    <w:rsid w:val="00535F8E"/>
    <w:rsid w:val="00541400"/>
    <w:rsid w:val="00541E8B"/>
    <w:rsid w:val="00544DF1"/>
    <w:rsid w:val="00545264"/>
    <w:rsid w:val="00552092"/>
    <w:rsid w:val="00552E8B"/>
    <w:rsid w:val="00552F14"/>
    <w:rsid w:val="00557948"/>
    <w:rsid w:val="005644FA"/>
    <w:rsid w:val="00565229"/>
    <w:rsid w:val="00565A51"/>
    <w:rsid w:val="0056724C"/>
    <w:rsid w:val="00571222"/>
    <w:rsid w:val="005718A2"/>
    <w:rsid w:val="0057214A"/>
    <w:rsid w:val="00572B45"/>
    <w:rsid w:val="005738EB"/>
    <w:rsid w:val="005750FD"/>
    <w:rsid w:val="00577DE2"/>
    <w:rsid w:val="00584D8E"/>
    <w:rsid w:val="005852B0"/>
    <w:rsid w:val="00591264"/>
    <w:rsid w:val="00594927"/>
    <w:rsid w:val="00597F54"/>
    <w:rsid w:val="005A0046"/>
    <w:rsid w:val="005A13EB"/>
    <w:rsid w:val="005A1D4E"/>
    <w:rsid w:val="005A24B6"/>
    <w:rsid w:val="005A2AE5"/>
    <w:rsid w:val="005A7A78"/>
    <w:rsid w:val="005B185F"/>
    <w:rsid w:val="005B55E3"/>
    <w:rsid w:val="005B5BE9"/>
    <w:rsid w:val="005C0565"/>
    <w:rsid w:val="005C1C75"/>
    <w:rsid w:val="005C3344"/>
    <w:rsid w:val="005C3739"/>
    <w:rsid w:val="005C4474"/>
    <w:rsid w:val="005C669E"/>
    <w:rsid w:val="005D21A2"/>
    <w:rsid w:val="005D3CE1"/>
    <w:rsid w:val="005D4657"/>
    <w:rsid w:val="005D468D"/>
    <w:rsid w:val="005D5553"/>
    <w:rsid w:val="005E0F4E"/>
    <w:rsid w:val="005E2228"/>
    <w:rsid w:val="005E3677"/>
    <w:rsid w:val="005E5043"/>
    <w:rsid w:val="005E5528"/>
    <w:rsid w:val="005E6412"/>
    <w:rsid w:val="005E72B5"/>
    <w:rsid w:val="005E751C"/>
    <w:rsid w:val="005E7967"/>
    <w:rsid w:val="005F11BE"/>
    <w:rsid w:val="005F2134"/>
    <w:rsid w:val="005F2C87"/>
    <w:rsid w:val="005F2F26"/>
    <w:rsid w:val="005F531C"/>
    <w:rsid w:val="0060079E"/>
    <w:rsid w:val="00601416"/>
    <w:rsid w:val="00601E0B"/>
    <w:rsid w:val="00604047"/>
    <w:rsid w:val="0060458E"/>
    <w:rsid w:val="006047E1"/>
    <w:rsid w:val="00607279"/>
    <w:rsid w:val="00610E6C"/>
    <w:rsid w:val="00610FA4"/>
    <w:rsid w:val="00612E99"/>
    <w:rsid w:val="00615A1D"/>
    <w:rsid w:val="00617562"/>
    <w:rsid w:val="006215E2"/>
    <w:rsid w:val="006259BF"/>
    <w:rsid w:val="006270F2"/>
    <w:rsid w:val="0062720B"/>
    <w:rsid w:val="006276FA"/>
    <w:rsid w:val="00631CE1"/>
    <w:rsid w:val="006322D4"/>
    <w:rsid w:val="00636059"/>
    <w:rsid w:val="00637931"/>
    <w:rsid w:val="00641727"/>
    <w:rsid w:val="006417F0"/>
    <w:rsid w:val="00641A8A"/>
    <w:rsid w:val="00642843"/>
    <w:rsid w:val="006442DD"/>
    <w:rsid w:val="00646132"/>
    <w:rsid w:val="0064663E"/>
    <w:rsid w:val="00647081"/>
    <w:rsid w:val="00647188"/>
    <w:rsid w:val="006514B2"/>
    <w:rsid w:val="00655FB7"/>
    <w:rsid w:val="00657EDD"/>
    <w:rsid w:val="006608F1"/>
    <w:rsid w:val="00663F0B"/>
    <w:rsid w:val="00664BCF"/>
    <w:rsid w:val="00664D1A"/>
    <w:rsid w:val="00666E40"/>
    <w:rsid w:val="00667DA1"/>
    <w:rsid w:val="006719EF"/>
    <w:rsid w:val="00671A49"/>
    <w:rsid w:val="00671FAB"/>
    <w:rsid w:val="00672CED"/>
    <w:rsid w:val="00674D3F"/>
    <w:rsid w:val="00676E17"/>
    <w:rsid w:val="00680166"/>
    <w:rsid w:val="00683DBA"/>
    <w:rsid w:val="00685677"/>
    <w:rsid w:val="006859C9"/>
    <w:rsid w:val="00690F96"/>
    <w:rsid w:val="00694ED2"/>
    <w:rsid w:val="006954E2"/>
    <w:rsid w:val="00697389"/>
    <w:rsid w:val="00697721"/>
    <w:rsid w:val="006A0C25"/>
    <w:rsid w:val="006A1C08"/>
    <w:rsid w:val="006A2117"/>
    <w:rsid w:val="006A3CE7"/>
    <w:rsid w:val="006A429D"/>
    <w:rsid w:val="006A6D75"/>
    <w:rsid w:val="006B2917"/>
    <w:rsid w:val="006B3B1A"/>
    <w:rsid w:val="006B3E50"/>
    <w:rsid w:val="006B4832"/>
    <w:rsid w:val="006B53AC"/>
    <w:rsid w:val="006B61CF"/>
    <w:rsid w:val="006B7784"/>
    <w:rsid w:val="006B7AAE"/>
    <w:rsid w:val="006B7DAD"/>
    <w:rsid w:val="006C1297"/>
    <w:rsid w:val="006C2D80"/>
    <w:rsid w:val="006C2DF7"/>
    <w:rsid w:val="006C4861"/>
    <w:rsid w:val="006C77DA"/>
    <w:rsid w:val="006D01E3"/>
    <w:rsid w:val="006D1081"/>
    <w:rsid w:val="006D1F53"/>
    <w:rsid w:val="006D4FC5"/>
    <w:rsid w:val="006D5CED"/>
    <w:rsid w:val="006E01E7"/>
    <w:rsid w:val="006E0BD1"/>
    <w:rsid w:val="006E0E36"/>
    <w:rsid w:val="006E18C5"/>
    <w:rsid w:val="006E2AAD"/>
    <w:rsid w:val="006E3AFE"/>
    <w:rsid w:val="006E7C21"/>
    <w:rsid w:val="006F0A68"/>
    <w:rsid w:val="006F312D"/>
    <w:rsid w:val="006F36DE"/>
    <w:rsid w:val="006F6496"/>
    <w:rsid w:val="00700C70"/>
    <w:rsid w:val="00701BB4"/>
    <w:rsid w:val="00703F2E"/>
    <w:rsid w:val="00711EEB"/>
    <w:rsid w:val="00712638"/>
    <w:rsid w:val="00712FD4"/>
    <w:rsid w:val="00714C29"/>
    <w:rsid w:val="00715296"/>
    <w:rsid w:val="00715650"/>
    <w:rsid w:val="00715E2E"/>
    <w:rsid w:val="007209EC"/>
    <w:rsid w:val="00733798"/>
    <w:rsid w:val="00735B81"/>
    <w:rsid w:val="007369F5"/>
    <w:rsid w:val="00740B98"/>
    <w:rsid w:val="00742FDB"/>
    <w:rsid w:val="007447D7"/>
    <w:rsid w:val="007462C0"/>
    <w:rsid w:val="00750032"/>
    <w:rsid w:val="00753B58"/>
    <w:rsid w:val="007549CB"/>
    <w:rsid w:val="0076099B"/>
    <w:rsid w:val="00763C47"/>
    <w:rsid w:val="007643EB"/>
    <w:rsid w:val="00765C81"/>
    <w:rsid w:val="0076650E"/>
    <w:rsid w:val="0076741B"/>
    <w:rsid w:val="00770614"/>
    <w:rsid w:val="007726B8"/>
    <w:rsid w:val="00773388"/>
    <w:rsid w:val="00774A2C"/>
    <w:rsid w:val="00775E41"/>
    <w:rsid w:val="00780576"/>
    <w:rsid w:val="00783643"/>
    <w:rsid w:val="00784550"/>
    <w:rsid w:val="00784845"/>
    <w:rsid w:val="0078530C"/>
    <w:rsid w:val="00785540"/>
    <w:rsid w:val="007859F1"/>
    <w:rsid w:val="007878B3"/>
    <w:rsid w:val="00792736"/>
    <w:rsid w:val="00792839"/>
    <w:rsid w:val="007941E4"/>
    <w:rsid w:val="00794B03"/>
    <w:rsid w:val="007954A7"/>
    <w:rsid w:val="007957BC"/>
    <w:rsid w:val="00795CCB"/>
    <w:rsid w:val="007A1386"/>
    <w:rsid w:val="007A2881"/>
    <w:rsid w:val="007A31DB"/>
    <w:rsid w:val="007A5E8D"/>
    <w:rsid w:val="007A7276"/>
    <w:rsid w:val="007B1550"/>
    <w:rsid w:val="007B3FBF"/>
    <w:rsid w:val="007B6E1C"/>
    <w:rsid w:val="007B7101"/>
    <w:rsid w:val="007C1C95"/>
    <w:rsid w:val="007C34B5"/>
    <w:rsid w:val="007C3C7E"/>
    <w:rsid w:val="007C5E55"/>
    <w:rsid w:val="007D099C"/>
    <w:rsid w:val="007D56A0"/>
    <w:rsid w:val="007D7B98"/>
    <w:rsid w:val="007E07B2"/>
    <w:rsid w:val="007E2830"/>
    <w:rsid w:val="007E2BFB"/>
    <w:rsid w:val="007E50B3"/>
    <w:rsid w:val="007E69B3"/>
    <w:rsid w:val="007F4FB9"/>
    <w:rsid w:val="00800945"/>
    <w:rsid w:val="00801402"/>
    <w:rsid w:val="00803175"/>
    <w:rsid w:val="00803908"/>
    <w:rsid w:val="00803EB3"/>
    <w:rsid w:val="00812543"/>
    <w:rsid w:val="00815548"/>
    <w:rsid w:val="0081729F"/>
    <w:rsid w:val="0082176A"/>
    <w:rsid w:val="00821AF1"/>
    <w:rsid w:val="008239CF"/>
    <w:rsid w:val="0082490A"/>
    <w:rsid w:val="0082495D"/>
    <w:rsid w:val="0082501C"/>
    <w:rsid w:val="00825EFC"/>
    <w:rsid w:val="00826E56"/>
    <w:rsid w:val="008279D4"/>
    <w:rsid w:val="00831595"/>
    <w:rsid w:val="00831DD9"/>
    <w:rsid w:val="00831EAA"/>
    <w:rsid w:val="008330EE"/>
    <w:rsid w:val="00835890"/>
    <w:rsid w:val="00841A2D"/>
    <w:rsid w:val="008421E2"/>
    <w:rsid w:val="0084280B"/>
    <w:rsid w:val="00845B1D"/>
    <w:rsid w:val="00847A7C"/>
    <w:rsid w:val="0085152B"/>
    <w:rsid w:val="00853970"/>
    <w:rsid w:val="008545E5"/>
    <w:rsid w:val="008545F2"/>
    <w:rsid w:val="008552F5"/>
    <w:rsid w:val="00856CAF"/>
    <w:rsid w:val="00860295"/>
    <w:rsid w:val="0086585F"/>
    <w:rsid w:val="008705BF"/>
    <w:rsid w:val="00870A92"/>
    <w:rsid w:val="00871FC9"/>
    <w:rsid w:val="00872F4B"/>
    <w:rsid w:val="008742AF"/>
    <w:rsid w:val="008775B4"/>
    <w:rsid w:val="0088092C"/>
    <w:rsid w:val="00880E27"/>
    <w:rsid w:val="0088270F"/>
    <w:rsid w:val="00882D7E"/>
    <w:rsid w:val="00883848"/>
    <w:rsid w:val="00884844"/>
    <w:rsid w:val="0089161E"/>
    <w:rsid w:val="008923E7"/>
    <w:rsid w:val="00897706"/>
    <w:rsid w:val="008A42D0"/>
    <w:rsid w:val="008A43B5"/>
    <w:rsid w:val="008A6F4F"/>
    <w:rsid w:val="008A7A35"/>
    <w:rsid w:val="008B0717"/>
    <w:rsid w:val="008B08E4"/>
    <w:rsid w:val="008B3F11"/>
    <w:rsid w:val="008B440C"/>
    <w:rsid w:val="008B49AD"/>
    <w:rsid w:val="008B5843"/>
    <w:rsid w:val="008C1098"/>
    <w:rsid w:val="008D168B"/>
    <w:rsid w:val="008D4267"/>
    <w:rsid w:val="008D4E17"/>
    <w:rsid w:val="008D588C"/>
    <w:rsid w:val="008D6306"/>
    <w:rsid w:val="008E04D0"/>
    <w:rsid w:val="008E1417"/>
    <w:rsid w:val="008E2804"/>
    <w:rsid w:val="008E2BAD"/>
    <w:rsid w:val="008E59F5"/>
    <w:rsid w:val="008E6A82"/>
    <w:rsid w:val="008E7B27"/>
    <w:rsid w:val="008E7C7F"/>
    <w:rsid w:val="008F2D4F"/>
    <w:rsid w:val="008F37FC"/>
    <w:rsid w:val="008F4E18"/>
    <w:rsid w:val="008F6B80"/>
    <w:rsid w:val="008F7BA3"/>
    <w:rsid w:val="00902AA5"/>
    <w:rsid w:val="00910A75"/>
    <w:rsid w:val="00911420"/>
    <w:rsid w:val="009128E7"/>
    <w:rsid w:val="0091322A"/>
    <w:rsid w:val="009156E6"/>
    <w:rsid w:val="00921A28"/>
    <w:rsid w:val="009224F3"/>
    <w:rsid w:val="00922B11"/>
    <w:rsid w:val="009278E2"/>
    <w:rsid w:val="00930EE2"/>
    <w:rsid w:val="00931291"/>
    <w:rsid w:val="00931B30"/>
    <w:rsid w:val="00932A67"/>
    <w:rsid w:val="009334E2"/>
    <w:rsid w:val="0093365D"/>
    <w:rsid w:val="00933B8F"/>
    <w:rsid w:val="00933E9C"/>
    <w:rsid w:val="009365F3"/>
    <w:rsid w:val="009371CE"/>
    <w:rsid w:val="00937791"/>
    <w:rsid w:val="00941733"/>
    <w:rsid w:val="00941CE1"/>
    <w:rsid w:val="00942972"/>
    <w:rsid w:val="00943E78"/>
    <w:rsid w:val="00945FA3"/>
    <w:rsid w:val="0094691B"/>
    <w:rsid w:val="00947706"/>
    <w:rsid w:val="009503F5"/>
    <w:rsid w:val="00952627"/>
    <w:rsid w:val="00955723"/>
    <w:rsid w:val="00961876"/>
    <w:rsid w:val="0096448C"/>
    <w:rsid w:val="009677C2"/>
    <w:rsid w:val="00970129"/>
    <w:rsid w:val="00970406"/>
    <w:rsid w:val="00970C7F"/>
    <w:rsid w:val="009725F0"/>
    <w:rsid w:val="009732B3"/>
    <w:rsid w:val="00973BB9"/>
    <w:rsid w:val="00974983"/>
    <w:rsid w:val="00976E5D"/>
    <w:rsid w:val="009806B1"/>
    <w:rsid w:val="009812EF"/>
    <w:rsid w:val="00982B88"/>
    <w:rsid w:val="00983DF2"/>
    <w:rsid w:val="009846F0"/>
    <w:rsid w:val="00985CEB"/>
    <w:rsid w:val="009910D2"/>
    <w:rsid w:val="0099233A"/>
    <w:rsid w:val="00992F2E"/>
    <w:rsid w:val="00993839"/>
    <w:rsid w:val="00993BFA"/>
    <w:rsid w:val="00993E24"/>
    <w:rsid w:val="00993EB5"/>
    <w:rsid w:val="009956F6"/>
    <w:rsid w:val="00996016"/>
    <w:rsid w:val="0099768B"/>
    <w:rsid w:val="009A01A1"/>
    <w:rsid w:val="009A09DE"/>
    <w:rsid w:val="009A2C16"/>
    <w:rsid w:val="009A2CC1"/>
    <w:rsid w:val="009A31A5"/>
    <w:rsid w:val="009A3D23"/>
    <w:rsid w:val="009A4235"/>
    <w:rsid w:val="009A43FC"/>
    <w:rsid w:val="009A4BCB"/>
    <w:rsid w:val="009A4EC1"/>
    <w:rsid w:val="009B0762"/>
    <w:rsid w:val="009B0E77"/>
    <w:rsid w:val="009B5D3B"/>
    <w:rsid w:val="009C291B"/>
    <w:rsid w:val="009C7183"/>
    <w:rsid w:val="009D0280"/>
    <w:rsid w:val="009D11C3"/>
    <w:rsid w:val="009D1325"/>
    <w:rsid w:val="009D390E"/>
    <w:rsid w:val="009D786A"/>
    <w:rsid w:val="009E01B1"/>
    <w:rsid w:val="009E4628"/>
    <w:rsid w:val="009E68BD"/>
    <w:rsid w:val="009F2512"/>
    <w:rsid w:val="009F488B"/>
    <w:rsid w:val="009F4B25"/>
    <w:rsid w:val="009F53A3"/>
    <w:rsid w:val="00A00121"/>
    <w:rsid w:val="00A00949"/>
    <w:rsid w:val="00A014B0"/>
    <w:rsid w:val="00A02F6E"/>
    <w:rsid w:val="00A031CF"/>
    <w:rsid w:val="00A0346E"/>
    <w:rsid w:val="00A0358F"/>
    <w:rsid w:val="00A05CF8"/>
    <w:rsid w:val="00A07452"/>
    <w:rsid w:val="00A076FF"/>
    <w:rsid w:val="00A128EF"/>
    <w:rsid w:val="00A12EC9"/>
    <w:rsid w:val="00A1371B"/>
    <w:rsid w:val="00A15908"/>
    <w:rsid w:val="00A1727E"/>
    <w:rsid w:val="00A22796"/>
    <w:rsid w:val="00A23867"/>
    <w:rsid w:val="00A24F5F"/>
    <w:rsid w:val="00A26F15"/>
    <w:rsid w:val="00A278B2"/>
    <w:rsid w:val="00A32140"/>
    <w:rsid w:val="00A32B7F"/>
    <w:rsid w:val="00A3308E"/>
    <w:rsid w:val="00A366C5"/>
    <w:rsid w:val="00A40F18"/>
    <w:rsid w:val="00A417E4"/>
    <w:rsid w:val="00A42B80"/>
    <w:rsid w:val="00A43499"/>
    <w:rsid w:val="00A440E1"/>
    <w:rsid w:val="00A451EE"/>
    <w:rsid w:val="00A457DD"/>
    <w:rsid w:val="00A45C01"/>
    <w:rsid w:val="00A46B30"/>
    <w:rsid w:val="00A46F4C"/>
    <w:rsid w:val="00A4728D"/>
    <w:rsid w:val="00A47C05"/>
    <w:rsid w:val="00A47D10"/>
    <w:rsid w:val="00A47EA3"/>
    <w:rsid w:val="00A51ED7"/>
    <w:rsid w:val="00A520BA"/>
    <w:rsid w:val="00A53CD4"/>
    <w:rsid w:val="00A53E36"/>
    <w:rsid w:val="00A54713"/>
    <w:rsid w:val="00A54B3B"/>
    <w:rsid w:val="00A5587C"/>
    <w:rsid w:val="00A57B1D"/>
    <w:rsid w:val="00A624ED"/>
    <w:rsid w:val="00A62DE4"/>
    <w:rsid w:val="00A62F17"/>
    <w:rsid w:val="00A657A6"/>
    <w:rsid w:val="00A66B15"/>
    <w:rsid w:val="00A674B4"/>
    <w:rsid w:val="00A706A5"/>
    <w:rsid w:val="00A70D9B"/>
    <w:rsid w:val="00A71447"/>
    <w:rsid w:val="00A71CE8"/>
    <w:rsid w:val="00A73E24"/>
    <w:rsid w:val="00A74907"/>
    <w:rsid w:val="00A74F30"/>
    <w:rsid w:val="00A76D92"/>
    <w:rsid w:val="00A8172A"/>
    <w:rsid w:val="00A82FC1"/>
    <w:rsid w:val="00A84979"/>
    <w:rsid w:val="00A86CEA"/>
    <w:rsid w:val="00A87138"/>
    <w:rsid w:val="00A87926"/>
    <w:rsid w:val="00A90594"/>
    <w:rsid w:val="00A9293F"/>
    <w:rsid w:val="00A96905"/>
    <w:rsid w:val="00AA06A3"/>
    <w:rsid w:val="00AA0904"/>
    <w:rsid w:val="00AA245F"/>
    <w:rsid w:val="00AA318D"/>
    <w:rsid w:val="00AA42D0"/>
    <w:rsid w:val="00AA5BF4"/>
    <w:rsid w:val="00AA6A99"/>
    <w:rsid w:val="00AB018D"/>
    <w:rsid w:val="00AB0AAF"/>
    <w:rsid w:val="00AB1F1C"/>
    <w:rsid w:val="00AB25D0"/>
    <w:rsid w:val="00AB3716"/>
    <w:rsid w:val="00AB44F8"/>
    <w:rsid w:val="00AB4A25"/>
    <w:rsid w:val="00AB7E45"/>
    <w:rsid w:val="00AC1412"/>
    <w:rsid w:val="00AC4F4F"/>
    <w:rsid w:val="00AD16BD"/>
    <w:rsid w:val="00AD1BF3"/>
    <w:rsid w:val="00AD2D28"/>
    <w:rsid w:val="00AD2DCF"/>
    <w:rsid w:val="00AD5EA6"/>
    <w:rsid w:val="00AE4789"/>
    <w:rsid w:val="00AE50E7"/>
    <w:rsid w:val="00AE61DA"/>
    <w:rsid w:val="00AE6D35"/>
    <w:rsid w:val="00AE756F"/>
    <w:rsid w:val="00AE7686"/>
    <w:rsid w:val="00AE79FD"/>
    <w:rsid w:val="00AF00D5"/>
    <w:rsid w:val="00AF1968"/>
    <w:rsid w:val="00AF49F2"/>
    <w:rsid w:val="00AF5310"/>
    <w:rsid w:val="00AF578E"/>
    <w:rsid w:val="00AF5A63"/>
    <w:rsid w:val="00B01236"/>
    <w:rsid w:val="00B0271F"/>
    <w:rsid w:val="00B02AA3"/>
    <w:rsid w:val="00B04CE6"/>
    <w:rsid w:val="00B067BD"/>
    <w:rsid w:val="00B115A8"/>
    <w:rsid w:val="00B11F9E"/>
    <w:rsid w:val="00B1299A"/>
    <w:rsid w:val="00B14890"/>
    <w:rsid w:val="00B15028"/>
    <w:rsid w:val="00B154AA"/>
    <w:rsid w:val="00B15747"/>
    <w:rsid w:val="00B21F37"/>
    <w:rsid w:val="00B22E18"/>
    <w:rsid w:val="00B23FA3"/>
    <w:rsid w:val="00B269F1"/>
    <w:rsid w:val="00B31CC2"/>
    <w:rsid w:val="00B33027"/>
    <w:rsid w:val="00B34CD7"/>
    <w:rsid w:val="00B37EBD"/>
    <w:rsid w:val="00B402D9"/>
    <w:rsid w:val="00B424FE"/>
    <w:rsid w:val="00B46836"/>
    <w:rsid w:val="00B5041D"/>
    <w:rsid w:val="00B51975"/>
    <w:rsid w:val="00B52951"/>
    <w:rsid w:val="00B53F85"/>
    <w:rsid w:val="00B544C9"/>
    <w:rsid w:val="00B54B7B"/>
    <w:rsid w:val="00B553EB"/>
    <w:rsid w:val="00B56E8C"/>
    <w:rsid w:val="00B60206"/>
    <w:rsid w:val="00B60EE0"/>
    <w:rsid w:val="00B61C20"/>
    <w:rsid w:val="00B6253D"/>
    <w:rsid w:val="00B62C03"/>
    <w:rsid w:val="00B6357E"/>
    <w:rsid w:val="00B64246"/>
    <w:rsid w:val="00B710D8"/>
    <w:rsid w:val="00B7220E"/>
    <w:rsid w:val="00B72750"/>
    <w:rsid w:val="00B737C4"/>
    <w:rsid w:val="00B73B66"/>
    <w:rsid w:val="00B76CF2"/>
    <w:rsid w:val="00B7793D"/>
    <w:rsid w:val="00B81DE3"/>
    <w:rsid w:val="00B8323E"/>
    <w:rsid w:val="00B83E67"/>
    <w:rsid w:val="00B857AE"/>
    <w:rsid w:val="00B87F5C"/>
    <w:rsid w:val="00B90266"/>
    <w:rsid w:val="00B902C6"/>
    <w:rsid w:val="00B91081"/>
    <w:rsid w:val="00B91FAB"/>
    <w:rsid w:val="00B9363D"/>
    <w:rsid w:val="00B94FFC"/>
    <w:rsid w:val="00B95EB3"/>
    <w:rsid w:val="00B96300"/>
    <w:rsid w:val="00BA09B0"/>
    <w:rsid w:val="00BA329D"/>
    <w:rsid w:val="00BA5F61"/>
    <w:rsid w:val="00BA688B"/>
    <w:rsid w:val="00BB23BE"/>
    <w:rsid w:val="00BB5CE9"/>
    <w:rsid w:val="00BB6DCA"/>
    <w:rsid w:val="00BB7A38"/>
    <w:rsid w:val="00BC020E"/>
    <w:rsid w:val="00BC1C28"/>
    <w:rsid w:val="00BC356F"/>
    <w:rsid w:val="00BC4965"/>
    <w:rsid w:val="00BC4D74"/>
    <w:rsid w:val="00BC4E39"/>
    <w:rsid w:val="00BC5231"/>
    <w:rsid w:val="00BD08B1"/>
    <w:rsid w:val="00BD0AFD"/>
    <w:rsid w:val="00BD18BB"/>
    <w:rsid w:val="00BD3146"/>
    <w:rsid w:val="00BD6096"/>
    <w:rsid w:val="00BD79F6"/>
    <w:rsid w:val="00BE1A92"/>
    <w:rsid w:val="00BE1E6E"/>
    <w:rsid w:val="00BE1E7E"/>
    <w:rsid w:val="00BE2931"/>
    <w:rsid w:val="00BE385C"/>
    <w:rsid w:val="00BE40F4"/>
    <w:rsid w:val="00BE4962"/>
    <w:rsid w:val="00BE4E21"/>
    <w:rsid w:val="00BE7F68"/>
    <w:rsid w:val="00BF0BDC"/>
    <w:rsid w:val="00BF32F1"/>
    <w:rsid w:val="00BF3476"/>
    <w:rsid w:val="00BF5B52"/>
    <w:rsid w:val="00C00E3B"/>
    <w:rsid w:val="00C039AA"/>
    <w:rsid w:val="00C04BA8"/>
    <w:rsid w:val="00C05AEA"/>
    <w:rsid w:val="00C10F99"/>
    <w:rsid w:val="00C10F9F"/>
    <w:rsid w:val="00C11329"/>
    <w:rsid w:val="00C11E14"/>
    <w:rsid w:val="00C12F1C"/>
    <w:rsid w:val="00C137E9"/>
    <w:rsid w:val="00C15062"/>
    <w:rsid w:val="00C16730"/>
    <w:rsid w:val="00C16775"/>
    <w:rsid w:val="00C17282"/>
    <w:rsid w:val="00C21BE4"/>
    <w:rsid w:val="00C23418"/>
    <w:rsid w:val="00C236C0"/>
    <w:rsid w:val="00C24FD1"/>
    <w:rsid w:val="00C262FC"/>
    <w:rsid w:val="00C2717F"/>
    <w:rsid w:val="00C40737"/>
    <w:rsid w:val="00C41455"/>
    <w:rsid w:val="00C42775"/>
    <w:rsid w:val="00C44C02"/>
    <w:rsid w:val="00C45138"/>
    <w:rsid w:val="00C4609F"/>
    <w:rsid w:val="00C46546"/>
    <w:rsid w:val="00C467CF"/>
    <w:rsid w:val="00C47513"/>
    <w:rsid w:val="00C51109"/>
    <w:rsid w:val="00C52BCE"/>
    <w:rsid w:val="00C550DC"/>
    <w:rsid w:val="00C563B3"/>
    <w:rsid w:val="00C61CB8"/>
    <w:rsid w:val="00C62AB2"/>
    <w:rsid w:val="00C64B15"/>
    <w:rsid w:val="00C65547"/>
    <w:rsid w:val="00C67558"/>
    <w:rsid w:val="00C70CC3"/>
    <w:rsid w:val="00C71886"/>
    <w:rsid w:val="00C75A91"/>
    <w:rsid w:val="00C76F5F"/>
    <w:rsid w:val="00C80422"/>
    <w:rsid w:val="00C8062E"/>
    <w:rsid w:val="00C82EEE"/>
    <w:rsid w:val="00C835D9"/>
    <w:rsid w:val="00C87EF2"/>
    <w:rsid w:val="00C9082D"/>
    <w:rsid w:val="00C913D1"/>
    <w:rsid w:val="00C9468C"/>
    <w:rsid w:val="00C95B50"/>
    <w:rsid w:val="00C95EE0"/>
    <w:rsid w:val="00C963B6"/>
    <w:rsid w:val="00CA238B"/>
    <w:rsid w:val="00CA2ADE"/>
    <w:rsid w:val="00CA334D"/>
    <w:rsid w:val="00CA4B50"/>
    <w:rsid w:val="00CA6636"/>
    <w:rsid w:val="00CB4C5E"/>
    <w:rsid w:val="00CB70B6"/>
    <w:rsid w:val="00CC3579"/>
    <w:rsid w:val="00CC3E66"/>
    <w:rsid w:val="00CC411B"/>
    <w:rsid w:val="00CC4D7D"/>
    <w:rsid w:val="00CC5932"/>
    <w:rsid w:val="00CC65E9"/>
    <w:rsid w:val="00CD1C5D"/>
    <w:rsid w:val="00CD1CE3"/>
    <w:rsid w:val="00CD3A40"/>
    <w:rsid w:val="00CD3DD2"/>
    <w:rsid w:val="00CD4723"/>
    <w:rsid w:val="00CE0A08"/>
    <w:rsid w:val="00CE24EB"/>
    <w:rsid w:val="00CE2598"/>
    <w:rsid w:val="00CE35B2"/>
    <w:rsid w:val="00CE3A6C"/>
    <w:rsid w:val="00CE4EBA"/>
    <w:rsid w:val="00CE567A"/>
    <w:rsid w:val="00CE6D2F"/>
    <w:rsid w:val="00CF225F"/>
    <w:rsid w:val="00CF274E"/>
    <w:rsid w:val="00CF4853"/>
    <w:rsid w:val="00D02463"/>
    <w:rsid w:val="00D073B0"/>
    <w:rsid w:val="00D10A26"/>
    <w:rsid w:val="00D10FCF"/>
    <w:rsid w:val="00D1117A"/>
    <w:rsid w:val="00D13868"/>
    <w:rsid w:val="00D13C26"/>
    <w:rsid w:val="00D144D7"/>
    <w:rsid w:val="00D14EE9"/>
    <w:rsid w:val="00D20FDC"/>
    <w:rsid w:val="00D26975"/>
    <w:rsid w:val="00D26E04"/>
    <w:rsid w:val="00D30184"/>
    <w:rsid w:val="00D3097C"/>
    <w:rsid w:val="00D322AE"/>
    <w:rsid w:val="00D32F78"/>
    <w:rsid w:val="00D33377"/>
    <w:rsid w:val="00D33C24"/>
    <w:rsid w:val="00D34C15"/>
    <w:rsid w:val="00D368F0"/>
    <w:rsid w:val="00D36CFA"/>
    <w:rsid w:val="00D37854"/>
    <w:rsid w:val="00D4030C"/>
    <w:rsid w:val="00D41831"/>
    <w:rsid w:val="00D43C4D"/>
    <w:rsid w:val="00D54322"/>
    <w:rsid w:val="00D556E6"/>
    <w:rsid w:val="00D55A93"/>
    <w:rsid w:val="00D55BEC"/>
    <w:rsid w:val="00D60C5C"/>
    <w:rsid w:val="00D60EC0"/>
    <w:rsid w:val="00D60F44"/>
    <w:rsid w:val="00D669B4"/>
    <w:rsid w:val="00D67DB7"/>
    <w:rsid w:val="00D725A1"/>
    <w:rsid w:val="00D73B65"/>
    <w:rsid w:val="00D73CDD"/>
    <w:rsid w:val="00D753D0"/>
    <w:rsid w:val="00D76B08"/>
    <w:rsid w:val="00D771F7"/>
    <w:rsid w:val="00D820E0"/>
    <w:rsid w:val="00D82D0F"/>
    <w:rsid w:val="00D83122"/>
    <w:rsid w:val="00D862F8"/>
    <w:rsid w:val="00D910CE"/>
    <w:rsid w:val="00D926B6"/>
    <w:rsid w:val="00D93D17"/>
    <w:rsid w:val="00D94EC2"/>
    <w:rsid w:val="00D96B01"/>
    <w:rsid w:val="00DA6E7C"/>
    <w:rsid w:val="00DB1CDD"/>
    <w:rsid w:val="00DB4395"/>
    <w:rsid w:val="00DB76C3"/>
    <w:rsid w:val="00DB787E"/>
    <w:rsid w:val="00DC1FA3"/>
    <w:rsid w:val="00DC2193"/>
    <w:rsid w:val="00DC26DE"/>
    <w:rsid w:val="00DC3023"/>
    <w:rsid w:val="00DC373F"/>
    <w:rsid w:val="00DC40DA"/>
    <w:rsid w:val="00DC4520"/>
    <w:rsid w:val="00DD180E"/>
    <w:rsid w:val="00DD2F66"/>
    <w:rsid w:val="00DD3A5C"/>
    <w:rsid w:val="00DD4FB0"/>
    <w:rsid w:val="00DD6077"/>
    <w:rsid w:val="00DD63E8"/>
    <w:rsid w:val="00DD6D5D"/>
    <w:rsid w:val="00DD7965"/>
    <w:rsid w:val="00DE0C96"/>
    <w:rsid w:val="00DE14B1"/>
    <w:rsid w:val="00DE27D5"/>
    <w:rsid w:val="00DE2DD9"/>
    <w:rsid w:val="00DE314F"/>
    <w:rsid w:val="00DE4395"/>
    <w:rsid w:val="00DE5455"/>
    <w:rsid w:val="00DE6664"/>
    <w:rsid w:val="00DE754E"/>
    <w:rsid w:val="00DE7BB3"/>
    <w:rsid w:val="00DF1435"/>
    <w:rsid w:val="00DF3B5B"/>
    <w:rsid w:val="00DF3EF0"/>
    <w:rsid w:val="00DF46CE"/>
    <w:rsid w:val="00DF57AF"/>
    <w:rsid w:val="00DF6B29"/>
    <w:rsid w:val="00E03807"/>
    <w:rsid w:val="00E04AD9"/>
    <w:rsid w:val="00E05653"/>
    <w:rsid w:val="00E074F1"/>
    <w:rsid w:val="00E11A85"/>
    <w:rsid w:val="00E146AA"/>
    <w:rsid w:val="00E15AAD"/>
    <w:rsid w:val="00E16A99"/>
    <w:rsid w:val="00E20DD5"/>
    <w:rsid w:val="00E21CF6"/>
    <w:rsid w:val="00E225CC"/>
    <w:rsid w:val="00E2423B"/>
    <w:rsid w:val="00E25693"/>
    <w:rsid w:val="00E25E1E"/>
    <w:rsid w:val="00E33894"/>
    <w:rsid w:val="00E34395"/>
    <w:rsid w:val="00E34BF8"/>
    <w:rsid w:val="00E35EAF"/>
    <w:rsid w:val="00E4019E"/>
    <w:rsid w:val="00E40434"/>
    <w:rsid w:val="00E40840"/>
    <w:rsid w:val="00E42AE2"/>
    <w:rsid w:val="00E42CB8"/>
    <w:rsid w:val="00E444E9"/>
    <w:rsid w:val="00E46EE9"/>
    <w:rsid w:val="00E47409"/>
    <w:rsid w:val="00E50873"/>
    <w:rsid w:val="00E53EE6"/>
    <w:rsid w:val="00E55013"/>
    <w:rsid w:val="00E577E6"/>
    <w:rsid w:val="00E61B6B"/>
    <w:rsid w:val="00E64D72"/>
    <w:rsid w:val="00E64F43"/>
    <w:rsid w:val="00E6709B"/>
    <w:rsid w:val="00E704FC"/>
    <w:rsid w:val="00E76934"/>
    <w:rsid w:val="00E77D3A"/>
    <w:rsid w:val="00E806B7"/>
    <w:rsid w:val="00E8099D"/>
    <w:rsid w:val="00E85392"/>
    <w:rsid w:val="00E862FD"/>
    <w:rsid w:val="00E86A46"/>
    <w:rsid w:val="00E87284"/>
    <w:rsid w:val="00E872F6"/>
    <w:rsid w:val="00E87306"/>
    <w:rsid w:val="00E91F29"/>
    <w:rsid w:val="00E92504"/>
    <w:rsid w:val="00E93530"/>
    <w:rsid w:val="00E93E15"/>
    <w:rsid w:val="00E955BB"/>
    <w:rsid w:val="00EA0E63"/>
    <w:rsid w:val="00EA1BA2"/>
    <w:rsid w:val="00EA1E15"/>
    <w:rsid w:val="00EA2395"/>
    <w:rsid w:val="00EA3CA1"/>
    <w:rsid w:val="00EB02C8"/>
    <w:rsid w:val="00EB38E6"/>
    <w:rsid w:val="00EC155A"/>
    <w:rsid w:val="00EC504E"/>
    <w:rsid w:val="00EC65F5"/>
    <w:rsid w:val="00ED0A84"/>
    <w:rsid w:val="00ED1B38"/>
    <w:rsid w:val="00ED254A"/>
    <w:rsid w:val="00ED4FC1"/>
    <w:rsid w:val="00ED58C7"/>
    <w:rsid w:val="00ED6D96"/>
    <w:rsid w:val="00ED70D3"/>
    <w:rsid w:val="00EE06C6"/>
    <w:rsid w:val="00EE2674"/>
    <w:rsid w:val="00EE5637"/>
    <w:rsid w:val="00EE568B"/>
    <w:rsid w:val="00EE76BB"/>
    <w:rsid w:val="00EF024B"/>
    <w:rsid w:val="00EF505A"/>
    <w:rsid w:val="00EF5D7D"/>
    <w:rsid w:val="00EF6190"/>
    <w:rsid w:val="00F001D3"/>
    <w:rsid w:val="00F01CF7"/>
    <w:rsid w:val="00F05092"/>
    <w:rsid w:val="00F12784"/>
    <w:rsid w:val="00F129CB"/>
    <w:rsid w:val="00F14AB5"/>
    <w:rsid w:val="00F17774"/>
    <w:rsid w:val="00F215F2"/>
    <w:rsid w:val="00F22828"/>
    <w:rsid w:val="00F2371F"/>
    <w:rsid w:val="00F278DE"/>
    <w:rsid w:val="00F27992"/>
    <w:rsid w:val="00F27BC5"/>
    <w:rsid w:val="00F311BA"/>
    <w:rsid w:val="00F312CA"/>
    <w:rsid w:val="00F32489"/>
    <w:rsid w:val="00F332CF"/>
    <w:rsid w:val="00F3530F"/>
    <w:rsid w:val="00F3562C"/>
    <w:rsid w:val="00F36B24"/>
    <w:rsid w:val="00F40765"/>
    <w:rsid w:val="00F41241"/>
    <w:rsid w:val="00F415D9"/>
    <w:rsid w:val="00F41EF3"/>
    <w:rsid w:val="00F4241C"/>
    <w:rsid w:val="00F44B5F"/>
    <w:rsid w:val="00F46F49"/>
    <w:rsid w:val="00F47ED0"/>
    <w:rsid w:val="00F47FE8"/>
    <w:rsid w:val="00F502A1"/>
    <w:rsid w:val="00F51B11"/>
    <w:rsid w:val="00F525EC"/>
    <w:rsid w:val="00F530D1"/>
    <w:rsid w:val="00F537B5"/>
    <w:rsid w:val="00F55F68"/>
    <w:rsid w:val="00F6007A"/>
    <w:rsid w:val="00F629D1"/>
    <w:rsid w:val="00F637E0"/>
    <w:rsid w:val="00F65BFD"/>
    <w:rsid w:val="00F72986"/>
    <w:rsid w:val="00F75697"/>
    <w:rsid w:val="00F77014"/>
    <w:rsid w:val="00F770DC"/>
    <w:rsid w:val="00F80E04"/>
    <w:rsid w:val="00F8317C"/>
    <w:rsid w:val="00F84307"/>
    <w:rsid w:val="00F844F4"/>
    <w:rsid w:val="00F85440"/>
    <w:rsid w:val="00F8633F"/>
    <w:rsid w:val="00F8798F"/>
    <w:rsid w:val="00F956DA"/>
    <w:rsid w:val="00FA0F19"/>
    <w:rsid w:val="00FA2096"/>
    <w:rsid w:val="00FA27F3"/>
    <w:rsid w:val="00FA5C0F"/>
    <w:rsid w:val="00FA6120"/>
    <w:rsid w:val="00FA67F9"/>
    <w:rsid w:val="00FB02AB"/>
    <w:rsid w:val="00FB26F2"/>
    <w:rsid w:val="00FC00C5"/>
    <w:rsid w:val="00FC14A9"/>
    <w:rsid w:val="00FC1D6F"/>
    <w:rsid w:val="00FC3CDD"/>
    <w:rsid w:val="00FC4045"/>
    <w:rsid w:val="00FC61CC"/>
    <w:rsid w:val="00FC69F3"/>
    <w:rsid w:val="00FD0011"/>
    <w:rsid w:val="00FD00EE"/>
    <w:rsid w:val="00FD1066"/>
    <w:rsid w:val="00FD12B5"/>
    <w:rsid w:val="00FD423B"/>
    <w:rsid w:val="00FD5A1D"/>
    <w:rsid w:val="00FE05FA"/>
    <w:rsid w:val="00FE73AF"/>
    <w:rsid w:val="00FF2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3097268"/>
  <w15:chartTrackingRefBased/>
  <w15:docId w15:val="{E1669D8C-B1F2-4ADB-9518-F102A3511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395"/>
    <w:rPr>
      <w:rFonts w:eastAsiaTheme="minorEastAsia" w:cs="Times New Roman"/>
    </w:rPr>
  </w:style>
  <w:style w:type="paragraph" w:styleId="Ttulo1">
    <w:name w:val="heading 1"/>
    <w:basedOn w:val="Normal"/>
    <w:link w:val="Ttulo1Car"/>
    <w:uiPriority w:val="9"/>
    <w:qFormat/>
    <w:rsid w:val="00697389"/>
    <w:pPr>
      <w:keepNext/>
      <w:keepLines/>
      <w:outlineLvl w:val="0"/>
    </w:pPr>
    <w:rPr>
      <w:rFonts w:asciiTheme="majorHAnsi" w:hAnsiTheme="majorHAnsi"/>
      <w:b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738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738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738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738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738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738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738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738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5540"/>
    <w:rPr>
      <w:rFonts w:asciiTheme="majorHAnsi" w:eastAsiaTheme="minorEastAsia" w:hAnsiTheme="majorHAnsi" w:cs="Times New Roman"/>
      <w:b/>
    </w:rPr>
  </w:style>
  <w:style w:type="table" w:customStyle="1" w:styleId="Tabladememorando">
    <w:name w:val="Tabla de memorando"/>
    <w:basedOn w:val="Tablanormal"/>
    <w:uiPriority w:val="99"/>
    <w:rsid w:val="00785540"/>
    <w:pPr>
      <w:spacing w:before="240"/>
      <w:contextualSpacing/>
    </w:pPr>
    <w:rPr>
      <w:rFonts w:eastAsiaTheme="minorEastAsia" w:cs="Times New Roman"/>
    </w:rPr>
    <w:tblPr>
      <w:tblBorders>
        <w:bottom w:val="single" w:sz="2" w:space="0" w:color="auto"/>
      </w:tblBorders>
    </w:tblPr>
    <w:tblStylePr w:type="firstCol">
      <w:pPr>
        <w:wordWrap/>
        <w:spacing w:beforeLines="0" w:before="240" w:beforeAutospacing="0"/>
        <w:contextualSpacing/>
      </w:pPr>
      <w:rPr>
        <w:rFonts w:asciiTheme="majorHAnsi" w:hAnsiTheme="majorHAnsi"/>
      </w:rPr>
    </w:tblStylePr>
  </w:style>
  <w:style w:type="paragraph" w:customStyle="1" w:styleId="Nombredelacompaa">
    <w:name w:val="Nombre de la compañía"/>
    <w:basedOn w:val="Normal"/>
    <w:uiPriority w:val="1"/>
    <w:qFormat/>
    <w:rsid w:val="00785540"/>
    <w:pPr>
      <w:keepLines/>
      <w:pBdr>
        <w:top w:val="single" w:sz="48" w:space="8" w:color="404040" w:themeColor="text1" w:themeTint="BF"/>
        <w:left w:val="single" w:sz="48" w:space="4" w:color="404040" w:themeColor="text1" w:themeTint="BF"/>
        <w:bottom w:val="single" w:sz="48" w:space="8" w:color="404040" w:themeColor="text1" w:themeTint="BF"/>
        <w:right w:val="single" w:sz="48" w:space="4" w:color="404040" w:themeColor="text1" w:themeTint="BF"/>
      </w:pBdr>
      <w:shd w:val="clear" w:color="auto" w:fill="404040" w:themeFill="text1" w:themeFillTint="BF"/>
      <w:spacing w:before="0"/>
      <w:ind w:left="5040" w:right="288"/>
      <w:jc w:val="center"/>
    </w:pPr>
    <w:rPr>
      <w:rFonts w:asciiTheme="majorHAnsi" w:hAnsiTheme="majorHAnsi"/>
      <w:color w:val="FFFFFF" w:themeColor="background1"/>
      <w:spacing w:val="-15"/>
      <w:sz w:val="32"/>
    </w:rPr>
  </w:style>
  <w:style w:type="paragraph" w:styleId="Piedepgina">
    <w:name w:val="footer"/>
    <w:basedOn w:val="Normal"/>
    <w:link w:val="PiedepginaCar"/>
    <w:uiPriority w:val="99"/>
    <w:unhideWhenUsed/>
    <w:qFormat/>
    <w:rsid w:val="00E05653"/>
    <w:pPr>
      <w:jc w:val="center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5653"/>
    <w:rPr>
      <w:rFonts w:eastAsiaTheme="minorEastAsia" w:cs="Times New Roman"/>
    </w:rPr>
  </w:style>
  <w:style w:type="paragraph" w:styleId="Ttulo">
    <w:name w:val="Title"/>
    <w:basedOn w:val="Normal"/>
    <w:link w:val="TtuloCar"/>
    <w:uiPriority w:val="2"/>
    <w:qFormat/>
    <w:rsid w:val="00785540"/>
    <w:pPr>
      <w:keepNext/>
      <w:keepLines/>
      <w:spacing w:before="0" w:after="120"/>
      <w:ind w:left="-720"/>
    </w:pPr>
    <w:rPr>
      <w:rFonts w:asciiTheme="majorHAnsi" w:hAnsiTheme="majorHAnsi"/>
      <w:b/>
      <w:kern w:val="28"/>
      <w:sz w:val="108"/>
    </w:rPr>
  </w:style>
  <w:style w:type="character" w:customStyle="1" w:styleId="TtuloCar">
    <w:name w:val="Título Car"/>
    <w:basedOn w:val="Fuentedeprrafopredeter"/>
    <w:link w:val="Ttulo"/>
    <w:uiPriority w:val="2"/>
    <w:rsid w:val="00785540"/>
    <w:rPr>
      <w:rFonts w:asciiTheme="majorHAnsi" w:eastAsiaTheme="minorEastAsia" w:hAnsiTheme="majorHAnsi" w:cs="Times New Roman"/>
      <w:b/>
      <w:kern w:val="28"/>
      <w:sz w:val="108"/>
    </w:rPr>
  </w:style>
  <w:style w:type="paragraph" w:styleId="Encabezado">
    <w:name w:val="header"/>
    <w:basedOn w:val="Normal"/>
    <w:link w:val="EncabezadoCar"/>
    <w:uiPriority w:val="99"/>
    <w:unhideWhenUsed/>
    <w:rsid w:val="00E05653"/>
  </w:style>
  <w:style w:type="character" w:customStyle="1" w:styleId="EncabezadoCar">
    <w:name w:val="Encabezado Car"/>
    <w:basedOn w:val="Fuentedeprrafopredeter"/>
    <w:link w:val="Encabezado"/>
    <w:uiPriority w:val="99"/>
    <w:rsid w:val="00E05653"/>
    <w:rPr>
      <w:rFonts w:eastAsiaTheme="minorEastAsia" w:cs="Times New Roman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rsid w:val="00E87284"/>
    <w:pPr>
      <w:numPr>
        <w:ilvl w:val="1"/>
      </w:numPr>
      <w:spacing w:after="160"/>
    </w:pPr>
    <w:rPr>
      <w:rFonts w:cstheme="minorBidi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E87284"/>
    <w:rPr>
      <w:rFonts w:eastAsiaTheme="minorEastAsia"/>
      <w:color w:val="5A5A5A" w:themeColor="text1" w:themeTint="A5"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E87284"/>
    <w:rPr>
      <w:i/>
      <w:iCs/>
      <w:color w:val="244061" w:themeColor="accent1" w:themeShade="8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E87284"/>
    <w:pPr>
      <w:pBdr>
        <w:top w:val="single" w:sz="4" w:space="10" w:color="244061" w:themeColor="accent1" w:themeShade="80"/>
        <w:bottom w:val="single" w:sz="4" w:space="10" w:color="244061" w:themeColor="accent1" w:themeShade="80"/>
      </w:pBdr>
      <w:spacing w:before="360" w:after="360"/>
      <w:ind w:left="864" w:right="864"/>
      <w:jc w:val="center"/>
    </w:pPr>
    <w:rPr>
      <w:i/>
      <w:iCs/>
      <w:color w:val="244061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E87284"/>
    <w:rPr>
      <w:rFonts w:eastAsiaTheme="minorEastAsia" w:cs="Times New Roman"/>
      <w:i/>
      <w:iCs/>
      <w:color w:val="244061" w:themeColor="accent1" w:themeShade="8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E87284"/>
    <w:rPr>
      <w:b/>
      <w:bCs/>
      <w:caps w:val="0"/>
      <w:smallCaps/>
      <w:color w:val="244061" w:themeColor="accent1" w:themeShade="80"/>
      <w:spacing w:val="5"/>
    </w:rPr>
  </w:style>
  <w:style w:type="paragraph" w:styleId="Textodebloque">
    <w:name w:val="Block Text"/>
    <w:basedOn w:val="Normal"/>
    <w:uiPriority w:val="99"/>
    <w:semiHidden/>
    <w:unhideWhenUsed/>
    <w:rsid w:val="00E87284"/>
    <w:pPr>
      <w:pBdr>
        <w:top w:val="single" w:sz="2" w:space="10" w:color="244061" w:themeColor="accent1" w:themeShade="80" w:shadow="1"/>
        <w:left w:val="single" w:sz="2" w:space="10" w:color="244061" w:themeColor="accent1" w:themeShade="80" w:shadow="1"/>
        <w:bottom w:val="single" w:sz="2" w:space="10" w:color="244061" w:themeColor="accent1" w:themeShade="80" w:shadow="1"/>
        <w:right w:val="single" w:sz="2" w:space="10" w:color="244061" w:themeColor="accent1" w:themeShade="80" w:shadow="1"/>
      </w:pBdr>
      <w:ind w:left="1152" w:right="1152"/>
    </w:pPr>
    <w:rPr>
      <w:rFonts w:cstheme="minorBidi"/>
      <w:i/>
      <w:iCs/>
      <w:color w:val="244061" w:themeColor="accent1" w:themeShade="80"/>
    </w:rPr>
  </w:style>
  <w:style w:type="character" w:styleId="Hipervnculovisitado">
    <w:name w:val="FollowedHyperlink"/>
    <w:basedOn w:val="Fuentedeprrafopredeter"/>
    <w:uiPriority w:val="99"/>
    <w:semiHidden/>
    <w:unhideWhenUsed/>
    <w:rsid w:val="00E87284"/>
    <w:rPr>
      <w:color w:val="403152" w:themeColor="accent4" w:themeShade="80"/>
      <w:u w:val="single"/>
    </w:rPr>
  </w:style>
  <w:style w:type="character" w:styleId="Hipervnculo">
    <w:name w:val="Hyperlink"/>
    <w:basedOn w:val="Fuentedeprrafopredeter"/>
    <w:uiPriority w:val="99"/>
    <w:semiHidden/>
    <w:unhideWhenUsed/>
    <w:rsid w:val="00E87284"/>
    <w:rPr>
      <w:color w:val="1F497D" w:themeColor="text2"/>
      <w:u w:val="single"/>
    </w:rPr>
  </w:style>
  <w:style w:type="character" w:customStyle="1" w:styleId="Mencionar1">
    <w:name w:val="Mencionar1"/>
    <w:basedOn w:val="Fuentedeprrafopredeter"/>
    <w:uiPriority w:val="99"/>
    <w:semiHidden/>
    <w:unhideWhenUsed/>
    <w:rsid w:val="00E87284"/>
    <w:rPr>
      <w:color w:val="244061" w:themeColor="accent1" w:themeShade="80"/>
      <w:shd w:val="clear" w:color="auto" w:fill="E6E6E6"/>
    </w:rPr>
  </w:style>
  <w:style w:type="character" w:styleId="Textodelmarcadordeposicin">
    <w:name w:val="Placeholder Text"/>
    <w:basedOn w:val="Fuentedeprrafopredeter"/>
    <w:uiPriority w:val="99"/>
    <w:semiHidden/>
    <w:rsid w:val="00E87284"/>
    <w:rPr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7389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7389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Descripcin">
    <w:name w:val="caption"/>
    <w:basedOn w:val="Normal"/>
    <w:next w:val="Normal"/>
    <w:uiPriority w:val="35"/>
    <w:unhideWhenUsed/>
    <w:qFormat/>
    <w:rsid w:val="00697389"/>
    <w:pPr>
      <w:spacing w:before="0" w:after="200"/>
    </w:pPr>
    <w:rPr>
      <w:i/>
      <w:iCs/>
      <w:color w:val="1F497D" w:themeColor="text2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97389"/>
    <w:pPr>
      <w:spacing w:before="0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7389"/>
    <w:rPr>
      <w:rFonts w:ascii="Segoe UI" w:eastAsiaTheme="minorEastAsia" w:hAnsi="Segoe UI" w:cs="Segoe UI"/>
      <w:szCs w:val="18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697389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697389"/>
    <w:rPr>
      <w:rFonts w:eastAsiaTheme="minorEastAsia" w:cs="Times New Roman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697389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697389"/>
    <w:rPr>
      <w:rFonts w:eastAsiaTheme="minorEastAsia" w:cs="Times New Roman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697389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97389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97389"/>
    <w:rPr>
      <w:rFonts w:eastAsiaTheme="minorEastAsia" w:cs="Times New Roman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9738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97389"/>
    <w:rPr>
      <w:rFonts w:eastAsiaTheme="minorEastAsia" w:cs="Times New Roman"/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697389"/>
    <w:pPr>
      <w:spacing w:before="0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697389"/>
    <w:rPr>
      <w:rFonts w:ascii="Segoe UI" w:eastAsiaTheme="minorEastAsia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97389"/>
    <w:pPr>
      <w:spacing w:before="0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697389"/>
    <w:rPr>
      <w:rFonts w:eastAsiaTheme="minorEastAsia" w:cs="Times New Roman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697389"/>
    <w:pPr>
      <w:spacing w:before="0"/>
    </w:pPr>
    <w:rPr>
      <w:rFonts w:asciiTheme="majorHAnsi" w:eastAsiaTheme="majorEastAsia" w:hAnsiTheme="majorHAnsi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97389"/>
    <w:pPr>
      <w:spacing w:before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97389"/>
    <w:rPr>
      <w:rFonts w:eastAsiaTheme="minorEastAsia" w:cs="Times New Roman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697389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697389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97389"/>
    <w:pPr>
      <w:spacing w:before="0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97389"/>
    <w:rPr>
      <w:rFonts w:ascii="Consolas" w:eastAsiaTheme="minorEastAsia" w:hAnsi="Consolas" w:cs="Times New Roman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697389"/>
    <w:rPr>
      <w:rFonts w:ascii="Consolas" w:hAnsi="Consolas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69738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Theme="minorEastAsia" w:hAnsi="Consolas" w:cs="Times New Roman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697389"/>
    <w:rPr>
      <w:rFonts w:ascii="Consolas" w:eastAsiaTheme="minorEastAsia" w:hAnsi="Consolas" w:cs="Times New Roman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697389"/>
    <w:pPr>
      <w:spacing w:before="0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697389"/>
    <w:rPr>
      <w:rFonts w:ascii="Consolas" w:eastAsiaTheme="minorEastAsia" w:hAnsi="Consolas" w:cs="Times New Roman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738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738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738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738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73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738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unhideWhenUsed/>
    <w:qFormat/>
    <w:rsid w:val="004438EF"/>
    <w:pPr>
      <w:ind w:left="720"/>
      <w:contextualSpacing/>
    </w:pPr>
  </w:style>
  <w:style w:type="paragraph" w:styleId="Lista">
    <w:name w:val="List"/>
    <w:basedOn w:val="Normal"/>
    <w:uiPriority w:val="99"/>
    <w:unhideWhenUsed/>
    <w:rsid w:val="007C3C7E"/>
    <w:pPr>
      <w:ind w:left="360" w:hanging="36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7C3C7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C3C7E"/>
    <w:rPr>
      <w:rFonts w:eastAsiaTheme="minorEastAsia" w:cs="Times New Roman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7C3C7E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7C3C7E"/>
    <w:rPr>
      <w:rFonts w:eastAsiaTheme="minorEastAsia" w:cs="Times New Roman"/>
    </w:rPr>
  </w:style>
  <w:style w:type="paragraph" w:customStyle="1" w:styleId="paragraph">
    <w:name w:val="paragraph"/>
    <w:basedOn w:val="Normal"/>
    <w:rsid w:val="003E442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s-HN" w:eastAsia="es-HN"/>
    </w:rPr>
  </w:style>
  <w:style w:type="character" w:customStyle="1" w:styleId="normaltextrun">
    <w:name w:val="normaltextrun"/>
    <w:basedOn w:val="Fuentedeprrafopredeter"/>
    <w:rsid w:val="003E442D"/>
  </w:style>
  <w:style w:type="character" w:customStyle="1" w:styleId="eop">
    <w:name w:val="eop"/>
    <w:basedOn w:val="Fuentedeprrafopredeter"/>
    <w:rsid w:val="003E442D"/>
  </w:style>
  <w:style w:type="table" w:styleId="Tablaconcuadrcula">
    <w:name w:val="Table Grid"/>
    <w:basedOn w:val="Tablanormal"/>
    <w:uiPriority w:val="39"/>
    <w:rsid w:val="00A53E36"/>
    <w:pPr>
      <w:spacing w:before="0"/>
    </w:pPr>
    <w:rPr>
      <w:kern w:val="2"/>
      <w:lang w:val="es-H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7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stema.proima.PROIMA\AppData\Roaming\Microsoft\Templates\Memorando%20de%20oficina%20(dise&#241;o%20profesional).dotx" TargetMode="External"/></Relationships>
</file>

<file path=word/theme/theme1.xml><?xml version="1.0" encoding="utf-8"?>
<a:theme xmlns:a="http://schemas.openxmlformats.org/drawingml/2006/main" name="Theme1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Invitation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36E5E-5FE3-4A11-B3E6-74A1129C3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Memorando de oficina (diseño profesional).dotx</Template>
  <TotalTime>27</TotalTime>
  <Pages>1</Pages>
  <Words>314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 Proima</dc:creator>
  <cp:keywords/>
  <dc:description/>
  <cp:lastModifiedBy>Roussbel Medina</cp:lastModifiedBy>
  <cp:revision>31</cp:revision>
  <cp:lastPrinted>2025-12-20T17:55:00Z</cp:lastPrinted>
  <dcterms:created xsi:type="dcterms:W3CDTF">2026-01-14T22:35:00Z</dcterms:created>
  <dcterms:modified xsi:type="dcterms:W3CDTF">2026-02-12T22:41:00Z</dcterms:modified>
</cp:coreProperties>
</file>