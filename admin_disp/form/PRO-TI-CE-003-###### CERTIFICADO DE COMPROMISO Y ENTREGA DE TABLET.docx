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C8EE" w14:textId="5DE47582" w:rsid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Por medio de la presente, yo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[NOMBRE_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USUARIO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en mi condición de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[PUESTO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con número de identidad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[IDENTIDAD_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USARIO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hago constar que en fecha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[FECHA]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 realizo la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entrega de un</w:t>
      </w:r>
      <w:r w:rsidR="00752A9D">
        <w:rPr>
          <w:rFonts w:ascii="Arial" w:hAnsi="Arial" w:cs="Arial"/>
          <w:b/>
          <w:bCs/>
          <w:sz w:val="20"/>
          <w:szCs w:val="20"/>
          <w:lang w:val="es-HN"/>
        </w:rPr>
        <w:t>a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 xml:space="preserve"> </w:t>
      </w:r>
      <w:r w:rsidR="00752A9D">
        <w:rPr>
          <w:rFonts w:ascii="Arial" w:hAnsi="Arial" w:cs="Arial"/>
          <w:b/>
          <w:bCs/>
          <w:sz w:val="20"/>
          <w:szCs w:val="20"/>
          <w:lang w:val="es-HN"/>
        </w:rPr>
        <w:t>tablet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propiedad exclusiva de la empresa, el cual queda asignado para el desempeño de funciones laborales 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[NOMBRE_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EMPLEADO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identificado con número de identidad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[IDENTIDAD_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EMPLEADO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>.</w:t>
      </w:r>
    </w:p>
    <w:p w14:paraId="04346731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</w:p>
    <w:p w14:paraId="7AB73AFC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El equipo entregado constituye una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herramienta de trabajo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por lo que su uso deberá ser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estrictamente laboral</w:t>
      </w:r>
      <w:r w:rsidRPr="002C4F3D">
        <w:rPr>
          <w:rFonts w:ascii="Arial" w:hAnsi="Arial" w:cs="Arial"/>
          <w:sz w:val="20"/>
          <w:szCs w:val="20"/>
          <w:lang w:val="es-HN"/>
        </w:rPr>
        <w:t>, conforme a las políticas internas de la empresa y los lineamientos establecidos por el departamento de Tecnologías de la Información.</w:t>
      </w:r>
    </w:p>
    <w:p w14:paraId="625EBE4B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Datos del equipo entregado</w:t>
      </w:r>
    </w:p>
    <w:p w14:paraId="67B7410C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Marca: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[MARCA]</w:t>
      </w:r>
    </w:p>
    <w:p w14:paraId="7C476896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Modelo: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[MODELO]</w:t>
      </w:r>
    </w:p>
    <w:p w14:paraId="5A842CAA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IMEI: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[IMEI]</w:t>
      </w:r>
    </w:p>
    <w:p w14:paraId="1BB25E6F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Número de línea: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[NUMERO_LINEA]</w:t>
      </w:r>
    </w:p>
    <w:p w14:paraId="1E3CEF32" w14:textId="77777777" w:rsidR="00D63287" w:rsidRPr="002C4F3D" w:rsidRDefault="00D63287" w:rsidP="00752A9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</w:p>
    <w:p w14:paraId="6435E75A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Condiciones de uso y responsabilidad</w:t>
      </w:r>
    </w:p>
    <w:p w14:paraId="535D9653" w14:textId="38458932" w:rsidR="00CC618B" w:rsidRPr="00CC618B" w:rsidRDefault="00CC618B" w:rsidP="00CC618B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CC618B">
        <w:rPr>
          <w:rFonts w:ascii="Arial" w:hAnsi="Arial" w:cs="Arial"/>
          <w:sz w:val="20"/>
          <w:szCs w:val="20"/>
          <w:lang w:val="es-HN"/>
        </w:rPr>
        <w:t xml:space="preserve">En el caso de que sea necesario designar a otra persona para sustituirme temporalmente me comprometo a entregar mi </w:t>
      </w:r>
      <w:r w:rsidR="00752A9D">
        <w:rPr>
          <w:rFonts w:ascii="Arial" w:hAnsi="Arial" w:cs="Arial"/>
          <w:sz w:val="20"/>
          <w:szCs w:val="20"/>
          <w:lang w:val="es-HN"/>
        </w:rPr>
        <w:t>tablet</w:t>
      </w:r>
      <w:r w:rsidRPr="00CC618B">
        <w:rPr>
          <w:rFonts w:ascii="Arial" w:hAnsi="Arial" w:cs="Arial"/>
          <w:sz w:val="20"/>
          <w:szCs w:val="20"/>
          <w:lang w:val="es-HN"/>
        </w:rPr>
        <w:t xml:space="preserve">, cargador y accesorios al departamento de IT antes de mi ausencia, acordando lo siguiente: </w:t>
      </w:r>
      <w:r>
        <w:rPr>
          <w:rFonts w:ascii="Arial" w:hAnsi="Arial" w:cs="Arial"/>
          <w:sz w:val="20"/>
          <w:szCs w:val="20"/>
          <w:lang w:val="es-HN"/>
        </w:rPr>
        <w:t xml:space="preserve">(1) </w:t>
      </w:r>
      <w:r w:rsidRPr="00CC618B">
        <w:rPr>
          <w:rFonts w:ascii="Arial" w:hAnsi="Arial" w:cs="Arial"/>
          <w:sz w:val="20"/>
          <w:szCs w:val="20"/>
          <w:lang w:val="es-HN"/>
        </w:rPr>
        <w:t xml:space="preserve">Acepto que mi </w:t>
      </w:r>
      <w:r w:rsidR="00752A9D">
        <w:rPr>
          <w:rFonts w:ascii="Arial" w:hAnsi="Arial" w:cs="Arial"/>
          <w:sz w:val="20"/>
          <w:szCs w:val="20"/>
          <w:lang w:val="es-HN"/>
        </w:rPr>
        <w:t>tablet</w:t>
      </w:r>
      <w:r w:rsidRPr="00CC618B">
        <w:rPr>
          <w:rFonts w:ascii="Arial" w:hAnsi="Arial" w:cs="Arial"/>
          <w:sz w:val="20"/>
          <w:szCs w:val="20"/>
          <w:lang w:val="es-HN"/>
        </w:rPr>
        <w:t xml:space="preserve"> será asignado temporalmente a la persona designada durante mi ausencia, quien será responsable de su uso adecuado. </w:t>
      </w:r>
      <w:r>
        <w:rPr>
          <w:rFonts w:ascii="Arial" w:hAnsi="Arial" w:cs="Arial"/>
          <w:sz w:val="20"/>
          <w:szCs w:val="20"/>
          <w:lang w:val="es-HN"/>
        </w:rPr>
        <w:t xml:space="preserve">(2) </w:t>
      </w:r>
      <w:r w:rsidRPr="00CC618B">
        <w:rPr>
          <w:rFonts w:ascii="Arial" w:hAnsi="Arial" w:cs="Arial"/>
          <w:sz w:val="20"/>
          <w:szCs w:val="20"/>
          <w:lang w:val="es-HN"/>
        </w:rPr>
        <w:t>Entiendo que la persona asignada asumirá la responsabilidad de cuidar el dispositivo y devolverlo en condiciones adecuadas al departamento de IT al finalizar mi ausencia.</w:t>
      </w:r>
    </w:p>
    <w:p w14:paraId="24E959B0" w14:textId="77777777" w:rsidR="00CC618B" w:rsidRDefault="00CC618B" w:rsidP="00CC618B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CC618B">
        <w:rPr>
          <w:rFonts w:ascii="Arial" w:hAnsi="Arial" w:cs="Arial"/>
          <w:sz w:val="20"/>
          <w:szCs w:val="20"/>
          <w:lang w:val="es-HN"/>
        </w:rPr>
        <w:t>Al momento de finalizar mi relación laboral y en caso de que no se haya cumplido el tiempo estipulado para renovación de la línea, estoy obligado a entregar el teléfono en las mismas condiciones que me fue entregado, tanto físicamente como a nivel de software, no tengo derecho a reestablecerlo de fábrica sin autorización del departamento de IT.</w:t>
      </w:r>
    </w:p>
    <w:p w14:paraId="3972D3C6" w14:textId="3A13CE97" w:rsidR="002C4F3D" w:rsidRPr="002C4F3D" w:rsidRDefault="002C4F3D" w:rsidP="00CC618B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Estado del equipo al momento de la entrega</w:t>
      </w:r>
    </w:p>
    <w:p w14:paraId="05332308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>Al momento de la entrega, el equipo presenta las siguientes condiciones:</w:t>
      </w:r>
    </w:p>
    <w:p w14:paraId="15D3A40E" w14:textId="1D8D472A" w:rsidR="002C4F3D" w:rsidRPr="002C4F3D" w:rsidRDefault="002C4F3D" w:rsidP="002C4F3D">
      <w:pPr>
        <w:numPr>
          <w:ilvl w:val="0"/>
          <w:numId w:val="33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</w:t>
      </w:r>
      <w:r w:rsidR="006063CD">
        <w:rPr>
          <w:rFonts w:ascii="Arial" w:hAnsi="Arial" w:cs="Arial"/>
          <w:b/>
          <w:bCs/>
          <w:sz w:val="20"/>
          <w:szCs w:val="20"/>
          <w:lang w:val="es-HN"/>
        </w:rPr>
        <w:t>OBSERVACION1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</w:p>
    <w:p w14:paraId="69BFB5B8" w14:textId="12B5400E" w:rsidR="009C624E" w:rsidRPr="00A713ED" w:rsidRDefault="002C4F3D" w:rsidP="009C624E">
      <w:pPr>
        <w:numPr>
          <w:ilvl w:val="0"/>
          <w:numId w:val="33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</w:t>
      </w:r>
      <w:r w:rsidR="006063CD">
        <w:rPr>
          <w:rFonts w:ascii="Arial" w:hAnsi="Arial" w:cs="Arial"/>
          <w:b/>
          <w:bCs/>
          <w:sz w:val="20"/>
          <w:szCs w:val="20"/>
          <w:lang w:val="es-HN"/>
        </w:rPr>
        <w:t>OBSERVACION2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</w:p>
    <w:p w14:paraId="2CEE6683" w14:textId="77777777" w:rsidR="00A713ED" w:rsidRDefault="00A713ED" w:rsidP="00A713E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</w:p>
    <w:p w14:paraId="26B16049" w14:textId="77777777" w:rsidR="00A713ED" w:rsidRDefault="00A713ED" w:rsidP="00A713E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</w:p>
    <w:p w14:paraId="52145EFA" w14:textId="77777777" w:rsidR="00A713ED" w:rsidRDefault="00A713ED" w:rsidP="00A713E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</w:p>
    <w:p w14:paraId="130433CF" w14:textId="77777777" w:rsidR="00A713ED" w:rsidRDefault="00A713ED" w:rsidP="00A713E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</w:p>
    <w:p w14:paraId="0E178CD5" w14:textId="77777777" w:rsidR="00A713ED" w:rsidRDefault="00A713ED" w:rsidP="00A713E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</w:p>
    <w:p w14:paraId="70A98E15" w14:textId="77777777" w:rsidR="00A713ED" w:rsidRPr="009C624E" w:rsidRDefault="00A713ED" w:rsidP="00A713E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</w:p>
    <w:p w14:paraId="60C54916" w14:textId="70489660" w:rsidR="002C4F3D" w:rsidRPr="002C4F3D" w:rsidRDefault="002C4F3D" w:rsidP="009C624E">
      <w:pPr>
        <w:spacing w:before="0" w:line="276" w:lineRule="auto"/>
        <w:jc w:val="center"/>
        <w:rPr>
          <w:rFonts w:ascii="Arial" w:hAnsi="Arial" w:cs="Arial"/>
          <w:sz w:val="20"/>
          <w:szCs w:val="20"/>
          <w:lang w:val="es-HN"/>
        </w:rPr>
      </w:pPr>
    </w:p>
    <w:p w14:paraId="1991B382" w14:textId="77777777" w:rsidR="009C624E" w:rsidRDefault="009C624E" w:rsidP="009C624E">
      <w:pPr>
        <w:spacing w:before="0"/>
        <w:jc w:val="center"/>
        <w:rPr>
          <w:rFonts w:ascii="Arial" w:eastAsia="Times New Roman" w:hAnsi="Arial" w:cs="Arial"/>
          <w:sz w:val="28"/>
          <w:szCs w:val="28"/>
        </w:rPr>
        <w:sectPr w:rsidR="009C624E" w:rsidSect="00D411F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800" w:right="1440" w:bottom="1440" w:left="1440" w:header="720" w:footer="720" w:gutter="0"/>
          <w:cols w:space="720"/>
          <w:docGrid w:linePitch="299"/>
        </w:sectPr>
      </w:pPr>
    </w:p>
    <w:p w14:paraId="393C6B8B" w14:textId="02EDB524" w:rsidR="009C624E" w:rsidRPr="00A713ED" w:rsidRDefault="009C624E" w:rsidP="009C624E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  <w:r w:rsidRPr="00A713ED">
        <w:rPr>
          <w:rFonts w:ascii="Arial" w:eastAsia="Times New Roman" w:hAnsi="Arial" w:cs="Arial"/>
          <w:sz w:val="20"/>
          <w:szCs w:val="20"/>
        </w:rPr>
        <w:t>[FIRMA_USUARIO]</w:t>
      </w:r>
    </w:p>
    <w:p w14:paraId="1E0742EB" w14:textId="77777777" w:rsidR="00856BEB" w:rsidRPr="00856BEB" w:rsidRDefault="00856BEB" w:rsidP="00856BEB">
      <w:pPr>
        <w:spacing w:before="0"/>
        <w:jc w:val="center"/>
        <w:rPr>
          <w:rFonts w:ascii="Arial" w:hAnsi="Arial" w:cs="Arial"/>
          <w:sz w:val="20"/>
          <w:szCs w:val="20"/>
        </w:rPr>
      </w:pPr>
      <w:bookmarkStart w:id="0" w:name="_Hlk219360505"/>
      <w:r w:rsidRPr="00856BEB">
        <w:rPr>
          <w:rFonts w:ascii="Arial" w:hAnsi="Arial" w:cs="Arial"/>
          <w:sz w:val="20"/>
          <w:szCs w:val="20"/>
        </w:rPr>
        <w:t>________________________________</w:t>
      </w:r>
    </w:p>
    <w:p w14:paraId="388B9D6B" w14:textId="243C1763" w:rsidR="009C624E" w:rsidRPr="00A713ED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A713ED">
        <w:rPr>
          <w:rFonts w:ascii="Arial" w:hAnsi="Arial" w:cs="Arial"/>
          <w:sz w:val="20"/>
          <w:szCs w:val="20"/>
        </w:rPr>
        <w:t>[NOMBRE_USUARIO]</w:t>
      </w:r>
    </w:p>
    <w:p w14:paraId="5F22EB2F" w14:textId="5C991829" w:rsidR="009C624E" w:rsidRPr="00A713ED" w:rsidRDefault="009C624E" w:rsidP="009C624E">
      <w:pPr>
        <w:spacing w:before="0"/>
        <w:jc w:val="center"/>
        <w:rPr>
          <w:sz w:val="20"/>
          <w:szCs w:val="20"/>
        </w:rPr>
      </w:pPr>
      <w:r w:rsidRPr="00A713ED">
        <w:rPr>
          <w:rFonts w:ascii="Arial" w:hAnsi="Arial" w:cs="Arial"/>
          <w:sz w:val="20"/>
          <w:szCs w:val="20"/>
        </w:rPr>
        <w:t>[</w:t>
      </w:r>
      <w:r w:rsidR="001C212F">
        <w:rPr>
          <w:rFonts w:ascii="Arial" w:hAnsi="Arial" w:cs="Arial"/>
          <w:sz w:val="20"/>
          <w:szCs w:val="20"/>
        </w:rPr>
        <w:t>PUESTO</w:t>
      </w:r>
      <w:r w:rsidRPr="00A713ED">
        <w:rPr>
          <w:rFonts w:ascii="Arial" w:hAnsi="Arial" w:cs="Arial"/>
          <w:sz w:val="20"/>
          <w:szCs w:val="20"/>
        </w:rPr>
        <w:t>]</w:t>
      </w:r>
    </w:p>
    <w:p w14:paraId="21532DC9" w14:textId="77777777" w:rsidR="009C624E" w:rsidRPr="00A713ED" w:rsidRDefault="009C624E" w:rsidP="009C624E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</w:p>
    <w:p w14:paraId="65D46B15" w14:textId="0F104BDE" w:rsidR="009C624E" w:rsidRPr="00A713ED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A713ED">
        <w:rPr>
          <w:rFonts w:ascii="Arial" w:eastAsia="Times New Roman" w:hAnsi="Arial" w:cs="Arial"/>
          <w:sz w:val="20"/>
          <w:szCs w:val="20"/>
        </w:rPr>
        <w:t>[FIRMA_EMPLEADO]</w:t>
      </w:r>
    </w:p>
    <w:p w14:paraId="77EAB1DF" w14:textId="77777777" w:rsidR="00856BEB" w:rsidRPr="00856BEB" w:rsidRDefault="00856BEB" w:rsidP="00856BEB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  <w:r w:rsidRPr="00856BEB">
        <w:rPr>
          <w:rFonts w:ascii="Arial" w:eastAsia="Times New Roman" w:hAnsi="Arial" w:cs="Arial"/>
          <w:sz w:val="20"/>
          <w:szCs w:val="20"/>
        </w:rPr>
        <w:t>________________________________</w:t>
      </w:r>
    </w:p>
    <w:p w14:paraId="14F18F56" w14:textId="1F37275C" w:rsidR="009C624E" w:rsidRPr="00A713ED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A713ED">
        <w:rPr>
          <w:rFonts w:ascii="Arial" w:hAnsi="Arial" w:cs="Arial"/>
          <w:sz w:val="20"/>
          <w:szCs w:val="20"/>
        </w:rPr>
        <w:t>[NOMBRE_EMPLEADO]</w:t>
      </w:r>
      <w:bookmarkEnd w:id="0"/>
    </w:p>
    <w:p w14:paraId="12148BF8" w14:textId="21EDA4C1" w:rsidR="009C624E" w:rsidRPr="00A713ED" w:rsidRDefault="009C624E" w:rsidP="009C624E">
      <w:pPr>
        <w:spacing w:before="0"/>
        <w:jc w:val="center"/>
        <w:rPr>
          <w:sz w:val="20"/>
          <w:szCs w:val="20"/>
        </w:rPr>
      </w:pPr>
      <w:r w:rsidRPr="00A713ED">
        <w:rPr>
          <w:rFonts w:ascii="Arial" w:hAnsi="Arial" w:cs="Arial"/>
          <w:sz w:val="20"/>
          <w:szCs w:val="20"/>
        </w:rPr>
        <w:t>[IDENTIDAD_EMPLEADO]</w:t>
      </w:r>
    </w:p>
    <w:p w14:paraId="05A05194" w14:textId="5C8989D9" w:rsidR="009C624E" w:rsidRDefault="009C624E" w:rsidP="009C624E">
      <w:pPr>
        <w:spacing w:before="0"/>
        <w:jc w:val="center"/>
        <w:rPr>
          <w:rFonts w:ascii="Arial" w:hAnsi="Arial" w:cs="Arial"/>
          <w:sz w:val="28"/>
          <w:szCs w:val="28"/>
        </w:rPr>
        <w:sectPr w:rsidR="009C624E" w:rsidSect="009C624E">
          <w:type w:val="continuous"/>
          <w:pgSz w:w="12240" w:h="15840" w:code="1"/>
          <w:pgMar w:top="1800" w:right="1440" w:bottom="1440" w:left="1440" w:header="720" w:footer="720" w:gutter="0"/>
          <w:cols w:num="2" w:space="720"/>
          <w:docGrid w:linePitch="299"/>
        </w:sectPr>
      </w:pPr>
    </w:p>
    <w:p w14:paraId="2886909D" w14:textId="1A83739F" w:rsidR="00D411F3" w:rsidRPr="00A53E36" w:rsidRDefault="00D411F3" w:rsidP="009C624E">
      <w:pPr>
        <w:spacing w:before="0"/>
        <w:rPr>
          <w:sz w:val="28"/>
          <w:szCs w:val="28"/>
        </w:rPr>
      </w:pPr>
    </w:p>
    <w:sectPr w:rsidR="00D411F3" w:rsidRPr="00A53E36" w:rsidSect="00D411F3">
      <w:type w:val="continuous"/>
      <w:pgSz w:w="12240" w:h="15840" w:code="1"/>
      <w:pgMar w:top="180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31F78" w14:textId="77777777" w:rsidR="00280230" w:rsidRDefault="00280230" w:rsidP="00785540">
      <w:pPr>
        <w:spacing w:before="0"/>
      </w:pPr>
      <w:r>
        <w:separator/>
      </w:r>
    </w:p>
  </w:endnote>
  <w:endnote w:type="continuationSeparator" w:id="0">
    <w:p w14:paraId="61035B96" w14:textId="77777777" w:rsidR="00280230" w:rsidRDefault="00280230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2D03" w14:textId="77777777" w:rsidR="00AF49F2" w:rsidRDefault="00E05653">
    <w:pPr>
      <w:pStyle w:val="Piedepgina"/>
      <w:framePr w:wrap="around" w:vAnchor="text" w:hAnchor="margin" w:xAlign="center" w:y="1"/>
    </w:pPr>
    <w:r>
      <w:rPr>
        <w:lang w:bidi="es-ES"/>
      </w:rPr>
      <w:fldChar w:fldCharType="begin"/>
    </w:r>
    <w:r>
      <w:rPr>
        <w:lang w:bidi="es-ES"/>
      </w:rPr>
      <w:instrText xml:space="preserve">PAGE  </w:instrText>
    </w:r>
    <w:r>
      <w:rPr>
        <w:lang w:bidi="es-ES"/>
      </w:rPr>
      <w:fldChar w:fldCharType="separate"/>
    </w:r>
    <w:r w:rsidR="00974983">
      <w:rPr>
        <w:noProof/>
        <w:lang w:bidi="es-ES"/>
      </w:rPr>
      <w:t>0</w:t>
    </w:r>
    <w:r>
      <w:rPr>
        <w:lang w:bidi="es-ES"/>
      </w:rPr>
      <w:fldChar w:fldCharType="end"/>
    </w:r>
  </w:p>
  <w:p w14:paraId="2DD8A601" w14:textId="77777777" w:rsidR="00AF49F2" w:rsidRDefault="00AF49F2">
    <w:pPr>
      <w:pStyle w:val="Piedepgina"/>
    </w:pPr>
  </w:p>
  <w:p w14:paraId="6B654D00" w14:textId="77777777" w:rsidR="00AF49F2" w:rsidRDefault="00AF49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6A7E" w14:textId="699918F0" w:rsidR="00341FE4" w:rsidRPr="00EA2395" w:rsidRDefault="00341FE4" w:rsidP="00341FE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</w:t>
    </w:r>
    <w:r w:rsidR="00DB1CDD">
      <w:rPr>
        <w:sz w:val="18"/>
        <w:szCs w:val="18"/>
      </w:rPr>
      <w:t>:</w:t>
    </w:r>
    <w:r w:rsidRPr="00EA2395">
      <w:rPr>
        <w:sz w:val="18"/>
        <w:szCs w:val="18"/>
      </w:rPr>
      <w:t xml:space="preserve"> Gerencia General</w:t>
    </w:r>
  </w:p>
  <w:p w14:paraId="146E2723" w14:textId="77F22124" w:rsidR="00341FE4" w:rsidRDefault="00341FE4" w:rsidP="00341FE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 xml:space="preserve">Cc: </w:t>
    </w:r>
    <w:r w:rsidR="00FB26F2">
      <w:rPr>
        <w:sz w:val="18"/>
        <w:szCs w:val="18"/>
      </w:rPr>
      <w:t>Gerencia</w:t>
    </w:r>
    <w:r w:rsidRPr="00EA2395">
      <w:rPr>
        <w:sz w:val="18"/>
        <w:szCs w:val="18"/>
      </w:rPr>
      <w:t xml:space="preserve"> Administrativ</w:t>
    </w:r>
    <w:r w:rsidR="00FB26F2">
      <w:rPr>
        <w:sz w:val="18"/>
        <w:szCs w:val="18"/>
      </w:rPr>
      <w:t>a</w:t>
    </w:r>
  </w:p>
  <w:p w14:paraId="6B80B999" w14:textId="70A208DF" w:rsidR="00AF49F2" w:rsidRPr="00341FE4" w:rsidRDefault="00341FE4" w:rsidP="00341FE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Recursos Humanos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E253" w14:textId="77777777" w:rsidR="003D3A84" w:rsidRPr="00EA2395" w:rsidRDefault="003D3A84" w:rsidP="003D3A8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Leonel Aguilar (Gerencia General)</w:t>
    </w:r>
  </w:p>
  <w:p w14:paraId="6124B9CB" w14:textId="77777777" w:rsidR="003D3A84" w:rsidRDefault="003D3A84" w:rsidP="003D3A8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Elba Urrutia (Gerente Administrativo)</w:t>
    </w:r>
  </w:p>
  <w:p w14:paraId="3055F9D3" w14:textId="05F9F47B" w:rsidR="003D3A84" w:rsidRPr="003D3A84" w:rsidRDefault="003D3A84" w:rsidP="003D3A8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Mirna Guevara (Recursos Humanos)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B68D" w14:textId="77777777" w:rsidR="00280230" w:rsidRDefault="00280230" w:rsidP="00785540">
      <w:pPr>
        <w:spacing w:before="0"/>
      </w:pPr>
      <w:r>
        <w:separator/>
      </w:r>
    </w:p>
  </w:footnote>
  <w:footnote w:type="continuationSeparator" w:id="0">
    <w:p w14:paraId="100D6247" w14:textId="77777777" w:rsidR="00280230" w:rsidRDefault="00280230" w:rsidP="0078554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714" w:type="dxa"/>
      <w:tblLook w:val="04A0" w:firstRow="1" w:lastRow="0" w:firstColumn="1" w:lastColumn="0" w:noHBand="0" w:noVBand="1"/>
    </w:tblPr>
    <w:tblGrid>
      <w:gridCol w:w="1702"/>
      <w:gridCol w:w="6520"/>
      <w:gridCol w:w="1985"/>
    </w:tblGrid>
    <w:tr w:rsidR="00F21AE1" w14:paraId="4EF561FB" w14:textId="77777777" w:rsidTr="0090294B">
      <w:trPr>
        <w:trHeight w:val="420"/>
      </w:trPr>
      <w:tc>
        <w:tcPr>
          <w:tcW w:w="1702" w:type="dxa"/>
          <w:vMerge w:val="restart"/>
        </w:tcPr>
        <w:p w14:paraId="550573C3" w14:textId="6EDD773D" w:rsidR="00F21AE1" w:rsidRDefault="00F21AE1" w:rsidP="00F21AE1">
          <w:pPr>
            <w:pStyle w:val="Encabezado"/>
            <w:ind w:left="-677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209D03A0" wp14:editId="42A0E45F">
                <wp:simplePos x="0" y="0"/>
                <wp:positionH relativeFrom="column">
                  <wp:posOffset>-31750</wp:posOffset>
                </wp:positionH>
                <wp:positionV relativeFrom="paragraph">
                  <wp:posOffset>15240</wp:posOffset>
                </wp:positionV>
                <wp:extent cx="996950" cy="973129"/>
                <wp:effectExtent l="0" t="0" r="0" b="0"/>
                <wp:wrapNone/>
                <wp:docPr id="132168626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785187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7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vAlign w:val="center"/>
        </w:tcPr>
        <w:p w14:paraId="4D36E4FE" w14:textId="77777777" w:rsidR="00F21AE1" w:rsidRPr="00CC7C46" w:rsidRDefault="00F21AE1" w:rsidP="00F21AE1">
          <w:pPr>
            <w:pStyle w:val="Encabezado"/>
            <w:jc w:val="center"/>
            <w:rPr>
              <w:b/>
              <w:bCs/>
            </w:rPr>
          </w:pPr>
          <w:r w:rsidRPr="00A53E36">
            <w:rPr>
              <w:b/>
              <w:bCs/>
            </w:rPr>
            <w:t>PRODUCTOS IMPORTADOS AMERICANOS S.A DE C.V.</w:t>
          </w:r>
        </w:p>
      </w:tc>
      <w:tc>
        <w:tcPr>
          <w:tcW w:w="1985" w:type="dxa"/>
          <w:vAlign w:val="center"/>
        </w:tcPr>
        <w:p w14:paraId="4DFBC65B" w14:textId="77777777" w:rsidR="00F21AE1" w:rsidRDefault="00F21AE1" w:rsidP="00F21AE1">
          <w:pPr>
            <w:pStyle w:val="Encabezado"/>
            <w:jc w:val="center"/>
          </w:pPr>
          <w:r>
            <w:t>Versión: 1.0</w:t>
          </w:r>
        </w:p>
      </w:tc>
    </w:tr>
    <w:tr w:rsidR="00F21AE1" w14:paraId="6538B268" w14:textId="77777777" w:rsidTr="0090294B">
      <w:trPr>
        <w:trHeight w:val="415"/>
      </w:trPr>
      <w:tc>
        <w:tcPr>
          <w:tcW w:w="1702" w:type="dxa"/>
          <w:vMerge/>
        </w:tcPr>
        <w:p w14:paraId="36BCBA9E" w14:textId="77777777" w:rsidR="00F21AE1" w:rsidRDefault="00F21AE1" w:rsidP="00F21AE1">
          <w:pPr>
            <w:pStyle w:val="Encabezado"/>
          </w:pPr>
        </w:p>
      </w:tc>
      <w:tc>
        <w:tcPr>
          <w:tcW w:w="6520" w:type="dxa"/>
          <w:vAlign w:val="center"/>
        </w:tcPr>
        <w:p w14:paraId="0150107A" w14:textId="77777777" w:rsidR="00F21AE1" w:rsidRDefault="00F21AE1" w:rsidP="00F21AE1">
          <w:pPr>
            <w:pStyle w:val="Encabezado"/>
            <w:jc w:val="center"/>
          </w:pPr>
          <w:r>
            <w:t>DEPARTAMENTO DE TECNOLOGÍAS DE LA INFORMACIÓN</w:t>
          </w:r>
        </w:p>
      </w:tc>
      <w:tc>
        <w:tcPr>
          <w:tcW w:w="1985" w:type="dxa"/>
          <w:vMerge w:val="restart"/>
          <w:vAlign w:val="center"/>
        </w:tcPr>
        <w:p w14:paraId="7794B9F6" w14:textId="77777777" w:rsidR="00F21AE1" w:rsidRDefault="00F21AE1" w:rsidP="00F21AE1">
          <w:pPr>
            <w:pStyle w:val="Encabezado"/>
            <w:jc w:val="center"/>
          </w:pPr>
          <w:r>
            <w:t>Código:</w:t>
          </w:r>
        </w:p>
        <w:p w14:paraId="1FAF0190" w14:textId="33FCB9D1" w:rsidR="00F21AE1" w:rsidRDefault="00F21AE1" w:rsidP="00F21AE1">
          <w:pPr>
            <w:pStyle w:val="Encabezado"/>
            <w:jc w:val="center"/>
          </w:pPr>
          <w:r>
            <w:t>PRO-TI-CE-001-</w:t>
          </w:r>
        </w:p>
        <w:p w14:paraId="17DBC59C" w14:textId="77777777" w:rsidR="00F21AE1" w:rsidRDefault="00F21AE1" w:rsidP="00F21AE1">
          <w:pPr>
            <w:pStyle w:val="Encabezado"/>
            <w:jc w:val="center"/>
          </w:pPr>
          <w:r>
            <w:t>[CORRELATIVO]</w:t>
          </w:r>
        </w:p>
      </w:tc>
    </w:tr>
    <w:tr w:rsidR="00F21AE1" w14:paraId="6AFA5508" w14:textId="77777777" w:rsidTr="0090294B">
      <w:trPr>
        <w:trHeight w:val="704"/>
      </w:trPr>
      <w:tc>
        <w:tcPr>
          <w:tcW w:w="1702" w:type="dxa"/>
          <w:vMerge/>
        </w:tcPr>
        <w:p w14:paraId="4B213D96" w14:textId="77777777" w:rsidR="00F21AE1" w:rsidRDefault="00F21AE1" w:rsidP="00F21AE1">
          <w:pPr>
            <w:pStyle w:val="Encabezado"/>
          </w:pPr>
        </w:p>
      </w:tc>
      <w:tc>
        <w:tcPr>
          <w:tcW w:w="6520" w:type="dxa"/>
          <w:vAlign w:val="center"/>
        </w:tcPr>
        <w:p w14:paraId="55447C5B" w14:textId="14DB1CF4" w:rsidR="00F21AE1" w:rsidRPr="00982FDF" w:rsidRDefault="00F21AE1" w:rsidP="00F21AE1">
          <w:pPr>
            <w:pStyle w:val="Encabezado"/>
            <w:jc w:val="center"/>
            <w:rPr>
              <w:b/>
              <w:bCs/>
            </w:rPr>
          </w:pPr>
          <w:r w:rsidRPr="00F73A5D">
            <w:rPr>
              <w:b/>
              <w:bCs/>
            </w:rPr>
            <w:t xml:space="preserve">CERTIFICADO DE </w:t>
          </w:r>
          <w:r>
            <w:rPr>
              <w:b/>
              <w:bCs/>
            </w:rPr>
            <w:t>COMPROMISO</w:t>
          </w:r>
          <w:r w:rsidR="00CC618B">
            <w:rPr>
              <w:b/>
              <w:bCs/>
            </w:rPr>
            <w:t xml:space="preserve"> Y ENTREGA DE T</w:t>
          </w:r>
          <w:r w:rsidR="007B7176">
            <w:rPr>
              <w:b/>
              <w:bCs/>
            </w:rPr>
            <w:t>ABLET</w:t>
          </w:r>
        </w:p>
      </w:tc>
      <w:tc>
        <w:tcPr>
          <w:tcW w:w="1985" w:type="dxa"/>
          <w:vMerge/>
          <w:vAlign w:val="center"/>
        </w:tcPr>
        <w:p w14:paraId="3F63993B" w14:textId="77777777" w:rsidR="00F21AE1" w:rsidRDefault="00F21AE1" w:rsidP="00F21AE1">
          <w:pPr>
            <w:pStyle w:val="Encabezado"/>
            <w:jc w:val="center"/>
          </w:pPr>
        </w:p>
      </w:tc>
    </w:tr>
  </w:tbl>
  <w:p w14:paraId="2D13B0D1" w14:textId="1061FACD" w:rsidR="00341FE4" w:rsidRPr="00A53E36" w:rsidRDefault="00341FE4" w:rsidP="00A53E36">
    <w:pPr>
      <w:pStyle w:val="Ttulo"/>
      <w:ind w:left="0"/>
      <w:rPr>
        <w:b w:val="0"/>
        <w:bCs/>
        <w:sz w:val="16"/>
        <w:lang w:val="es-H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C849" w14:textId="77777777" w:rsidR="003D3A84" w:rsidRDefault="003D3A84" w:rsidP="003D3A84">
    <w:pPr>
      <w:pStyle w:val="Ttulo"/>
      <w:jc w:val="cent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159AD106" wp14:editId="6F51A05A">
          <wp:simplePos x="0" y="0"/>
          <wp:positionH relativeFrom="margin">
            <wp:posOffset>106045</wp:posOffset>
          </wp:positionH>
          <wp:positionV relativeFrom="topMargin">
            <wp:posOffset>435610</wp:posOffset>
          </wp:positionV>
          <wp:extent cx="781050" cy="669925"/>
          <wp:effectExtent l="0" t="0" r="0" b="0"/>
          <wp:wrapSquare wrapText="bothSides"/>
          <wp:docPr id="542515674" name="Imagen 542515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4"/>
      </w:rPr>
      <w:t>P</w:t>
    </w:r>
    <w:r w:rsidRPr="006215E2">
      <w:rPr>
        <w:sz w:val="24"/>
      </w:rPr>
      <w:t>RODUCTOS IMPORTADOS AMERICANOS S.A DE C.V</w:t>
    </w:r>
  </w:p>
  <w:p w14:paraId="0BF3817F" w14:textId="77777777" w:rsidR="003D3A84" w:rsidRPr="00AE1E33" w:rsidRDefault="003D3A84" w:rsidP="003D3A84">
    <w:pPr>
      <w:pStyle w:val="Ttulo"/>
      <w:spacing w:after="0"/>
      <w:jc w:val="center"/>
      <w:rPr>
        <w:b w:val="0"/>
        <w:bCs/>
        <w:sz w:val="24"/>
      </w:rPr>
    </w:pPr>
    <w:r w:rsidRPr="00AE1E33">
      <w:rPr>
        <w:b w:val="0"/>
        <w:bCs/>
        <w:sz w:val="16"/>
      </w:rPr>
      <w:t>Tegucigalpa,</w:t>
    </w:r>
    <w:r w:rsidRPr="00AE1E33">
      <w:rPr>
        <w:b w:val="0"/>
        <w:bCs/>
        <w:sz w:val="20"/>
        <w:szCs w:val="28"/>
      </w:rPr>
      <w:t xml:space="preserve"> </w:t>
    </w:r>
    <w:r w:rsidRPr="00AE1E33">
      <w:rPr>
        <w:b w:val="0"/>
        <w:bCs/>
        <w:sz w:val="16"/>
      </w:rPr>
      <w:t>Col. Villa Olímpica, Contiguo a Planta Eléctrica de ENEE</w:t>
    </w:r>
  </w:p>
  <w:p w14:paraId="60F9761E" w14:textId="1AA24DAD" w:rsidR="00C835D9" w:rsidRPr="003D3A84" w:rsidRDefault="003D3A84" w:rsidP="003D3A84">
    <w:pPr>
      <w:pStyle w:val="Ttulo"/>
      <w:jc w:val="center"/>
      <w:rPr>
        <w:b w:val="0"/>
        <w:bCs/>
        <w:sz w:val="16"/>
      </w:rPr>
    </w:pPr>
    <w:r w:rsidRPr="00AE1E33">
      <w:rPr>
        <w:b w:val="0"/>
        <w:bCs/>
        <w:sz w:val="16"/>
      </w:rPr>
      <w:t>Tel. 2257-3046</w:t>
    </w:r>
    <w:r>
      <w:rPr>
        <w:b w:val="0"/>
        <w:bCs/>
        <w:sz w:val="16"/>
      </w:rPr>
      <w:t xml:space="preserve">   </w:t>
    </w:r>
    <w:r w:rsidRPr="00AE1E33">
      <w:rPr>
        <w:b w:val="0"/>
        <w:bCs/>
        <w:sz w:val="16"/>
      </w:rPr>
      <w:t xml:space="preserve">2257-3047 </w:t>
    </w:r>
    <w:r>
      <w:rPr>
        <w:b w:val="0"/>
        <w:bCs/>
        <w:sz w:val="16"/>
      </w:rPr>
      <w:t xml:space="preserve">                                </w:t>
    </w:r>
    <w:r w:rsidRPr="00AE1E33">
      <w:rPr>
        <w:b w:val="0"/>
        <w:bCs/>
        <w:sz w:val="16"/>
      </w:rPr>
      <w:t>RTN: 08019006022695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5157E"/>
    <w:multiLevelType w:val="hybridMultilevel"/>
    <w:tmpl w:val="8D6C1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5A766B6"/>
    <w:multiLevelType w:val="hybridMultilevel"/>
    <w:tmpl w:val="D068CF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711E9C"/>
    <w:multiLevelType w:val="multilevel"/>
    <w:tmpl w:val="F50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318701B"/>
    <w:multiLevelType w:val="multilevel"/>
    <w:tmpl w:val="F8E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82EA8"/>
    <w:multiLevelType w:val="multilevel"/>
    <w:tmpl w:val="4E1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BE76D6E"/>
    <w:multiLevelType w:val="multilevel"/>
    <w:tmpl w:val="9DD0DD5E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6110E6"/>
    <w:multiLevelType w:val="hybridMultilevel"/>
    <w:tmpl w:val="01E29D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30CB5"/>
    <w:multiLevelType w:val="multilevel"/>
    <w:tmpl w:val="5F58368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818284A"/>
    <w:multiLevelType w:val="hybridMultilevel"/>
    <w:tmpl w:val="0C50B98E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0DE561F"/>
    <w:multiLevelType w:val="hybridMultilevel"/>
    <w:tmpl w:val="34F4F5B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550FB"/>
    <w:multiLevelType w:val="multilevel"/>
    <w:tmpl w:val="4E46251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798F3528"/>
    <w:multiLevelType w:val="multilevel"/>
    <w:tmpl w:val="ACF4B7D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7AAC5CEF"/>
    <w:multiLevelType w:val="hybridMultilevel"/>
    <w:tmpl w:val="14C6407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04EA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63651996">
    <w:abstractNumId w:val="27"/>
  </w:num>
  <w:num w:numId="2" w16cid:durableId="245959216">
    <w:abstractNumId w:val="26"/>
  </w:num>
  <w:num w:numId="3" w16cid:durableId="659698311">
    <w:abstractNumId w:val="22"/>
  </w:num>
  <w:num w:numId="4" w16cid:durableId="1899902551">
    <w:abstractNumId w:val="9"/>
  </w:num>
  <w:num w:numId="5" w16cid:durableId="1804692156">
    <w:abstractNumId w:val="7"/>
  </w:num>
  <w:num w:numId="6" w16cid:durableId="1225794485">
    <w:abstractNumId w:val="6"/>
  </w:num>
  <w:num w:numId="7" w16cid:durableId="159854603">
    <w:abstractNumId w:val="5"/>
  </w:num>
  <w:num w:numId="8" w16cid:durableId="574240476">
    <w:abstractNumId w:val="4"/>
  </w:num>
  <w:num w:numId="9" w16cid:durableId="15351132">
    <w:abstractNumId w:val="8"/>
  </w:num>
  <w:num w:numId="10" w16cid:durableId="1017777420">
    <w:abstractNumId w:val="3"/>
  </w:num>
  <w:num w:numId="11" w16cid:durableId="285963588">
    <w:abstractNumId w:val="2"/>
  </w:num>
  <w:num w:numId="12" w16cid:durableId="1322349474">
    <w:abstractNumId w:val="1"/>
  </w:num>
  <w:num w:numId="13" w16cid:durableId="1397510227">
    <w:abstractNumId w:val="0"/>
  </w:num>
  <w:num w:numId="14" w16cid:durableId="1875919885">
    <w:abstractNumId w:val="20"/>
  </w:num>
  <w:num w:numId="15" w16cid:durableId="2002074022">
    <w:abstractNumId w:val="19"/>
  </w:num>
  <w:num w:numId="16" w16cid:durableId="618145899">
    <w:abstractNumId w:val="30"/>
  </w:num>
  <w:num w:numId="17" w16cid:durableId="1490093262">
    <w:abstractNumId w:val="29"/>
  </w:num>
  <w:num w:numId="18" w16cid:durableId="757289667">
    <w:abstractNumId w:val="21"/>
  </w:num>
  <w:num w:numId="19" w16cid:durableId="1209805643">
    <w:abstractNumId w:val="24"/>
  </w:num>
  <w:num w:numId="20" w16cid:durableId="2037080644">
    <w:abstractNumId w:val="11"/>
  </w:num>
  <w:num w:numId="21" w16cid:durableId="998920325">
    <w:abstractNumId w:val="15"/>
  </w:num>
  <w:num w:numId="22" w16cid:durableId="709183959">
    <w:abstractNumId w:val="13"/>
  </w:num>
  <w:num w:numId="23" w16cid:durableId="1787461067">
    <w:abstractNumId w:val="16"/>
  </w:num>
  <w:num w:numId="24" w16cid:durableId="1634600555">
    <w:abstractNumId w:val="32"/>
  </w:num>
  <w:num w:numId="25" w16cid:durableId="1347295292">
    <w:abstractNumId w:val="25"/>
  </w:num>
  <w:num w:numId="26" w16cid:durableId="376517449">
    <w:abstractNumId w:val="12"/>
  </w:num>
  <w:num w:numId="27" w16cid:durableId="1425951206">
    <w:abstractNumId w:val="31"/>
  </w:num>
  <w:num w:numId="28" w16cid:durableId="665522285">
    <w:abstractNumId w:val="10"/>
  </w:num>
  <w:num w:numId="29" w16cid:durableId="1591700363">
    <w:abstractNumId w:val="14"/>
  </w:num>
  <w:num w:numId="30" w16cid:durableId="1548713294">
    <w:abstractNumId w:val="23"/>
  </w:num>
  <w:num w:numId="31" w16cid:durableId="864177406">
    <w:abstractNumId w:val="28"/>
  </w:num>
  <w:num w:numId="32" w16cid:durableId="741147585">
    <w:abstractNumId w:val="17"/>
  </w:num>
  <w:num w:numId="33" w16cid:durableId="20320319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47"/>
    <w:rsid w:val="00001E42"/>
    <w:rsid w:val="00001F95"/>
    <w:rsid w:val="00003D68"/>
    <w:rsid w:val="00004F96"/>
    <w:rsid w:val="00005924"/>
    <w:rsid w:val="00011D24"/>
    <w:rsid w:val="00014F90"/>
    <w:rsid w:val="000155FB"/>
    <w:rsid w:val="00020A5D"/>
    <w:rsid w:val="00020AE4"/>
    <w:rsid w:val="000252EE"/>
    <w:rsid w:val="00031130"/>
    <w:rsid w:val="000328E5"/>
    <w:rsid w:val="000330A9"/>
    <w:rsid w:val="00033765"/>
    <w:rsid w:val="00033C75"/>
    <w:rsid w:val="000340D4"/>
    <w:rsid w:val="000364B9"/>
    <w:rsid w:val="0004131B"/>
    <w:rsid w:val="00044539"/>
    <w:rsid w:val="0004585C"/>
    <w:rsid w:val="00046783"/>
    <w:rsid w:val="00046F79"/>
    <w:rsid w:val="00047600"/>
    <w:rsid w:val="00047683"/>
    <w:rsid w:val="00047EF6"/>
    <w:rsid w:val="00051287"/>
    <w:rsid w:val="00052646"/>
    <w:rsid w:val="00052C05"/>
    <w:rsid w:val="00053729"/>
    <w:rsid w:val="00054EBA"/>
    <w:rsid w:val="000604D0"/>
    <w:rsid w:val="0006239F"/>
    <w:rsid w:val="000630E2"/>
    <w:rsid w:val="00065028"/>
    <w:rsid w:val="00066054"/>
    <w:rsid w:val="00070746"/>
    <w:rsid w:val="00072C65"/>
    <w:rsid w:val="0008210D"/>
    <w:rsid w:val="000822F8"/>
    <w:rsid w:val="0008317F"/>
    <w:rsid w:val="00083B08"/>
    <w:rsid w:val="000858BE"/>
    <w:rsid w:val="00090036"/>
    <w:rsid w:val="00090AAF"/>
    <w:rsid w:val="0009154C"/>
    <w:rsid w:val="000934CC"/>
    <w:rsid w:val="0009485C"/>
    <w:rsid w:val="00094E64"/>
    <w:rsid w:val="000959CA"/>
    <w:rsid w:val="000A390C"/>
    <w:rsid w:val="000A47E2"/>
    <w:rsid w:val="000A580D"/>
    <w:rsid w:val="000A6FB2"/>
    <w:rsid w:val="000B1C57"/>
    <w:rsid w:val="000B4D86"/>
    <w:rsid w:val="000B4E48"/>
    <w:rsid w:val="000B5435"/>
    <w:rsid w:val="000B5656"/>
    <w:rsid w:val="000B58BF"/>
    <w:rsid w:val="000B5D52"/>
    <w:rsid w:val="000B6928"/>
    <w:rsid w:val="000C1562"/>
    <w:rsid w:val="000C418E"/>
    <w:rsid w:val="000C5F1B"/>
    <w:rsid w:val="000C6B86"/>
    <w:rsid w:val="000C6D7C"/>
    <w:rsid w:val="000C70BA"/>
    <w:rsid w:val="000D4839"/>
    <w:rsid w:val="000D5D72"/>
    <w:rsid w:val="000D5DEE"/>
    <w:rsid w:val="000D6F83"/>
    <w:rsid w:val="000D7DBF"/>
    <w:rsid w:val="000D7E88"/>
    <w:rsid w:val="000E0352"/>
    <w:rsid w:val="000E0D4F"/>
    <w:rsid w:val="000E3A0F"/>
    <w:rsid w:val="000E59A0"/>
    <w:rsid w:val="000E5C0B"/>
    <w:rsid w:val="000E7185"/>
    <w:rsid w:val="000F091A"/>
    <w:rsid w:val="000F2EE0"/>
    <w:rsid w:val="000F3318"/>
    <w:rsid w:val="000F400A"/>
    <w:rsid w:val="000F4863"/>
    <w:rsid w:val="000F4C6E"/>
    <w:rsid w:val="000F5A42"/>
    <w:rsid w:val="000F63BE"/>
    <w:rsid w:val="0010203B"/>
    <w:rsid w:val="00104719"/>
    <w:rsid w:val="001077D4"/>
    <w:rsid w:val="001078E1"/>
    <w:rsid w:val="00112013"/>
    <w:rsid w:val="00115C1C"/>
    <w:rsid w:val="0012082B"/>
    <w:rsid w:val="001210D2"/>
    <w:rsid w:val="0012317B"/>
    <w:rsid w:val="00123E66"/>
    <w:rsid w:val="00123FC5"/>
    <w:rsid w:val="00125A19"/>
    <w:rsid w:val="00125B49"/>
    <w:rsid w:val="00127697"/>
    <w:rsid w:val="00141826"/>
    <w:rsid w:val="00144111"/>
    <w:rsid w:val="00150734"/>
    <w:rsid w:val="0015102A"/>
    <w:rsid w:val="001526EA"/>
    <w:rsid w:val="00162516"/>
    <w:rsid w:val="00162CFA"/>
    <w:rsid w:val="0016326C"/>
    <w:rsid w:val="001661EF"/>
    <w:rsid w:val="00166755"/>
    <w:rsid w:val="0017043A"/>
    <w:rsid w:val="00171788"/>
    <w:rsid w:val="00175476"/>
    <w:rsid w:val="00177D17"/>
    <w:rsid w:val="001818D4"/>
    <w:rsid w:val="00184323"/>
    <w:rsid w:val="00184AD7"/>
    <w:rsid w:val="00187180"/>
    <w:rsid w:val="001919DE"/>
    <w:rsid w:val="0019344A"/>
    <w:rsid w:val="00194CB7"/>
    <w:rsid w:val="00195513"/>
    <w:rsid w:val="001966BE"/>
    <w:rsid w:val="00196D6C"/>
    <w:rsid w:val="001A01A9"/>
    <w:rsid w:val="001A0E45"/>
    <w:rsid w:val="001A1CF2"/>
    <w:rsid w:val="001A3AD3"/>
    <w:rsid w:val="001A45F1"/>
    <w:rsid w:val="001B0F9C"/>
    <w:rsid w:val="001B1B78"/>
    <w:rsid w:val="001B300E"/>
    <w:rsid w:val="001B5952"/>
    <w:rsid w:val="001B6410"/>
    <w:rsid w:val="001C212F"/>
    <w:rsid w:val="001C3EF4"/>
    <w:rsid w:val="001C5EEB"/>
    <w:rsid w:val="001C66C7"/>
    <w:rsid w:val="001C7056"/>
    <w:rsid w:val="001D3373"/>
    <w:rsid w:val="001D4293"/>
    <w:rsid w:val="001D45C4"/>
    <w:rsid w:val="001D4952"/>
    <w:rsid w:val="001D6E5D"/>
    <w:rsid w:val="001E19CE"/>
    <w:rsid w:val="001E435E"/>
    <w:rsid w:val="001E5EB1"/>
    <w:rsid w:val="001F1A35"/>
    <w:rsid w:val="001F71CB"/>
    <w:rsid w:val="002021D1"/>
    <w:rsid w:val="00202F31"/>
    <w:rsid w:val="0020446D"/>
    <w:rsid w:val="002068B8"/>
    <w:rsid w:val="00210334"/>
    <w:rsid w:val="00210F10"/>
    <w:rsid w:val="0021350B"/>
    <w:rsid w:val="002156CD"/>
    <w:rsid w:val="00215FE6"/>
    <w:rsid w:val="002160B7"/>
    <w:rsid w:val="00220E49"/>
    <w:rsid w:val="002210B2"/>
    <w:rsid w:val="002230E4"/>
    <w:rsid w:val="00231EF6"/>
    <w:rsid w:val="002329FB"/>
    <w:rsid w:val="00241474"/>
    <w:rsid w:val="00251E18"/>
    <w:rsid w:val="00253796"/>
    <w:rsid w:val="00255878"/>
    <w:rsid w:val="0025658E"/>
    <w:rsid w:val="00260EFA"/>
    <w:rsid w:val="00263421"/>
    <w:rsid w:val="002651BE"/>
    <w:rsid w:val="00265EB9"/>
    <w:rsid w:val="002719B8"/>
    <w:rsid w:val="00280230"/>
    <w:rsid w:val="002803DB"/>
    <w:rsid w:val="00283193"/>
    <w:rsid w:val="00283EB9"/>
    <w:rsid w:val="002846FD"/>
    <w:rsid w:val="00284ADD"/>
    <w:rsid w:val="00284D34"/>
    <w:rsid w:val="002928E3"/>
    <w:rsid w:val="002933CE"/>
    <w:rsid w:val="002937C1"/>
    <w:rsid w:val="00293B83"/>
    <w:rsid w:val="00294028"/>
    <w:rsid w:val="00294C0A"/>
    <w:rsid w:val="00296A3C"/>
    <w:rsid w:val="002A04B7"/>
    <w:rsid w:val="002A2EAD"/>
    <w:rsid w:val="002A55B4"/>
    <w:rsid w:val="002B239D"/>
    <w:rsid w:val="002B34B6"/>
    <w:rsid w:val="002B56A5"/>
    <w:rsid w:val="002C0666"/>
    <w:rsid w:val="002C2A4F"/>
    <w:rsid w:val="002C4F3D"/>
    <w:rsid w:val="002C5D3D"/>
    <w:rsid w:val="002C76A8"/>
    <w:rsid w:val="002D1A6B"/>
    <w:rsid w:val="002D2EEF"/>
    <w:rsid w:val="002D2F62"/>
    <w:rsid w:val="002D398E"/>
    <w:rsid w:val="002D5365"/>
    <w:rsid w:val="002D6253"/>
    <w:rsid w:val="002D7808"/>
    <w:rsid w:val="002E00DD"/>
    <w:rsid w:val="002E644C"/>
    <w:rsid w:val="002E69AF"/>
    <w:rsid w:val="002E6F91"/>
    <w:rsid w:val="002E70DC"/>
    <w:rsid w:val="002F0021"/>
    <w:rsid w:val="002F0259"/>
    <w:rsid w:val="002F0A6F"/>
    <w:rsid w:val="002F264D"/>
    <w:rsid w:val="002F4DB8"/>
    <w:rsid w:val="00303D29"/>
    <w:rsid w:val="00306FFB"/>
    <w:rsid w:val="00307087"/>
    <w:rsid w:val="00310069"/>
    <w:rsid w:val="00310086"/>
    <w:rsid w:val="00310F93"/>
    <w:rsid w:val="003120AD"/>
    <w:rsid w:val="00312683"/>
    <w:rsid w:val="00312E29"/>
    <w:rsid w:val="003158F6"/>
    <w:rsid w:val="003177FA"/>
    <w:rsid w:val="003178A4"/>
    <w:rsid w:val="0031796A"/>
    <w:rsid w:val="00317AE3"/>
    <w:rsid w:val="00320BDB"/>
    <w:rsid w:val="003210BB"/>
    <w:rsid w:val="00321D9B"/>
    <w:rsid w:val="003235C7"/>
    <w:rsid w:val="00323D7C"/>
    <w:rsid w:val="00323D87"/>
    <w:rsid w:val="00325303"/>
    <w:rsid w:val="003307CC"/>
    <w:rsid w:val="003357A0"/>
    <w:rsid w:val="00335F15"/>
    <w:rsid w:val="003363BE"/>
    <w:rsid w:val="00336A9C"/>
    <w:rsid w:val="00336D18"/>
    <w:rsid w:val="00340C26"/>
    <w:rsid w:val="00341FE4"/>
    <w:rsid w:val="00342824"/>
    <w:rsid w:val="00343FAA"/>
    <w:rsid w:val="00345048"/>
    <w:rsid w:val="00346426"/>
    <w:rsid w:val="003467B9"/>
    <w:rsid w:val="00347293"/>
    <w:rsid w:val="00350404"/>
    <w:rsid w:val="00351503"/>
    <w:rsid w:val="00353F8C"/>
    <w:rsid w:val="0035445D"/>
    <w:rsid w:val="00355CE9"/>
    <w:rsid w:val="00356822"/>
    <w:rsid w:val="00363281"/>
    <w:rsid w:val="003664E9"/>
    <w:rsid w:val="00367003"/>
    <w:rsid w:val="003678E8"/>
    <w:rsid w:val="003716E3"/>
    <w:rsid w:val="003739AE"/>
    <w:rsid w:val="00374131"/>
    <w:rsid w:val="0037428D"/>
    <w:rsid w:val="00377244"/>
    <w:rsid w:val="00380166"/>
    <w:rsid w:val="0038144B"/>
    <w:rsid w:val="00382202"/>
    <w:rsid w:val="003826F1"/>
    <w:rsid w:val="00382B7E"/>
    <w:rsid w:val="00383DC0"/>
    <w:rsid w:val="00384859"/>
    <w:rsid w:val="003855F7"/>
    <w:rsid w:val="00391E89"/>
    <w:rsid w:val="00393F46"/>
    <w:rsid w:val="00395914"/>
    <w:rsid w:val="003A2A2B"/>
    <w:rsid w:val="003A350C"/>
    <w:rsid w:val="003A3A4A"/>
    <w:rsid w:val="003A48D7"/>
    <w:rsid w:val="003A4FAE"/>
    <w:rsid w:val="003A6CB2"/>
    <w:rsid w:val="003B25E1"/>
    <w:rsid w:val="003B287D"/>
    <w:rsid w:val="003B467E"/>
    <w:rsid w:val="003B700D"/>
    <w:rsid w:val="003C044F"/>
    <w:rsid w:val="003C0A4B"/>
    <w:rsid w:val="003C3C9C"/>
    <w:rsid w:val="003C4CDA"/>
    <w:rsid w:val="003C7F43"/>
    <w:rsid w:val="003D3A84"/>
    <w:rsid w:val="003D5579"/>
    <w:rsid w:val="003D6CB1"/>
    <w:rsid w:val="003E1C3E"/>
    <w:rsid w:val="003E442D"/>
    <w:rsid w:val="003E6CDA"/>
    <w:rsid w:val="003E6E6E"/>
    <w:rsid w:val="003E7F96"/>
    <w:rsid w:val="003F22C6"/>
    <w:rsid w:val="003F6145"/>
    <w:rsid w:val="004061AB"/>
    <w:rsid w:val="00406609"/>
    <w:rsid w:val="0040686F"/>
    <w:rsid w:val="00407477"/>
    <w:rsid w:val="004129D4"/>
    <w:rsid w:val="00413D2D"/>
    <w:rsid w:val="00414BB0"/>
    <w:rsid w:val="004153A4"/>
    <w:rsid w:val="004168A5"/>
    <w:rsid w:val="0041726D"/>
    <w:rsid w:val="004215FE"/>
    <w:rsid w:val="00422544"/>
    <w:rsid w:val="00423D22"/>
    <w:rsid w:val="004250DB"/>
    <w:rsid w:val="0042641D"/>
    <w:rsid w:val="0042791E"/>
    <w:rsid w:val="0043386B"/>
    <w:rsid w:val="004338EA"/>
    <w:rsid w:val="00434815"/>
    <w:rsid w:val="00434F04"/>
    <w:rsid w:val="00435278"/>
    <w:rsid w:val="0043631D"/>
    <w:rsid w:val="004404FD"/>
    <w:rsid w:val="00441555"/>
    <w:rsid w:val="0044378A"/>
    <w:rsid w:val="004438EF"/>
    <w:rsid w:val="0044526A"/>
    <w:rsid w:val="0045017E"/>
    <w:rsid w:val="00452E6F"/>
    <w:rsid w:val="00455871"/>
    <w:rsid w:val="0045775B"/>
    <w:rsid w:val="00457DC0"/>
    <w:rsid w:val="0046065F"/>
    <w:rsid w:val="00460E2B"/>
    <w:rsid w:val="004657C5"/>
    <w:rsid w:val="00466A1C"/>
    <w:rsid w:val="004708B3"/>
    <w:rsid w:val="00470AC5"/>
    <w:rsid w:val="00473455"/>
    <w:rsid w:val="00473B5C"/>
    <w:rsid w:val="00475865"/>
    <w:rsid w:val="004833A4"/>
    <w:rsid w:val="00485554"/>
    <w:rsid w:val="00485F55"/>
    <w:rsid w:val="00486CA3"/>
    <w:rsid w:val="00491BEC"/>
    <w:rsid w:val="00492E39"/>
    <w:rsid w:val="004933CE"/>
    <w:rsid w:val="00493C75"/>
    <w:rsid w:val="004944E0"/>
    <w:rsid w:val="004960EB"/>
    <w:rsid w:val="0049641C"/>
    <w:rsid w:val="00496FD4"/>
    <w:rsid w:val="004A1EA9"/>
    <w:rsid w:val="004A24E6"/>
    <w:rsid w:val="004A26BF"/>
    <w:rsid w:val="004A53FB"/>
    <w:rsid w:val="004A7A06"/>
    <w:rsid w:val="004B004A"/>
    <w:rsid w:val="004B4590"/>
    <w:rsid w:val="004B5343"/>
    <w:rsid w:val="004B648E"/>
    <w:rsid w:val="004B6769"/>
    <w:rsid w:val="004C0AFD"/>
    <w:rsid w:val="004C1FD9"/>
    <w:rsid w:val="004C272E"/>
    <w:rsid w:val="004C3DAA"/>
    <w:rsid w:val="004C59A8"/>
    <w:rsid w:val="004C6C2A"/>
    <w:rsid w:val="004C74A1"/>
    <w:rsid w:val="004D1710"/>
    <w:rsid w:val="004D516A"/>
    <w:rsid w:val="004D5516"/>
    <w:rsid w:val="004D6B10"/>
    <w:rsid w:val="004E174D"/>
    <w:rsid w:val="004E3C5C"/>
    <w:rsid w:val="004E7508"/>
    <w:rsid w:val="004F4C24"/>
    <w:rsid w:val="004F5493"/>
    <w:rsid w:val="004F78AD"/>
    <w:rsid w:val="00503464"/>
    <w:rsid w:val="00507ADB"/>
    <w:rsid w:val="0051067E"/>
    <w:rsid w:val="0051094B"/>
    <w:rsid w:val="00511593"/>
    <w:rsid w:val="00514D5C"/>
    <w:rsid w:val="00520D73"/>
    <w:rsid w:val="005218A3"/>
    <w:rsid w:val="00521FEE"/>
    <w:rsid w:val="00522D3E"/>
    <w:rsid w:val="00526109"/>
    <w:rsid w:val="00527B27"/>
    <w:rsid w:val="0053138F"/>
    <w:rsid w:val="00533BBD"/>
    <w:rsid w:val="00535F8E"/>
    <w:rsid w:val="00541400"/>
    <w:rsid w:val="00541E8B"/>
    <w:rsid w:val="00544DF1"/>
    <w:rsid w:val="00545264"/>
    <w:rsid w:val="00552092"/>
    <w:rsid w:val="00552E8B"/>
    <w:rsid w:val="00552F14"/>
    <w:rsid w:val="00557948"/>
    <w:rsid w:val="005644FA"/>
    <w:rsid w:val="00565229"/>
    <w:rsid w:val="00565A51"/>
    <w:rsid w:val="005718A2"/>
    <w:rsid w:val="0057214A"/>
    <w:rsid w:val="00572B45"/>
    <w:rsid w:val="005738EB"/>
    <w:rsid w:val="005750FD"/>
    <w:rsid w:val="00577DE2"/>
    <w:rsid w:val="00584D8E"/>
    <w:rsid w:val="00591264"/>
    <w:rsid w:val="00594927"/>
    <w:rsid w:val="00597F54"/>
    <w:rsid w:val="005A0046"/>
    <w:rsid w:val="005A13EB"/>
    <w:rsid w:val="005A24B6"/>
    <w:rsid w:val="005A2AE5"/>
    <w:rsid w:val="005A339D"/>
    <w:rsid w:val="005A7A78"/>
    <w:rsid w:val="005B185F"/>
    <w:rsid w:val="005B55E3"/>
    <w:rsid w:val="005B5BE9"/>
    <w:rsid w:val="005C0565"/>
    <w:rsid w:val="005C0741"/>
    <w:rsid w:val="005C1C75"/>
    <w:rsid w:val="005C3344"/>
    <w:rsid w:val="005C3739"/>
    <w:rsid w:val="005C4474"/>
    <w:rsid w:val="005C669E"/>
    <w:rsid w:val="005D21A2"/>
    <w:rsid w:val="005D3CE1"/>
    <w:rsid w:val="005D4657"/>
    <w:rsid w:val="005D5553"/>
    <w:rsid w:val="005E0F4E"/>
    <w:rsid w:val="005E2228"/>
    <w:rsid w:val="005E3677"/>
    <w:rsid w:val="005E5043"/>
    <w:rsid w:val="005E5528"/>
    <w:rsid w:val="005E6412"/>
    <w:rsid w:val="005E72B5"/>
    <w:rsid w:val="005E751C"/>
    <w:rsid w:val="005F2134"/>
    <w:rsid w:val="005F2C87"/>
    <w:rsid w:val="005F2F26"/>
    <w:rsid w:val="005F531C"/>
    <w:rsid w:val="0060079E"/>
    <w:rsid w:val="00601416"/>
    <w:rsid w:val="00601E0B"/>
    <w:rsid w:val="00604047"/>
    <w:rsid w:val="0060458E"/>
    <w:rsid w:val="006047E1"/>
    <w:rsid w:val="006063CD"/>
    <w:rsid w:val="0060650B"/>
    <w:rsid w:val="00607279"/>
    <w:rsid w:val="00610E6C"/>
    <w:rsid w:val="00610FA4"/>
    <w:rsid w:val="00612E99"/>
    <w:rsid w:val="00615A1D"/>
    <w:rsid w:val="00617562"/>
    <w:rsid w:val="006215E2"/>
    <w:rsid w:val="006259BF"/>
    <w:rsid w:val="006270F2"/>
    <w:rsid w:val="006276FA"/>
    <w:rsid w:val="00631CE1"/>
    <w:rsid w:val="006322D4"/>
    <w:rsid w:val="006326BD"/>
    <w:rsid w:val="00636059"/>
    <w:rsid w:val="00637931"/>
    <w:rsid w:val="00641727"/>
    <w:rsid w:val="006417F0"/>
    <w:rsid w:val="00642843"/>
    <w:rsid w:val="006442DD"/>
    <w:rsid w:val="00646132"/>
    <w:rsid w:val="0064663E"/>
    <w:rsid w:val="00647081"/>
    <w:rsid w:val="00647188"/>
    <w:rsid w:val="006514B2"/>
    <w:rsid w:val="00655FB7"/>
    <w:rsid w:val="00657EDD"/>
    <w:rsid w:val="006608F1"/>
    <w:rsid w:val="00663F0B"/>
    <w:rsid w:val="00664BCF"/>
    <w:rsid w:val="00664D1A"/>
    <w:rsid w:val="00666E40"/>
    <w:rsid w:val="00667DA1"/>
    <w:rsid w:val="006719EF"/>
    <w:rsid w:val="00671A49"/>
    <w:rsid w:val="00671FAB"/>
    <w:rsid w:val="00672CED"/>
    <w:rsid w:val="00676E17"/>
    <w:rsid w:val="00680166"/>
    <w:rsid w:val="00683DBA"/>
    <w:rsid w:val="00685677"/>
    <w:rsid w:val="00690F96"/>
    <w:rsid w:val="00694ED2"/>
    <w:rsid w:val="006954E2"/>
    <w:rsid w:val="00697389"/>
    <w:rsid w:val="00697721"/>
    <w:rsid w:val="006A0C25"/>
    <w:rsid w:val="006A1C08"/>
    <w:rsid w:val="006A2117"/>
    <w:rsid w:val="006A3CE7"/>
    <w:rsid w:val="006A429D"/>
    <w:rsid w:val="006A6D75"/>
    <w:rsid w:val="006B2917"/>
    <w:rsid w:val="006B3B1A"/>
    <w:rsid w:val="006B3E50"/>
    <w:rsid w:val="006B4832"/>
    <w:rsid w:val="006B53AC"/>
    <w:rsid w:val="006B61CF"/>
    <w:rsid w:val="006B7784"/>
    <w:rsid w:val="006B7AAE"/>
    <w:rsid w:val="006B7DAD"/>
    <w:rsid w:val="006C1297"/>
    <w:rsid w:val="006C2D80"/>
    <w:rsid w:val="006C2DF7"/>
    <w:rsid w:val="006C4861"/>
    <w:rsid w:val="006C77DA"/>
    <w:rsid w:val="006D01C1"/>
    <w:rsid w:val="006D1081"/>
    <w:rsid w:val="006D1F53"/>
    <w:rsid w:val="006D4FC5"/>
    <w:rsid w:val="006D5CED"/>
    <w:rsid w:val="006E01E7"/>
    <w:rsid w:val="006E0BD1"/>
    <w:rsid w:val="006E0E36"/>
    <w:rsid w:val="006E18C5"/>
    <w:rsid w:val="006E2AAD"/>
    <w:rsid w:val="006E3AFE"/>
    <w:rsid w:val="006E7C21"/>
    <w:rsid w:val="006F0A68"/>
    <w:rsid w:val="006F312D"/>
    <w:rsid w:val="006F36DE"/>
    <w:rsid w:val="006F6496"/>
    <w:rsid w:val="00700C70"/>
    <w:rsid w:val="00701BB4"/>
    <w:rsid w:val="00703F2E"/>
    <w:rsid w:val="00711EEB"/>
    <w:rsid w:val="00712638"/>
    <w:rsid w:val="00712FD4"/>
    <w:rsid w:val="00714C29"/>
    <w:rsid w:val="00715296"/>
    <w:rsid w:val="00715650"/>
    <w:rsid w:val="00715E2E"/>
    <w:rsid w:val="007209EC"/>
    <w:rsid w:val="00726CBF"/>
    <w:rsid w:val="00733798"/>
    <w:rsid w:val="00735B81"/>
    <w:rsid w:val="007369F5"/>
    <w:rsid w:val="00740B98"/>
    <w:rsid w:val="00742FDB"/>
    <w:rsid w:val="007447D7"/>
    <w:rsid w:val="00750032"/>
    <w:rsid w:val="007506A3"/>
    <w:rsid w:val="00752A9D"/>
    <w:rsid w:val="00753B58"/>
    <w:rsid w:val="007549CB"/>
    <w:rsid w:val="0076099B"/>
    <w:rsid w:val="007643EB"/>
    <w:rsid w:val="00764882"/>
    <w:rsid w:val="00765C81"/>
    <w:rsid w:val="0076650E"/>
    <w:rsid w:val="0076741B"/>
    <w:rsid w:val="00770614"/>
    <w:rsid w:val="007726B8"/>
    <w:rsid w:val="00773388"/>
    <w:rsid w:val="00774A2C"/>
    <w:rsid w:val="00775E41"/>
    <w:rsid w:val="00780576"/>
    <w:rsid w:val="00783643"/>
    <w:rsid w:val="00784550"/>
    <w:rsid w:val="00784845"/>
    <w:rsid w:val="0078530C"/>
    <w:rsid w:val="00785540"/>
    <w:rsid w:val="007859F1"/>
    <w:rsid w:val="00785A81"/>
    <w:rsid w:val="007878B3"/>
    <w:rsid w:val="00792736"/>
    <w:rsid w:val="00792839"/>
    <w:rsid w:val="007941E4"/>
    <w:rsid w:val="00794B03"/>
    <w:rsid w:val="007957BC"/>
    <w:rsid w:val="00795CCB"/>
    <w:rsid w:val="007A1386"/>
    <w:rsid w:val="007A2881"/>
    <w:rsid w:val="007A31DB"/>
    <w:rsid w:val="007A5E8D"/>
    <w:rsid w:val="007A7276"/>
    <w:rsid w:val="007B1550"/>
    <w:rsid w:val="007B3FBF"/>
    <w:rsid w:val="007B6E1C"/>
    <w:rsid w:val="007B7101"/>
    <w:rsid w:val="007B7176"/>
    <w:rsid w:val="007C1C95"/>
    <w:rsid w:val="007C34B5"/>
    <w:rsid w:val="007C3C7E"/>
    <w:rsid w:val="007C5E55"/>
    <w:rsid w:val="007D099C"/>
    <w:rsid w:val="007D56A0"/>
    <w:rsid w:val="007D7B98"/>
    <w:rsid w:val="007E07B2"/>
    <w:rsid w:val="007E2830"/>
    <w:rsid w:val="007E2BFB"/>
    <w:rsid w:val="007E50B3"/>
    <w:rsid w:val="007E69B3"/>
    <w:rsid w:val="007F4FB9"/>
    <w:rsid w:val="00800945"/>
    <w:rsid w:val="00801402"/>
    <w:rsid w:val="00803175"/>
    <w:rsid w:val="00803908"/>
    <w:rsid w:val="00803EB3"/>
    <w:rsid w:val="0080641D"/>
    <w:rsid w:val="00812543"/>
    <w:rsid w:val="00812EB0"/>
    <w:rsid w:val="00815548"/>
    <w:rsid w:val="0081729F"/>
    <w:rsid w:val="0082176A"/>
    <w:rsid w:val="00821AF1"/>
    <w:rsid w:val="008239CF"/>
    <w:rsid w:val="0082490A"/>
    <w:rsid w:val="0082495D"/>
    <w:rsid w:val="0082501C"/>
    <w:rsid w:val="00825EFC"/>
    <w:rsid w:val="00826E56"/>
    <w:rsid w:val="008279D4"/>
    <w:rsid w:val="00831595"/>
    <w:rsid w:val="00831DD9"/>
    <w:rsid w:val="00831EAA"/>
    <w:rsid w:val="008330EE"/>
    <w:rsid w:val="00835890"/>
    <w:rsid w:val="00841A2D"/>
    <w:rsid w:val="008421E2"/>
    <w:rsid w:val="0084280B"/>
    <w:rsid w:val="00845B1D"/>
    <w:rsid w:val="0085152B"/>
    <w:rsid w:val="00853970"/>
    <w:rsid w:val="008545E5"/>
    <w:rsid w:val="008545F2"/>
    <w:rsid w:val="008552F5"/>
    <w:rsid w:val="00856BEB"/>
    <w:rsid w:val="00856CAF"/>
    <w:rsid w:val="00860295"/>
    <w:rsid w:val="0086585F"/>
    <w:rsid w:val="00870A92"/>
    <w:rsid w:val="00871B74"/>
    <w:rsid w:val="00871FC9"/>
    <w:rsid w:val="00872F4B"/>
    <w:rsid w:val="008742AF"/>
    <w:rsid w:val="008775B4"/>
    <w:rsid w:val="0088092C"/>
    <w:rsid w:val="00880E27"/>
    <w:rsid w:val="0088270F"/>
    <w:rsid w:val="00882D7E"/>
    <w:rsid w:val="00884844"/>
    <w:rsid w:val="0089161E"/>
    <w:rsid w:val="00891D16"/>
    <w:rsid w:val="008923E7"/>
    <w:rsid w:val="00897706"/>
    <w:rsid w:val="008A42D0"/>
    <w:rsid w:val="008A6F4F"/>
    <w:rsid w:val="008B0717"/>
    <w:rsid w:val="008B08E4"/>
    <w:rsid w:val="008B3F11"/>
    <w:rsid w:val="008B440C"/>
    <w:rsid w:val="008B5843"/>
    <w:rsid w:val="008C1098"/>
    <w:rsid w:val="008D168B"/>
    <w:rsid w:val="008D4267"/>
    <w:rsid w:val="008D4E17"/>
    <w:rsid w:val="008D588C"/>
    <w:rsid w:val="008D6306"/>
    <w:rsid w:val="008D6393"/>
    <w:rsid w:val="008E04D0"/>
    <w:rsid w:val="008E1417"/>
    <w:rsid w:val="008E2804"/>
    <w:rsid w:val="008E2BAD"/>
    <w:rsid w:val="008E59F5"/>
    <w:rsid w:val="008E6A82"/>
    <w:rsid w:val="008E7B27"/>
    <w:rsid w:val="008E7C7F"/>
    <w:rsid w:val="008F2D4F"/>
    <w:rsid w:val="008F37FC"/>
    <w:rsid w:val="008F4E18"/>
    <w:rsid w:val="008F6B80"/>
    <w:rsid w:val="008F7BA3"/>
    <w:rsid w:val="00902AA5"/>
    <w:rsid w:val="00910A75"/>
    <w:rsid w:val="00911420"/>
    <w:rsid w:val="00911992"/>
    <w:rsid w:val="009128E7"/>
    <w:rsid w:val="0091322A"/>
    <w:rsid w:val="009156E6"/>
    <w:rsid w:val="00921A28"/>
    <w:rsid w:val="009224F3"/>
    <w:rsid w:val="00922B11"/>
    <w:rsid w:val="009278E2"/>
    <w:rsid w:val="00930EE2"/>
    <w:rsid w:val="00931291"/>
    <w:rsid w:val="00931B30"/>
    <w:rsid w:val="00932A67"/>
    <w:rsid w:val="009334E2"/>
    <w:rsid w:val="0093365D"/>
    <w:rsid w:val="00933B8F"/>
    <w:rsid w:val="00933E9C"/>
    <w:rsid w:val="009365F3"/>
    <w:rsid w:val="009371CE"/>
    <w:rsid w:val="00937791"/>
    <w:rsid w:val="00941733"/>
    <w:rsid w:val="00941CE1"/>
    <w:rsid w:val="00942972"/>
    <w:rsid w:val="00943E78"/>
    <w:rsid w:val="00945CC2"/>
    <w:rsid w:val="00945FA3"/>
    <w:rsid w:val="0094691B"/>
    <w:rsid w:val="00947706"/>
    <w:rsid w:val="009503F5"/>
    <w:rsid w:val="00952627"/>
    <w:rsid w:val="00955723"/>
    <w:rsid w:val="00961876"/>
    <w:rsid w:val="00961B1E"/>
    <w:rsid w:val="0096448C"/>
    <w:rsid w:val="00970129"/>
    <w:rsid w:val="00970406"/>
    <w:rsid w:val="00970C7F"/>
    <w:rsid w:val="009725F0"/>
    <w:rsid w:val="009732B3"/>
    <w:rsid w:val="00973BB9"/>
    <w:rsid w:val="00974983"/>
    <w:rsid w:val="00976E5D"/>
    <w:rsid w:val="009806B1"/>
    <w:rsid w:val="009812EF"/>
    <w:rsid w:val="00982B88"/>
    <w:rsid w:val="00983DF2"/>
    <w:rsid w:val="009846F0"/>
    <w:rsid w:val="00985CEB"/>
    <w:rsid w:val="009910D2"/>
    <w:rsid w:val="0099233A"/>
    <w:rsid w:val="00992F2E"/>
    <w:rsid w:val="00993839"/>
    <w:rsid w:val="00993BFA"/>
    <w:rsid w:val="00993E24"/>
    <w:rsid w:val="00993EB5"/>
    <w:rsid w:val="009956F6"/>
    <w:rsid w:val="00996016"/>
    <w:rsid w:val="009A01A1"/>
    <w:rsid w:val="009A31A5"/>
    <w:rsid w:val="009A3D23"/>
    <w:rsid w:val="009A4235"/>
    <w:rsid w:val="009A43FC"/>
    <w:rsid w:val="009A4BCB"/>
    <w:rsid w:val="009A4EC1"/>
    <w:rsid w:val="009B0762"/>
    <w:rsid w:val="009B0E77"/>
    <w:rsid w:val="009B5D3B"/>
    <w:rsid w:val="009C291B"/>
    <w:rsid w:val="009C624E"/>
    <w:rsid w:val="009C7183"/>
    <w:rsid w:val="009D0280"/>
    <w:rsid w:val="009D11C3"/>
    <w:rsid w:val="009D1325"/>
    <w:rsid w:val="009D390E"/>
    <w:rsid w:val="009D786A"/>
    <w:rsid w:val="009E01B1"/>
    <w:rsid w:val="009E4628"/>
    <w:rsid w:val="009E476C"/>
    <w:rsid w:val="009E68BD"/>
    <w:rsid w:val="009F2512"/>
    <w:rsid w:val="009F488B"/>
    <w:rsid w:val="009F4B25"/>
    <w:rsid w:val="009F53A3"/>
    <w:rsid w:val="00A00121"/>
    <w:rsid w:val="00A00949"/>
    <w:rsid w:val="00A014B0"/>
    <w:rsid w:val="00A02F6E"/>
    <w:rsid w:val="00A031CF"/>
    <w:rsid w:val="00A0346E"/>
    <w:rsid w:val="00A0358F"/>
    <w:rsid w:val="00A05CF8"/>
    <w:rsid w:val="00A07452"/>
    <w:rsid w:val="00A076FF"/>
    <w:rsid w:val="00A128EF"/>
    <w:rsid w:val="00A12EC9"/>
    <w:rsid w:val="00A15908"/>
    <w:rsid w:val="00A1727E"/>
    <w:rsid w:val="00A22796"/>
    <w:rsid w:val="00A23867"/>
    <w:rsid w:val="00A24F5F"/>
    <w:rsid w:val="00A26F15"/>
    <w:rsid w:val="00A32140"/>
    <w:rsid w:val="00A32B7F"/>
    <w:rsid w:val="00A3308E"/>
    <w:rsid w:val="00A366C5"/>
    <w:rsid w:val="00A40F18"/>
    <w:rsid w:val="00A417E4"/>
    <w:rsid w:val="00A42B80"/>
    <w:rsid w:val="00A43499"/>
    <w:rsid w:val="00A440E1"/>
    <w:rsid w:val="00A451EE"/>
    <w:rsid w:val="00A457DD"/>
    <w:rsid w:val="00A45C01"/>
    <w:rsid w:val="00A46B30"/>
    <w:rsid w:val="00A46F4C"/>
    <w:rsid w:val="00A4728D"/>
    <w:rsid w:val="00A47C05"/>
    <w:rsid w:val="00A47D10"/>
    <w:rsid w:val="00A47EA3"/>
    <w:rsid w:val="00A51ED7"/>
    <w:rsid w:val="00A520BA"/>
    <w:rsid w:val="00A53CD4"/>
    <w:rsid w:val="00A53E36"/>
    <w:rsid w:val="00A54713"/>
    <w:rsid w:val="00A54B3B"/>
    <w:rsid w:val="00A5587C"/>
    <w:rsid w:val="00A57B1D"/>
    <w:rsid w:val="00A624ED"/>
    <w:rsid w:val="00A62DE4"/>
    <w:rsid w:val="00A62F17"/>
    <w:rsid w:val="00A657A6"/>
    <w:rsid w:val="00A674B4"/>
    <w:rsid w:val="00A706A5"/>
    <w:rsid w:val="00A70D9B"/>
    <w:rsid w:val="00A713ED"/>
    <w:rsid w:val="00A71447"/>
    <w:rsid w:val="00A71CE8"/>
    <w:rsid w:val="00A73E24"/>
    <w:rsid w:val="00A74907"/>
    <w:rsid w:val="00A74F30"/>
    <w:rsid w:val="00A76D92"/>
    <w:rsid w:val="00A8172A"/>
    <w:rsid w:val="00A82FC1"/>
    <w:rsid w:val="00A837A0"/>
    <w:rsid w:val="00A84979"/>
    <w:rsid w:val="00A86CEA"/>
    <w:rsid w:val="00A87138"/>
    <w:rsid w:val="00A87926"/>
    <w:rsid w:val="00A90594"/>
    <w:rsid w:val="00A9293F"/>
    <w:rsid w:val="00A96905"/>
    <w:rsid w:val="00AA06A3"/>
    <w:rsid w:val="00AA0904"/>
    <w:rsid w:val="00AA17FA"/>
    <w:rsid w:val="00AA245F"/>
    <w:rsid w:val="00AA318D"/>
    <w:rsid w:val="00AA42D0"/>
    <w:rsid w:val="00AA5BF4"/>
    <w:rsid w:val="00AA6A99"/>
    <w:rsid w:val="00AB018D"/>
    <w:rsid w:val="00AB0AAF"/>
    <w:rsid w:val="00AB1F1C"/>
    <w:rsid w:val="00AB25D0"/>
    <w:rsid w:val="00AB3716"/>
    <w:rsid w:val="00AB44F8"/>
    <w:rsid w:val="00AB4A25"/>
    <w:rsid w:val="00AB7E45"/>
    <w:rsid w:val="00AC4F4F"/>
    <w:rsid w:val="00AD16BD"/>
    <w:rsid w:val="00AD1BF3"/>
    <w:rsid w:val="00AD2D28"/>
    <w:rsid w:val="00AD2DCF"/>
    <w:rsid w:val="00AD5EA6"/>
    <w:rsid w:val="00AE4789"/>
    <w:rsid w:val="00AE50E7"/>
    <w:rsid w:val="00AE61DA"/>
    <w:rsid w:val="00AE6D35"/>
    <w:rsid w:val="00AE756F"/>
    <w:rsid w:val="00AE7686"/>
    <w:rsid w:val="00AE79FD"/>
    <w:rsid w:val="00AF00D5"/>
    <w:rsid w:val="00AF1968"/>
    <w:rsid w:val="00AF49F2"/>
    <w:rsid w:val="00AF5310"/>
    <w:rsid w:val="00AF578E"/>
    <w:rsid w:val="00AF5A63"/>
    <w:rsid w:val="00B01236"/>
    <w:rsid w:val="00B025D6"/>
    <w:rsid w:val="00B0271F"/>
    <w:rsid w:val="00B02AA3"/>
    <w:rsid w:val="00B04CE6"/>
    <w:rsid w:val="00B067BD"/>
    <w:rsid w:val="00B115A8"/>
    <w:rsid w:val="00B11F9E"/>
    <w:rsid w:val="00B1299A"/>
    <w:rsid w:val="00B14890"/>
    <w:rsid w:val="00B15028"/>
    <w:rsid w:val="00B154AA"/>
    <w:rsid w:val="00B15747"/>
    <w:rsid w:val="00B175EB"/>
    <w:rsid w:val="00B179E5"/>
    <w:rsid w:val="00B21F37"/>
    <w:rsid w:val="00B22E18"/>
    <w:rsid w:val="00B23FA3"/>
    <w:rsid w:val="00B269F1"/>
    <w:rsid w:val="00B31CC2"/>
    <w:rsid w:val="00B33027"/>
    <w:rsid w:val="00B37EBD"/>
    <w:rsid w:val="00B402D9"/>
    <w:rsid w:val="00B424FE"/>
    <w:rsid w:val="00B46836"/>
    <w:rsid w:val="00B5041D"/>
    <w:rsid w:val="00B51975"/>
    <w:rsid w:val="00B52951"/>
    <w:rsid w:val="00B53F85"/>
    <w:rsid w:val="00B544C9"/>
    <w:rsid w:val="00B54B7B"/>
    <w:rsid w:val="00B553EB"/>
    <w:rsid w:val="00B56E8C"/>
    <w:rsid w:val="00B60206"/>
    <w:rsid w:val="00B60EE0"/>
    <w:rsid w:val="00B61C20"/>
    <w:rsid w:val="00B6253D"/>
    <w:rsid w:val="00B62C03"/>
    <w:rsid w:val="00B6357E"/>
    <w:rsid w:val="00B64246"/>
    <w:rsid w:val="00B710D8"/>
    <w:rsid w:val="00B7220E"/>
    <w:rsid w:val="00B72750"/>
    <w:rsid w:val="00B727FF"/>
    <w:rsid w:val="00B737C4"/>
    <w:rsid w:val="00B76664"/>
    <w:rsid w:val="00B76CF2"/>
    <w:rsid w:val="00B7793D"/>
    <w:rsid w:val="00B81DE3"/>
    <w:rsid w:val="00B8323E"/>
    <w:rsid w:val="00B83E67"/>
    <w:rsid w:val="00B857AE"/>
    <w:rsid w:val="00B87F5C"/>
    <w:rsid w:val="00B90266"/>
    <w:rsid w:val="00B902C6"/>
    <w:rsid w:val="00B91081"/>
    <w:rsid w:val="00B91FAB"/>
    <w:rsid w:val="00B9363D"/>
    <w:rsid w:val="00B94FFC"/>
    <w:rsid w:val="00B95EB3"/>
    <w:rsid w:val="00B96300"/>
    <w:rsid w:val="00BA09B0"/>
    <w:rsid w:val="00BA329D"/>
    <w:rsid w:val="00BA5F61"/>
    <w:rsid w:val="00BA688B"/>
    <w:rsid w:val="00BB23BE"/>
    <w:rsid w:val="00BB5CE9"/>
    <w:rsid w:val="00BB6DCA"/>
    <w:rsid w:val="00BB7A38"/>
    <w:rsid w:val="00BC020E"/>
    <w:rsid w:val="00BC1C28"/>
    <w:rsid w:val="00BC356F"/>
    <w:rsid w:val="00BC4965"/>
    <w:rsid w:val="00BC4D74"/>
    <w:rsid w:val="00BC4E39"/>
    <w:rsid w:val="00BC5231"/>
    <w:rsid w:val="00BD08B1"/>
    <w:rsid w:val="00BD0AFD"/>
    <w:rsid w:val="00BD18BB"/>
    <w:rsid w:val="00BD3146"/>
    <w:rsid w:val="00BD6096"/>
    <w:rsid w:val="00BD64BD"/>
    <w:rsid w:val="00BD79F6"/>
    <w:rsid w:val="00BE1A92"/>
    <w:rsid w:val="00BE1E6E"/>
    <w:rsid w:val="00BE1E7E"/>
    <w:rsid w:val="00BE2931"/>
    <w:rsid w:val="00BE385C"/>
    <w:rsid w:val="00BE40F4"/>
    <w:rsid w:val="00BE4962"/>
    <w:rsid w:val="00BE4E21"/>
    <w:rsid w:val="00BE7F68"/>
    <w:rsid w:val="00BF0BDC"/>
    <w:rsid w:val="00BF32F1"/>
    <w:rsid w:val="00BF3476"/>
    <w:rsid w:val="00BF5B52"/>
    <w:rsid w:val="00C00E3B"/>
    <w:rsid w:val="00C039AA"/>
    <w:rsid w:val="00C04BA8"/>
    <w:rsid w:val="00C05AEA"/>
    <w:rsid w:val="00C10F99"/>
    <w:rsid w:val="00C10F9F"/>
    <w:rsid w:val="00C11329"/>
    <w:rsid w:val="00C11E14"/>
    <w:rsid w:val="00C12F1C"/>
    <w:rsid w:val="00C137E9"/>
    <w:rsid w:val="00C15062"/>
    <w:rsid w:val="00C16730"/>
    <w:rsid w:val="00C16775"/>
    <w:rsid w:val="00C17282"/>
    <w:rsid w:val="00C21BE4"/>
    <w:rsid w:val="00C23418"/>
    <w:rsid w:val="00C236C0"/>
    <w:rsid w:val="00C24FD1"/>
    <w:rsid w:val="00C2717F"/>
    <w:rsid w:val="00C40737"/>
    <w:rsid w:val="00C41455"/>
    <w:rsid w:val="00C42775"/>
    <w:rsid w:val="00C44C02"/>
    <w:rsid w:val="00C45138"/>
    <w:rsid w:val="00C4609F"/>
    <w:rsid w:val="00C46546"/>
    <w:rsid w:val="00C467CF"/>
    <w:rsid w:val="00C47513"/>
    <w:rsid w:val="00C51109"/>
    <w:rsid w:val="00C52BCE"/>
    <w:rsid w:val="00C550DC"/>
    <w:rsid w:val="00C563B3"/>
    <w:rsid w:val="00C61CB8"/>
    <w:rsid w:val="00C62AB2"/>
    <w:rsid w:val="00C64B15"/>
    <w:rsid w:val="00C65547"/>
    <w:rsid w:val="00C67558"/>
    <w:rsid w:val="00C70CC3"/>
    <w:rsid w:val="00C71886"/>
    <w:rsid w:val="00C75A91"/>
    <w:rsid w:val="00C76F5F"/>
    <w:rsid w:val="00C80422"/>
    <w:rsid w:val="00C82EEE"/>
    <w:rsid w:val="00C835D9"/>
    <w:rsid w:val="00C87EF2"/>
    <w:rsid w:val="00C9082D"/>
    <w:rsid w:val="00C913D1"/>
    <w:rsid w:val="00C9468C"/>
    <w:rsid w:val="00C95B50"/>
    <w:rsid w:val="00C95EE0"/>
    <w:rsid w:val="00C963B6"/>
    <w:rsid w:val="00CA238B"/>
    <w:rsid w:val="00CA2ADE"/>
    <w:rsid w:val="00CA334D"/>
    <w:rsid w:val="00CA4B50"/>
    <w:rsid w:val="00CA6636"/>
    <w:rsid w:val="00CB4C5E"/>
    <w:rsid w:val="00CB70B6"/>
    <w:rsid w:val="00CC3579"/>
    <w:rsid w:val="00CC3E66"/>
    <w:rsid w:val="00CC411B"/>
    <w:rsid w:val="00CC4D7D"/>
    <w:rsid w:val="00CC5932"/>
    <w:rsid w:val="00CC618B"/>
    <w:rsid w:val="00CC65E9"/>
    <w:rsid w:val="00CD1C5D"/>
    <w:rsid w:val="00CD1CE3"/>
    <w:rsid w:val="00CD3A40"/>
    <w:rsid w:val="00CD3DD2"/>
    <w:rsid w:val="00CD4723"/>
    <w:rsid w:val="00CE0A08"/>
    <w:rsid w:val="00CE24EB"/>
    <w:rsid w:val="00CE2598"/>
    <w:rsid w:val="00CE35B2"/>
    <w:rsid w:val="00CE3A6C"/>
    <w:rsid w:val="00CE4EBA"/>
    <w:rsid w:val="00CE567A"/>
    <w:rsid w:val="00CE6D2F"/>
    <w:rsid w:val="00CF225F"/>
    <w:rsid w:val="00CF274E"/>
    <w:rsid w:val="00CF4853"/>
    <w:rsid w:val="00D02463"/>
    <w:rsid w:val="00D073B0"/>
    <w:rsid w:val="00D07D57"/>
    <w:rsid w:val="00D10A26"/>
    <w:rsid w:val="00D1117A"/>
    <w:rsid w:val="00D13868"/>
    <w:rsid w:val="00D13C26"/>
    <w:rsid w:val="00D144D7"/>
    <w:rsid w:val="00D14EE9"/>
    <w:rsid w:val="00D26975"/>
    <w:rsid w:val="00D30184"/>
    <w:rsid w:val="00D3097C"/>
    <w:rsid w:val="00D322AE"/>
    <w:rsid w:val="00D32F78"/>
    <w:rsid w:val="00D33377"/>
    <w:rsid w:val="00D33C24"/>
    <w:rsid w:val="00D34C15"/>
    <w:rsid w:val="00D368F0"/>
    <w:rsid w:val="00D36CFA"/>
    <w:rsid w:val="00D37854"/>
    <w:rsid w:val="00D4030C"/>
    <w:rsid w:val="00D411F3"/>
    <w:rsid w:val="00D41831"/>
    <w:rsid w:val="00D43C4D"/>
    <w:rsid w:val="00D54322"/>
    <w:rsid w:val="00D556E6"/>
    <w:rsid w:val="00D55A93"/>
    <w:rsid w:val="00D55BEC"/>
    <w:rsid w:val="00D60EC0"/>
    <w:rsid w:val="00D60F44"/>
    <w:rsid w:val="00D63287"/>
    <w:rsid w:val="00D669B4"/>
    <w:rsid w:val="00D67DB7"/>
    <w:rsid w:val="00D725A1"/>
    <w:rsid w:val="00D73CDD"/>
    <w:rsid w:val="00D753D0"/>
    <w:rsid w:val="00D76B08"/>
    <w:rsid w:val="00D771F7"/>
    <w:rsid w:val="00D820E0"/>
    <w:rsid w:val="00D82D0F"/>
    <w:rsid w:val="00D83122"/>
    <w:rsid w:val="00D862F8"/>
    <w:rsid w:val="00D926B6"/>
    <w:rsid w:val="00D93D17"/>
    <w:rsid w:val="00D94EC2"/>
    <w:rsid w:val="00D96B01"/>
    <w:rsid w:val="00DA6E7C"/>
    <w:rsid w:val="00DB1CDD"/>
    <w:rsid w:val="00DB4395"/>
    <w:rsid w:val="00DB76C3"/>
    <w:rsid w:val="00DB787E"/>
    <w:rsid w:val="00DC1FA3"/>
    <w:rsid w:val="00DC2193"/>
    <w:rsid w:val="00DC3023"/>
    <w:rsid w:val="00DC373F"/>
    <w:rsid w:val="00DC40DA"/>
    <w:rsid w:val="00DC4520"/>
    <w:rsid w:val="00DD180E"/>
    <w:rsid w:val="00DD2F66"/>
    <w:rsid w:val="00DD3A5C"/>
    <w:rsid w:val="00DD4FB0"/>
    <w:rsid w:val="00DD602F"/>
    <w:rsid w:val="00DD6077"/>
    <w:rsid w:val="00DD63E8"/>
    <w:rsid w:val="00DD6D5D"/>
    <w:rsid w:val="00DD7965"/>
    <w:rsid w:val="00DE14B1"/>
    <w:rsid w:val="00DE27D5"/>
    <w:rsid w:val="00DE2DD9"/>
    <w:rsid w:val="00DE314F"/>
    <w:rsid w:val="00DE4395"/>
    <w:rsid w:val="00DE5455"/>
    <w:rsid w:val="00DE6664"/>
    <w:rsid w:val="00DE754E"/>
    <w:rsid w:val="00DE7BB3"/>
    <w:rsid w:val="00DF1435"/>
    <w:rsid w:val="00DF3B5B"/>
    <w:rsid w:val="00DF3EF0"/>
    <w:rsid w:val="00DF46CE"/>
    <w:rsid w:val="00DF57AF"/>
    <w:rsid w:val="00DF6B29"/>
    <w:rsid w:val="00E03807"/>
    <w:rsid w:val="00E04AD9"/>
    <w:rsid w:val="00E05653"/>
    <w:rsid w:val="00E074F1"/>
    <w:rsid w:val="00E11A85"/>
    <w:rsid w:val="00E146AA"/>
    <w:rsid w:val="00E15AAD"/>
    <w:rsid w:val="00E16A99"/>
    <w:rsid w:val="00E20DD5"/>
    <w:rsid w:val="00E21CF6"/>
    <w:rsid w:val="00E25693"/>
    <w:rsid w:val="00E25E1E"/>
    <w:rsid w:val="00E30048"/>
    <w:rsid w:val="00E3148F"/>
    <w:rsid w:val="00E35EAF"/>
    <w:rsid w:val="00E36439"/>
    <w:rsid w:val="00E4019E"/>
    <w:rsid w:val="00E40434"/>
    <w:rsid w:val="00E42CB8"/>
    <w:rsid w:val="00E444E9"/>
    <w:rsid w:val="00E46EE9"/>
    <w:rsid w:val="00E47409"/>
    <w:rsid w:val="00E50873"/>
    <w:rsid w:val="00E53EE6"/>
    <w:rsid w:val="00E55013"/>
    <w:rsid w:val="00E577E6"/>
    <w:rsid w:val="00E61B6B"/>
    <w:rsid w:val="00E64D72"/>
    <w:rsid w:val="00E64F43"/>
    <w:rsid w:val="00E6709B"/>
    <w:rsid w:val="00E704FC"/>
    <w:rsid w:val="00E76934"/>
    <w:rsid w:val="00E77D3A"/>
    <w:rsid w:val="00E806B7"/>
    <w:rsid w:val="00E8099D"/>
    <w:rsid w:val="00E85392"/>
    <w:rsid w:val="00E862FD"/>
    <w:rsid w:val="00E86A46"/>
    <w:rsid w:val="00E87284"/>
    <w:rsid w:val="00E872F6"/>
    <w:rsid w:val="00E87306"/>
    <w:rsid w:val="00E91F29"/>
    <w:rsid w:val="00E92504"/>
    <w:rsid w:val="00E93530"/>
    <w:rsid w:val="00E93E15"/>
    <w:rsid w:val="00E955BB"/>
    <w:rsid w:val="00EA0E63"/>
    <w:rsid w:val="00EA1BA2"/>
    <w:rsid w:val="00EA2395"/>
    <w:rsid w:val="00EA3CA1"/>
    <w:rsid w:val="00EB02C8"/>
    <w:rsid w:val="00EB38E6"/>
    <w:rsid w:val="00EC155A"/>
    <w:rsid w:val="00EC504E"/>
    <w:rsid w:val="00EC65F5"/>
    <w:rsid w:val="00ED0A84"/>
    <w:rsid w:val="00ED1B38"/>
    <w:rsid w:val="00ED254A"/>
    <w:rsid w:val="00ED4FC1"/>
    <w:rsid w:val="00ED58C7"/>
    <w:rsid w:val="00ED6D96"/>
    <w:rsid w:val="00ED70D3"/>
    <w:rsid w:val="00EE06C6"/>
    <w:rsid w:val="00EE2674"/>
    <w:rsid w:val="00EE5637"/>
    <w:rsid w:val="00EE568B"/>
    <w:rsid w:val="00EE76BB"/>
    <w:rsid w:val="00EF024B"/>
    <w:rsid w:val="00EF505A"/>
    <w:rsid w:val="00EF5D7D"/>
    <w:rsid w:val="00EF6190"/>
    <w:rsid w:val="00F001D3"/>
    <w:rsid w:val="00F01CF7"/>
    <w:rsid w:val="00F05092"/>
    <w:rsid w:val="00F12784"/>
    <w:rsid w:val="00F129CB"/>
    <w:rsid w:val="00F14AB5"/>
    <w:rsid w:val="00F17774"/>
    <w:rsid w:val="00F215F2"/>
    <w:rsid w:val="00F21AE1"/>
    <w:rsid w:val="00F22828"/>
    <w:rsid w:val="00F2371F"/>
    <w:rsid w:val="00F278DE"/>
    <w:rsid w:val="00F27992"/>
    <w:rsid w:val="00F27BC5"/>
    <w:rsid w:val="00F311BA"/>
    <w:rsid w:val="00F312CA"/>
    <w:rsid w:val="00F32489"/>
    <w:rsid w:val="00F332CF"/>
    <w:rsid w:val="00F3530F"/>
    <w:rsid w:val="00F3562C"/>
    <w:rsid w:val="00F36B24"/>
    <w:rsid w:val="00F40765"/>
    <w:rsid w:val="00F41241"/>
    <w:rsid w:val="00F415D9"/>
    <w:rsid w:val="00F41EF3"/>
    <w:rsid w:val="00F4241C"/>
    <w:rsid w:val="00F44B5F"/>
    <w:rsid w:val="00F46F49"/>
    <w:rsid w:val="00F47ED0"/>
    <w:rsid w:val="00F47FE8"/>
    <w:rsid w:val="00F502A1"/>
    <w:rsid w:val="00F51B11"/>
    <w:rsid w:val="00F525EC"/>
    <w:rsid w:val="00F530D1"/>
    <w:rsid w:val="00F55F68"/>
    <w:rsid w:val="00F56DC9"/>
    <w:rsid w:val="00F6007A"/>
    <w:rsid w:val="00F629D1"/>
    <w:rsid w:val="00F637E0"/>
    <w:rsid w:val="00F65BFD"/>
    <w:rsid w:val="00F72986"/>
    <w:rsid w:val="00F75697"/>
    <w:rsid w:val="00F77014"/>
    <w:rsid w:val="00F770DC"/>
    <w:rsid w:val="00F80E04"/>
    <w:rsid w:val="00F8317C"/>
    <w:rsid w:val="00F84307"/>
    <w:rsid w:val="00F844F4"/>
    <w:rsid w:val="00F85440"/>
    <w:rsid w:val="00F8633F"/>
    <w:rsid w:val="00F8798F"/>
    <w:rsid w:val="00F956DA"/>
    <w:rsid w:val="00FA2096"/>
    <w:rsid w:val="00FA27F3"/>
    <w:rsid w:val="00FA5C0F"/>
    <w:rsid w:val="00FA6120"/>
    <w:rsid w:val="00FA67F9"/>
    <w:rsid w:val="00FA73AF"/>
    <w:rsid w:val="00FB02AB"/>
    <w:rsid w:val="00FB26F2"/>
    <w:rsid w:val="00FC00C5"/>
    <w:rsid w:val="00FC14A9"/>
    <w:rsid w:val="00FC1D6F"/>
    <w:rsid w:val="00FC3CDD"/>
    <w:rsid w:val="00FC4045"/>
    <w:rsid w:val="00FC61CC"/>
    <w:rsid w:val="00FC69F3"/>
    <w:rsid w:val="00FD0011"/>
    <w:rsid w:val="00FD00EE"/>
    <w:rsid w:val="00FD12B5"/>
    <w:rsid w:val="00FD423B"/>
    <w:rsid w:val="00FD5A1D"/>
    <w:rsid w:val="00FE05FA"/>
    <w:rsid w:val="00F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097268"/>
  <w15:chartTrackingRefBased/>
  <w15:docId w15:val="{E1669D8C-B1F2-4ADB-9518-F102A351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24E"/>
    <w:rPr>
      <w:rFonts w:eastAsiaTheme="minorEastAsia" w:cs="Times New Roman"/>
    </w:rPr>
  </w:style>
  <w:style w:type="paragraph" w:styleId="Ttulo1">
    <w:name w:val="heading 1"/>
    <w:basedOn w:val="Normal"/>
    <w:link w:val="Ttulo1C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Tabladememorando">
    <w:name w:val="Tabla de memorando"/>
    <w:basedOn w:val="Tabla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Nombredelacompaa">
    <w:name w:val="Nombre de la compañía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Piedepgina">
    <w:name w:val="footer"/>
    <w:basedOn w:val="Normal"/>
    <w:link w:val="PiedepginaCar"/>
    <w:uiPriority w:val="99"/>
    <w:unhideWhenUsed/>
    <w:qFormat/>
    <w:rsid w:val="00E05653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653"/>
    <w:rPr>
      <w:rFonts w:eastAsiaTheme="minorEastAsia" w:cs="Times New Roman"/>
    </w:rPr>
  </w:style>
  <w:style w:type="paragraph" w:styleId="Ttulo">
    <w:name w:val="Title"/>
    <w:basedOn w:val="Normal"/>
    <w:link w:val="TtuloC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tuloCar">
    <w:name w:val="Título Car"/>
    <w:basedOn w:val="Fuentedeprrafopredeter"/>
    <w:link w:val="Ttulo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Encabezado">
    <w:name w:val="header"/>
    <w:basedOn w:val="Normal"/>
    <w:link w:val="EncabezadoCar"/>
    <w:uiPriority w:val="99"/>
    <w:unhideWhenUsed/>
    <w:rsid w:val="00E05653"/>
  </w:style>
  <w:style w:type="character" w:customStyle="1" w:styleId="EncabezadoCar">
    <w:name w:val="Encabezado Car"/>
    <w:basedOn w:val="Fuentedeprrafopredeter"/>
    <w:link w:val="Encabezado"/>
    <w:uiPriority w:val="99"/>
    <w:rsid w:val="00E05653"/>
    <w:rPr>
      <w:rFonts w:eastAsiaTheme="minorEastAsia" w:cs="Times New Roman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7284"/>
    <w:rPr>
      <w:color w:val="1F497D" w:themeColor="text2"/>
      <w:u w:val="single"/>
    </w:rPr>
  </w:style>
  <w:style w:type="character" w:customStyle="1" w:styleId="Mencionar1">
    <w:name w:val="Mencionar1"/>
    <w:basedOn w:val="Fuentedeprrafopredeter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Textodelmarcadordeposicin">
    <w:name w:val="Placeholder Text"/>
    <w:basedOn w:val="Fuentedeprrafopredeter"/>
    <w:uiPriority w:val="99"/>
    <w:semiHidden/>
    <w:rsid w:val="00E87284"/>
    <w:rPr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97389"/>
    <w:rPr>
      <w:rFonts w:eastAsiaTheme="minorEastAsia" w:cs="Times New Roman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97389"/>
    <w:rPr>
      <w:rFonts w:eastAsiaTheme="minorEastAsia" w:cs="Times New Roman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97389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738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7389"/>
    <w:rPr>
      <w:rFonts w:eastAsiaTheme="minorEastAsia" w:cs="Times New Roman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73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97389"/>
    <w:rPr>
      <w:rFonts w:eastAsiaTheme="minorEastAsia" w:cs="Times New Roman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97389"/>
    <w:rPr>
      <w:rFonts w:eastAsiaTheme="minorEastAsia" w:cs="Times New Roman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unhideWhenUsed/>
    <w:qFormat/>
    <w:rsid w:val="004438E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7C3C7E"/>
    <w:pPr>
      <w:ind w:left="360" w:hanging="36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7C3C7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3C7E"/>
    <w:rPr>
      <w:rFonts w:eastAsiaTheme="minorEastAsia" w:cs="Times New Roma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C3C7E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C3C7E"/>
    <w:rPr>
      <w:rFonts w:eastAsiaTheme="minorEastAsia" w:cs="Times New Roman"/>
    </w:rPr>
  </w:style>
  <w:style w:type="paragraph" w:customStyle="1" w:styleId="paragraph">
    <w:name w:val="paragraph"/>
    <w:basedOn w:val="Normal"/>
    <w:rsid w:val="003E44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HN" w:eastAsia="es-HN"/>
    </w:rPr>
  </w:style>
  <w:style w:type="character" w:customStyle="1" w:styleId="normaltextrun">
    <w:name w:val="normaltextrun"/>
    <w:basedOn w:val="Fuentedeprrafopredeter"/>
    <w:rsid w:val="003E442D"/>
  </w:style>
  <w:style w:type="character" w:customStyle="1" w:styleId="eop">
    <w:name w:val="eop"/>
    <w:basedOn w:val="Fuentedeprrafopredeter"/>
    <w:rsid w:val="003E442D"/>
  </w:style>
  <w:style w:type="table" w:styleId="Tablaconcuadrcula">
    <w:name w:val="Table Grid"/>
    <w:basedOn w:val="Tablanormal"/>
    <w:uiPriority w:val="39"/>
    <w:rsid w:val="00A53E36"/>
    <w:pPr>
      <w:spacing w:before="0"/>
    </w:pPr>
    <w:rPr>
      <w:kern w:val="2"/>
      <w:lang w:val="es-H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tema.proima.PROIMA\AppData\Roaming\Microsoft\Templates\Memorando%20de%20oficina%20(dise&#241;o%20profesional).dotx" TargetMode="External"/></Relationship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6E5E-5FE3-4A11-B3E6-74A1129C3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Memorando de oficina (diseño profesional).dotx</Template>
  <TotalTime>10</TotalTime>
  <Pages>1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Proima</dc:creator>
  <cp:keywords/>
  <dc:description/>
  <cp:lastModifiedBy>Roussbel Medina</cp:lastModifiedBy>
  <cp:revision>9</cp:revision>
  <cp:lastPrinted>2025-12-20T17:55:00Z</cp:lastPrinted>
  <dcterms:created xsi:type="dcterms:W3CDTF">2026-02-10T22:19:00Z</dcterms:created>
  <dcterms:modified xsi:type="dcterms:W3CDTF">2026-02-12T22:41:00Z</dcterms:modified>
</cp:coreProperties>
</file>