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8959B" w14:textId="7D7864ED" w:rsidR="00FF1A31" w:rsidRPr="00EE3BA0" w:rsidRDefault="00FF1A31" w:rsidP="00FF1A31">
      <w:pPr>
        <w:rPr>
          <w:rFonts w:ascii="Arial" w:hAnsi="Arial" w:cs="Arial"/>
          <w:sz w:val="24"/>
          <w:szCs w:val="24"/>
          <w:lang w:val="es-HN"/>
        </w:rPr>
      </w:pPr>
      <w:bookmarkStart w:id="0" w:name="_Hlk146118944"/>
      <w:r w:rsidRPr="00EE3BA0">
        <w:rPr>
          <w:rFonts w:ascii="Arial" w:hAnsi="Arial" w:cs="Arial"/>
          <w:sz w:val="24"/>
          <w:szCs w:val="24"/>
          <w:lang w:val="es-HN"/>
        </w:rPr>
        <w:t>Por medio de la presente, el Departamento de Tecnologías de la Información hace constar que, en fecha [FECHA], se realiza la entrega de [</w:t>
      </w:r>
      <w:r w:rsidR="008E36D4" w:rsidRPr="00EE3BA0">
        <w:rPr>
          <w:rFonts w:ascii="Arial" w:hAnsi="Arial" w:cs="Arial"/>
          <w:sz w:val="24"/>
          <w:szCs w:val="24"/>
          <w:lang w:val="es-HN"/>
        </w:rPr>
        <w:t>CATEGORIA</w:t>
      </w:r>
      <w:r w:rsidRPr="00EE3BA0">
        <w:rPr>
          <w:rFonts w:ascii="Arial" w:hAnsi="Arial" w:cs="Arial"/>
          <w:sz w:val="24"/>
          <w:szCs w:val="24"/>
          <w:lang w:val="es-HN"/>
        </w:rPr>
        <w:t>] marca [MARCA] modelo [MODELO],</w:t>
      </w:r>
      <w:r w:rsidR="001D0B42">
        <w:rPr>
          <w:rFonts w:ascii="Arial" w:hAnsi="Arial" w:cs="Arial"/>
          <w:sz w:val="24"/>
          <w:szCs w:val="24"/>
          <w:lang w:val="es-HN"/>
        </w:rPr>
        <w:t xml:space="preserve"> </w:t>
      </w:r>
      <w:r w:rsidR="001D0B42" w:rsidRPr="00A93D79">
        <w:rPr>
          <w:rFonts w:ascii="Arial" w:hAnsi="Arial" w:cs="Arial"/>
          <w:sz w:val="24"/>
          <w:szCs w:val="24"/>
        </w:rPr>
        <w:t>identificador</w:t>
      </w:r>
      <w:r w:rsidR="001D0B42" w:rsidRPr="00EE3BA0">
        <w:rPr>
          <w:rFonts w:ascii="Arial" w:hAnsi="Arial" w:cs="Arial"/>
          <w:sz w:val="24"/>
          <w:szCs w:val="24"/>
          <w:lang w:val="es-HN"/>
        </w:rPr>
        <w:t xml:space="preserve"> [</w:t>
      </w:r>
      <w:r w:rsidR="001D0B42">
        <w:rPr>
          <w:rFonts w:ascii="Arial" w:hAnsi="Arial" w:cs="Arial"/>
          <w:sz w:val="24"/>
          <w:szCs w:val="24"/>
          <w:lang w:val="es-HN"/>
        </w:rPr>
        <w:t>IDENTIFICADOR</w:t>
      </w:r>
      <w:r w:rsidR="001D0B42" w:rsidRPr="00EE3BA0">
        <w:rPr>
          <w:rFonts w:ascii="Arial" w:hAnsi="Arial" w:cs="Arial"/>
          <w:sz w:val="24"/>
          <w:szCs w:val="24"/>
          <w:lang w:val="es-HN"/>
        </w:rPr>
        <w:t>],</w:t>
      </w:r>
      <w:r w:rsidRPr="00EE3BA0">
        <w:rPr>
          <w:rFonts w:ascii="Arial" w:hAnsi="Arial" w:cs="Arial"/>
          <w:sz w:val="24"/>
          <w:szCs w:val="24"/>
          <w:lang w:val="es-HN"/>
        </w:rPr>
        <w:t xml:space="preserve"> el cual deberá ser devuelto al término de la relación laboral del colaborador con la empresa, en las mismas condiciones en las que fue entregado, salvo el desgaste propio del uso adecuado.</w:t>
      </w:r>
    </w:p>
    <w:p w14:paraId="6D305643" w14:textId="77777777" w:rsidR="00FF1A31" w:rsidRPr="00EE3BA0" w:rsidRDefault="00FF1A31" w:rsidP="00FF1A31">
      <w:pPr>
        <w:rPr>
          <w:rFonts w:ascii="Arial" w:hAnsi="Arial" w:cs="Arial"/>
          <w:sz w:val="24"/>
          <w:szCs w:val="24"/>
          <w:lang w:val="es-HN"/>
        </w:rPr>
      </w:pPr>
      <w:r w:rsidRPr="00EE3BA0">
        <w:rPr>
          <w:rFonts w:ascii="Arial" w:hAnsi="Arial" w:cs="Arial"/>
          <w:b/>
          <w:bCs/>
          <w:sz w:val="24"/>
          <w:szCs w:val="24"/>
          <w:lang w:val="es-HN"/>
        </w:rPr>
        <w:t>Compromiso del Colaborador</w:t>
      </w:r>
    </w:p>
    <w:p w14:paraId="726A4B63" w14:textId="42EEDFDE" w:rsidR="00FF1A31" w:rsidRPr="00EE3BA0" w:rsidRDefault="00FF1A31" w:rsidP="00FF1A31">
      <w:pPr>
        <w:rPr>
          <w:rFonts w:ascii="Arial" w:hAnsi="Arial" w:cs="Arial"/>
          <w:sz w:val="24"/>
          <w:szCs w:val="24"/>
          <w:lang w:val="es-HN"/>
        </w:rPr>
      </w:pPr>
      <w:r w:rsidRPr="00EE3BA0">
        <w:rPr>
          <w:rFonts w:ascii="Arial" w:hAnsi="Arial" w:cs="Arial"/>
          <w:sz w:val="24"/>
          <w:szCs w:val="24"/>
          <w:lang w:val="es-HN"/>
        </w:rPr>
        <w:t>Yo, [NOMBRE_EMPLEADO] identificado con el número de identidad [IDENTIDAD_EMPLEADO], declaro haber recibido en la misma fecha un [</w:t>
      </w:r>
      <w:r w:rsidR="008E36D4" w:rsidRPr="00EE3BA0">
        <w:rPr>
          <w:rFonts w:ascii="Arial" w:hAnsi="Arial" w:cs="Arial"/>
          <w:sz w:val="24"/>
          <w:szCs w:val="24"/>
          <w:lang w:val="es-HN"/>
        </w:rPr>
        <w:t>CATEGORIA</w:t>
      </w:r>
      <w:r w:rsidRPr="00EE3BA0">
        <w:rPr>
          <w:rFonts w:ascii="Arial" w:hAnsi="Arial" w:cs="Arial"/>
          <w:sz w:val="24"/>
          <w:szCs w:val="24"/>
          <w:lang w:val="es-HN"/>
        </w:rPr>
        <w:t>] marca [MARCA], modelo [MODELO],</w:t>
      </w:r>
      <w:r w:rsidR="00A93D79">
        <w:rPr>
          <w:rFonts w:ascii="Arial" w:hAnsi="Arial" w:cs="Arial"/>
          <w:sz w:val="24"/>
          <w:szCs w:val="24"/>
          <w:lang w:val="es-HN"/>
        </w:rPr>
        <w:t xml:space="preserve"> </w:t>
      </w:r>
      <w:r w:rsidR="00A93D79" w:rsidRPr="00A93D79">
        <w:rPr>
          <w:rFonts w:ascii="Arial" w:hAnsi="Arial" w:cs="Arial"/>
          <w:sz w:val="24"/>
          <w:szCs w:val="24"/>
        </w:rPr>
        <w:t>identificador</w:t>
      </w:r>
      <w:r w:rsidR="00A93D79" w:rsidRPr="00EE3BA0">
        <w:rPr>
          <w:rFonts w:ascii="Arial" w:hAnsi="Arial" w:cs="Arial"/>
          <w:sz w:val="24"/>
          <w:szCs w:val="24"/>
          <w:lang w:val="es-HN"/>
        </w:rPr>
        <w:t xml:space="preserve"> [</w:t>
      </w:r>
      <w:r w:rsidR="00A93D79">
        <w:rPr>
          <w:rFonts w:ascii="Arial" w:hAnsi="Arial" w:cs="Arial"/>
          <w:sz w:val="24"/>
          <w:szCs w:val="24"/>
          <w:lang w:val="es-HN"/>
        </w:rPr>
        <w:t>IDENTIFICADOR</w:t>
      </w:r>
      <w:r w:rsidR="00A93D79" w:rsidRPr="00EE3BA0">
        <w:rPr>
          <w:rFonts w:ascii="Arial" w:hAnsi="Arial" w:cs="Arial"/>
          <w:sz w:val="24"/>
          <w:szCs w:val="24"/>
          <w:lang w:val="es-HN"/>
        </w:rPr>
        <w:t>],</w:t>
      </w:r>
      <w:r w:rsidR="00A93D79">
        <w:rPr>
          <w:rFonts w:ascii="Arial" w:hAnsi="Arial" w:cs="Arial"/>
          <w:sz w:val="24"/>
          <w:szCs w:val="24"/>
          <w:lang w:val="es-HN"/>
        </w:rPr>
        <w:t xml:space="preserve"> </w:t>
      </w:r>
      <w:r w:rsidRPr="00EE3BA0">
        <w:rPr>
          <w:rFonts w:ascii="Arial" w:hAnsi="Arial" w:cs="Arial"/>
          <w:sz w:val="24"/>
          <w:szCs w:val="24"/>
          <w:lang w:val="es-HN"/>
        </w:rPr>
        <w:t>destinado exclusivamente para el desempeño de mis funciones laborales.</w:t>
      </w:r>
    </w:p>
    <w:p w14:paraId="72DB0953" w14:textId="77777777" w:rsidR="00FF1A31" w:rsidRPr="00EE3BA0" w:rsidRDefault="00FF1A31" w:rsidP="00FF1A31">
      <w:pPr>
        <w:rPr>
          <w:rFonts w:ascii="Arial" w:hAnsi="Arial" w:cs="Arial"/>
          <w:sz w:val="24"/>
          <w:szCs w:val="24"/>
          <w:lang w:val="es-HN"/>
        </w:rPr>
      </w:pPr>
      <w:r w:rsidRPr="00EE3BA0">
        <w:rPr>
          <w:rFonts w:ascii="Arial" w:hAnsi="Arial" w:cs="Arial"/>
          <w:sz w:val="24"/>
          <w:szCs w:val="24"/>
          <w:lang w:val="es-HN"/>
        </w:rPr>
        <w:t>Me comprometo a:</w:t>
      </w:r>
    </w:p>
    <w:p w14:paraId="5801B8CD" w14:textId="77777777" w:rsidR="00FF1A31" w:rsidRPr="00EE3BA0" w:rsidRDefault="00FF1A31" w:rsidP="00FF1A31">
      <w:pPr>
        <w:numPr>
          <w:ilvl w:val="0"/>
          <w:numId w:val="32"/>
        </w:numPr>
        <w:rPr>
          <w:rFonts w:ascii="Arial" w:hAnsi="Arial" w:cs="Arial"/>
          <w:sz w:val="24"/>
          <w:szCs w:val="24"/>
          <w:lang w:val="es-HN"/>
        </w:rPr>
      </w:pPr>
      <w:r w:rsidRPr="00EE3BA0">
        <w:rPr>
          <w:rFonts w:ascii="Arial" w:hAnsi="Arial" w:cs="Arial"/>
          <w:sz w:val="24"/>
          <w:szCs w:val="24"/>
          <w:lang w:val="es-HN"/>
        </w:rPr>
        <w:t>Utilizar el equipo única y exclusivamente para fines relacionados con las actividades de la empresa.</w:t>
      </w:r>
    </w:p>
    <w:p w14:paraId="551B6FDB" w14:textId="77777777" w:rsidR="00FF1A31" w:rsidRPr="00EE3BA0" w:rsidRDefault="00FF1A31" w:rsidP="00FF1A31">
      <w:pPr>
        <w:numPr>
          <w:ilvl w:val="0"/>
          <w:numId w:val="32"/>
        </w:numPr>
        <w:rPr>
          <w:rFonts w:ascii="Arial" w:hAnsi="Arial" w:cs="Arial"/>
          <w:sz w:val="24"/>
          <w:szCs w:val="24"/>
          <w:lang w:val="es-HN"/>
        </w:rPr>
      </w:pPr>
      <w:r w:rsidRPr="00EE3BA0">
        <w:rPr>
          <w:rFonts w:ascii="Arial" w:hAnsi="Arial" w:cs="Arial"/>
          <w:sz w:val="24"/>
          <w:szCs w:val="24"/>
          <w:lang w:val="es-HN"/>
        </w:rPr>
        <w:t>Mantener el equipo en condiciones óptimas de uso, asumiendo la responsabilidad por cualquier daño causado que no esté cubierto por la garantía.</w:t>
      </w:r>
    </w:p>
    <w:p w14:paraId="189F072B" w14:textId="77777777" w:rsidR="00FF1A31" w:rsidRPr="00EE3BA0" w:rsidRDefault="00FF1A31" w:rsidP="00FF1A31">
      <w:pPr>
        <w:numPr>
          <w:ilvl w:val="0"/>
          <w:numId w:val="32"/>
        </w:numPr>
        <w:rPr>
          <w:rFonts w:ascii="Arial" w:hAnsi="Arial" w:cs="Arial"/>
          <w:sz w:val="24"/>
          <w:szCs w:val="24"/>
          <w:lang w:val="es-HN"/>
        </w:rPr>
      </w:pPr>
      <w:r w:rsidRPr="00EE3BA0">
        <w:rPr>
          <w:rFonts w:ascii="Arial" w:hAnsi="Arial" w:cs="Arial"/>
          <w:sz w:val="24"/>
          <w:szCs w:val="24"/>
          <w:lang w:val="es-HN"/>
        </w:rPr>
        <w:t>Devolver el equipo al Departamento de Tecnologías de la Información al término de mi relación laboral, en las condiciones antes descritas.</w:t>
      </w:r>
    </w:p>
    <w:p w14:paraId="27E2B199" w14:textId="77777777" w:rsidR="00FF1A31" w:rsidRPr="00EE3BA0" w:rsidRDefault="00FF1A31" w:rsidP="00FF1A31">
      <w:pPr>
        <w:rPr>
          <w:rFonts w:ascii="Arial" w:hAnsi="Arial" w:cs="Arial"/>
          <w:sz w:val="24"/>
          <w:szCs w:val="24"/>
          <w:lang w:val="es-HN"/>
        </w:rPr>
      </w:pPr>
      <w:r w:rsidRPr="00EE3BA0">
        <w:rPr>
          <w:rFonts w:ascii="Arial" w:hAnsi="Arial" w:cs="Arial"/>
          <w:sz w:val="24"/>
          <w:szCs w:val="24"/>
          <w:lang w:val="es-HN"/>
        </w:rPr>
        <w:t>Entendido y aceptado lo anterior, firmo la presente en señal de conformidad.</w:t>
      </w:r>
    </w:p>
    <w:p w14:paraId="3EC3FE2B" w14:textId="77777777" w:rsidR="00FF1A31" w:rsidRPr="00EE3BA0" w:rsidRDefault="00FF1A31" w:rsidP="00FF1A31">
      <w:pPr>
        <w:rPr>
          <w:rFonts w:ascii="Arial" w:hAnsi="Arial" w:cs="Arial"/>
          <w:sz w:val="24"/>
          <w:szCs w:val="24"/>
        </w:rPr>
      </w:pPr>
      <w:bookmarkStart w:id="1" w:name="_Hlk135839617"/>
    </w:p>
    <w:p w14:paraId="3099947F" w14:textId="0EE29EDC" w:rsidR="001D0B42" w:rsidRPr="001D0B42" w:rsidRDefault="00FF1A31" w:rsidP="00FF1A31">
      <w:pPr>
        <w:rPr>
          <w:rFonts w:ascii="Arial" w:hAnsi="Arial" w:cs="Arial"/>
          <w:sz w:val="24"/>
          <w:szCs w:val="24"/>
          <w:lang w:val="es-HN"/>
        </w:rPr>
      </w:pPr>
      <w:r w:rsidRPr="00EE3BA0">
        <w:rPr>
          <w:rFonts w:ascii="Arial" w:hAnsi="Arial" w:cs="Arial"/>
          <w:b/>
          <w:bCs/>
          <w:sz w:val="24"/>
          <w:szCs w:val="24"/>
          <w:lang w:val="es-HN"/>
        </w:rPr>
        <w:t>Número de Serie:</w:t>
      </w:r>
      <w:bookmarkEnd w:id="0"/>
      <w:bookmarkEnd w:id="1"/>
      <w:r w:rsidRPr="00EE3BA0">
        <w:rPr>
          <w:rFonts w:ascii="Arial" w:hAnsi="Arial" w:cs="Arial"/>
          <w:sz w:val="24"/>
          <w:szCs w:val="24"/>
          <w:lang w:val="es-HN"/>
        </w:rPr>
        <w:t xml:space="preserve"> [NUMERO_SERIE]</w:t>
      </w:r>
    </w:p>
    <w:p w14:paraId="2962AE88" w14:textId="77777777" w:rsidR="00F7715A" w:rsidRDefault="00F7715A" w:rsidP="00FF1A31">
      <w:pPr>
        <w:spacing w:before="0"/>
      </w:pPr>
    </w:p>
    <w:p w14:paraId="0AFEA78F" w14:textId="77777777" w:rsidR="00F7715A" w:rsidRDefault="00F7715A" w:rsidP="00FF1A31">
      <w:pPr>
        <w:spacing w:before="0"/>
      </w:pPr>
    </w:p>
    <w:p w14:paraId="2A91BE37" w14:textId="77777777" w:rsidR="00387BAD" w:rsidRDefault="00387BAD" w:rsidP="00FF1A31">
      <w:pPr>
        <w:spacing w:before="0"/>
      </w:pPr>
    </w:p>
    <w:p w14:paraId="6901DA08" w14:textId="77777777" w:rsidR="0084021F" w:rsidRDefault="0084021F" w:rsidP="00FF1A31">
      <w:pPr>
        <w:spacing w:before="0"/>
      </w:pPr>
    </w:p>
    <w:p w14:paraId="3C9B753D" w14:textId="77777777" w:rsidR="0084021F" w:rsidRDefault="0084021F" w:rsidP="00FF1A31">
      <w:pPr>
        <w:spacing w:before="0"/>
        <w:sectPr w:rsidR="0084021F" w:rsidSect="005A24B6">
          <w:headerReference w:type="default" r:id="rId8"/>
          <w:footerReference w:type="even" r:id="rId9"/>
          <w:footerReference w:type="default" r:id="rId10"/>
          <w:headerReference w:type="first" r:id="rId11"/>
          <w:footerReference w:type="first" r:id="rId12"/>
          <w:pgSz w:w="12240" w:h="15840" w:code="1"/>
          <w:pgMar w:top="1800" w:right="1440" w:bottom="1440" w:left="1440" w:header="720" w:footer="720" w:gutter="0"/>
          <w:cols w:space="720"/>
          <w:docGrid w:linePitch="299"/>
        </w:sectPr>
      </w:pPr>
    </w:p>
    <w:p w14:paraId="7F179839" w14:textId="77777777" w:rsidR="00FF1A31" w:rsidRPr="0084021F" w:rsidRDefault="00FF1A31" w:rsidP="00FF1A31">
      <w:pPr>
        <w:spacing w:before="0"/>
        <w:jc w:val="center"/>
        <w:rPr>
          <w:rFonts w:ascii="Arial" w:hAnsi="Arial" w:cs="Arial"/>
          <w:sz w:val="20"/>
          <w:szCs w:val="20"/>
        </w:rPr>
      </w:pPr>
      <w:r w:rsidRPr="0084021F">
        <w:rPr>
          <w:rFonts w:ascii="Arial" w:hAnsi="Arial" w:cs="Arial"/>
          <w:sz w:val="20"/>
          <w:szCs w:val="20"/>
        </w:rPr>
        <w:t>[FIRMA_USUARIO]</w:t>
      </w:r>
    </w:p>
    <w:p w14:paraId="435FADDE" w14:textId="77777777" w:rsidR="00D972F1" w:rsidRPr="00D972F1" w:rsidRDefault="00D972F1" w:rsidP="00D972F1">
      <w:pPr>
        <w:spacing w:before="0"/>
        <w:jc w:val="center"/>
        <w:rPr>
          <w:rFonts w:ascii="Arial" w:hAnsi="Arial" w:cs="Arial"/>
          <w:sz w:val="20"/>
          <w:szCs w:val="20"/>
        </w:rPr>
      </w:pPr>
      <w:r w:rsidRPr="00D972F1">
        <w:rPr>
          <w:rFonts w:ascii="Arial" w:hAnsi="Arial" w:cs="Arial"/>
          <w:sz w:val="20"/>
          <w:szCs w:val="20"/>
        </w:rPr>
        <w:t>________________________________</w:t>
      </w:r>
    </w:p>
    <w:p w14:paraId="7544C2C3" w14:textId="6FDF1609" w:rsidR="005C3989" w:rsidRDefault="005C3989" w:rsidP="00F271F5">
      <w:pPr>
        <w:spacing w:before="0"/>
        <w:jc w:val="center"/>
        <w:rPr>
          <w:rFonts w:ascii="Arial" w:hAnsi="Arial" w:cs="Arial"/>
          <w:sz w:val="20"/>
          <w:szCs w:val="20"/>
        </w:rPr>
      </w:pPr>
      <w:r>
        <w:rPr>
          <w:rFonts w:ascii="Arial" w:hAnsi="Arial" w:cs="Arial"/>
          <w:sz w:val="20"/>
          <w:szCs w:val="20"/>
        </w:rPr>
        <w:t>[NOMBRE_USUARIO]</w:t>
      </w:r>
    </w:p>
    <w:p w14:paraId="34450EAC" w14:textId="0D6BA279" w:rsidR="00F271F5" w:rsidRPr="0084021F" w:rsidRDefault="00FF1A31" w:rsidP="00F271F5">
      <w:pPr>
        <w:spacing w:before="0"/>
        <w:jc w:val="center"/>
        <w:rPr>
          <w:rFonts w:ascii="Arial" w:hAnsi="Arial" w:cs="Arial"/>
          <w:sz w:val="20"/>
          <w:szCs w:val="20"/>
        </w:rPr>
      </w:pPr>
      <w:r w:rsidRPr="0084021F">
        <w:rPr>
          <w:rFonts w:ascii="Arial" w:hAnsi="Arial" w:cs="Arial"/>
          <w:sz w:val="20"/>
          <w:szCs w:val="20"/>
        </w:rPr>
        <w:t>[PUESTO]</w:t>
      </w:r>
    </w:p>
    <w:p w14:paraId="29135DC1" w14:textId="77777777" w:rsidR="00F271F5" w:rsidRPr="0084021F" w:rsidRDefault="00F271F5" w:rsidP="00F271F5">
      <w:pPr>
        <w:spacing w:before="0"/>
        <w:rPr>
          <w:rFonts w:ascii="Arial" w:hAnsi="Arial" w:cs="Arial"/>
          <w:sz w:val="20"/>
          <w:szCs w:val="20"/>
        </w:rPr>
      </w:pPr>
    </w:p>
    <w:p w14:paraId="515F4D6A" w14:textId="6741D6D0" w:rsidR="00FF1A31" w:rsidRPr="0084021F" w:rsidRDefault="00FF1A31" w:rsidP="00FF1A31">
      <w:pPr>
        <w:spacing w:before="0"/>
        <w:jc w:val="center"/>
        <w:rPr>
          <w:rFonts w:ascii="Arial" w:hAnsi="Arial" w:cs="Arial"/>
          <w:sz w:val="20"/>
          <w:szCs w:val="20"/>
        </w:rPr>
      </w:pPr>
      <w:r w:rsidRPr="0084021F">
        <w:rPr>
          <w:rFonts w:ascii="Arial" w:hAnsi="Arial" w:cs="Arial"/>
          <w:sz w:val="20"/>
          <w:szCs w:val="20"/>
        </w:rPr>
        <w:t>[FIRMA_EMPLEADO]</w:t>
      </w:r>
    </w:p>
    <w:p w14:paraId="29AAB07B" w14:textId="77777777" w:rsidR="00D972F1" w:rsidRPr="00D972F1" w:rsidRDefault="00D972F1" w:rsidP="00D972F1">
      <w:pPr>
        <w:spacing w:before="0"/>
        <w:jc w:val="center"/>
        <w:rPr>
          <w:rFonts w:ascii="Arial" w:hAnsi="Arial" w:cs="Arial"/>
          <w:sz w:val="20"/>
          <w:szCs w:val="20"/>
        </w:rPr>
      </w:pPr>
      <w:r w:rsidRPr="00D972F1">
        <w:rPr>
          <w:rFonts w:ascii="Arial" w:hAnsi="Arial" w:cs="Arial"/>
          <w:sz w:val="20"/>
          <w:szCs w:val="20"/>
        </w:rPr>
        <w:t>________________________________</w:t>
      </w:r>
    </w:p>
    <w:p w14:paraId="762DE7C0" w14:textId="1BDECADE" w:rsidR="00F271F5" w:rsidRPr="0084021F" w:rsidRDefault="00FF1A31" w:rsidP="00F271F5">
      <w:pPr>
        <w:spacing w:before="0"/>
        <w:jc w:val="center"/>
        <w:rPr>
          <w:rFonts w:ascii="Arial" w:hAnsi="Arial" w:cs="Arial"/>
          <w:sz w:val="20"/>
          <w:szCs w:val="20"/>
        </w:rPr>
      </w:pPr>
      <w:r w:rsidRPr="0084021F">
        <w:rPr>
          <w:rFonts w:ascii="Arial" w:hAnsi="Arial" w:cs="Arial"/>
          <w:sz w:val="20"/>
          <w:szCs w:val="20"/>
        </w:rPr>
        <w:t>[NOMBRE_EMPLEADO]</w:t>
      </w:r>
      <w:r w:rsidR="00F271F5" w:rsidRPr="0084021F">
        <w:rPr>
          <w:rFonts w:ascii="Arial" w:hAnsi="Arial" w:cs="Arial"/>
          <w:sz w:val="20"/>
          <w:szCs w:val="20"/>
        </w:rPr>
        <w:t xml:space="preserve"> </w:t>
      </w:r>
    </w:p>
    <w:p w14:paraId="5D796EC0" w14:textId="77777777" w:rsidR="00F271F5" w:rsidRDefault="00F271F5" w:rsidP="00F271F5">
      <w:pPr>
        <w:spacing w:before="0"/>
        <w:jc w:val="center"/>
        <w:rPr>
          <w:rFonts w:ascii="Arial" w:hAnsi="Arial" w:cs="Arial"/>
          <w:sz w:val="20"/>
          <w:szCs w:val="20"/>
        </w:rPr>
      </w:pPr>
      <w:r w:rsidRPr="0084021F">
        <w:rPr>
          <w:rFonts w:ascii="Arial" w:hAnsi="Arial" w:cs="Arial"/>
          <w:sz w:val="20"/>
          <w:szCs w:val="20"/>
        </w:rPr>
        <w:t>[IDENTIDAD_EMPLEADO]</w:t>
      </w:r>
    </w:p>
    <w:p w14:paraId="1CA76144" w14:textId="77777777" w:rsidR="00387BAD" w:rsidRDefault="00387BAD" w:rsidP="00387BAD">
      <w:pPr>
        <w:spacing w:before="0"/>
        <w:rPr>
          <w:rFonts w:ascii="Arial" w:hAnsi="Arial" w:cs="Arial"/>
          <w:sz w:val="20"/>
          <w:szCs w:val="20"/>
        </w:rPr>
      </w:pPr>
    </w:p>
    <w:p w14:paraId="418D3595" w14:textId="6EB7BF0C" w:rsidR="00387BAD" w:rsidRPr="0084021F" w:rsidRDefault="00387BAD" w:rsidP="00387BAD">
      <w:pPr>
        <w:spacing w:before="0"/>
        <w:rPr>
          <w:rFonts w:ascii="Arial" w:hAnsi="Arial" w:cs="Arial"/>
          <w:sz w:val="20"/>
          <w:szCs w:val="20"/>
        </w:rPr>
        <w:sectPr w:rsidR="00387BAD" w:rsidRPr="0084021F" w:rsidSect="00F271F5">
          <w:type w:val="continuous"/>
          <w:pgSz w:w="12240" w:h="15840" w:code="1"/>
          <w:pgMar w:top="1800" w:right="1440" w:bottom="1440" w:left="1440" w:header="720" w:footer="720" w:gutter="0"/>
          <w:cols w:num="2" w:space="720"/>
          <w:docGrid w:linePitch="299"/>
        </w:sectPr>
      </w:pPr>
    </w:p>
    <w:p w14:paraId="764B4B1B" w14:textId="77777777" w:rsidR="00F271F5" w:rsidRPr="00F271F5" w:rsidRDefault="00F271F5" w:rsidP="00F271F5">
      <w:pPr>
        <w:spacing w:before="0"/>
        <w:rPr>
          <w:sz w:val="28"/>
          <w:szCs w:val="28"/>
        </w:rPr>
      </w:pPr>
    </w:p>
    <w:sectPr w:rsidR="00F271F5" w:rsidRPr="00F271F5" w:rsidSect="00F271F5">
      <w:type w:val="continuous"/>
      <w:pgSz w:w="12240" w:h="15840" w:code="1"/>
      <w:pgMar w:top="1800" w:right="1440" w:bottom="1440" w:left="1440" w:header="720" w:footer="72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B8343" w14:textId="77777777" w:rsidR="00743F6C" w:rsidRDefault="00743F6C" w:rsidP="00785540">
      <w:pPr>
        <w:spacing w:before="0"/>
      </w:pPr>
      <w:r>
        <w:separator/>
      </w:r>
    </w:p>
  </w:endnote>
  <w:endnote w:type="continuationSeparator" w:id="0">
    <w:p w14:paraId="18C7DB8F" w14:textId="77777777" w:rsidR="00743F6C" w:rsidRDefault="00743F6C" w:rsidP="0078554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12D03" w14:textId="77777777" w:rsidR="00AF49F2" w:rsidRDefault="00E05653">
    <w:pPr>
      <w:pStyle w:val="Piedepgina"/>
      <w:framePr w:wrap="around" w:vAnchor="text" w:hAnchor="margin" w:xAlign="center" w:y="1"/>
    </w:pPr>
    <w:r>
      <w:rPr>
        <w:lang w:bidi="es-ES"/>
      </w:rPr>
      <w:fldChar w:fldCharType="begin"/>
    </w:r>
    <w:r>
      <w:rPr>
        <w:lang w:bidi="es-ES"/>
      </w:rPr>
      <w:instrText xml:space="preserve">PAGE  </w:instrText>
    </w:r>
    <w:r>
      <w:rPr>
        <w:lang w:bidi="es-ES"/>
      </w:rPr>
      <w:fldChar w:fldCharType="separate"/>
    </w:r>
    <w:r w:rsidR="00974983">
      <w:rPr>
        <w:noProof/>
        <w:lang w:bidi="es-ES"/>
      </w:rPr>
      <w:t>0</w:t>
    </w:r>
    <w:r>
      <w:rPr>
        <w:lang w:bidi="es-ES"/>
      </w:rPr>
      <w:fldChar w:fldCharType="end"/>
    </w:r>
  </w:p>
  <w:p w14:paraId="2DD8A601" w14:textId="77777777" w:rsidR="00AF49F2" w:rsidRDefault="00AF49F2">
    <w:pPr>
      <w:pStyle w:val="Piedepgina"/>
    </w:pPr>
  </w:p>
  <w:p w14:paraId="6B654D00" w14:textId="77777777" w:rsidR="00AF49F2" w:rsidRDefault="00AF49F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C6A7E" w14:textId="699918F0" w:rsidR="00341FE4" w:rsidRPr="00EA2395" w:rsidRDefault="00341FE4" w:rsidP="00341FE4">
    <w:pPr>
      <w:spacing w:before="0"/>
      <w:jc w:val="both"/>
      <w:rPr>
        <w:sz w:val="18"/>
        <w:szCs w:val="18"/>
      </w:rPr>
    </w:pPr>
    <w:r w:rsidRPr="00EA2395">
      <w:rPr>
        <w:sz w:val="18"/>
        <w:szCs w:val="18"/>
      </w:rPr>
      <w:t>Cc</w:t>
    </w:r>
    <w:r w:rsidR="00DB1CDD">
      <w:rPr>
        <w:sz w:val="18"/>
        <w:szCs w:val="18"/>
      </w:rPr>
      <w:t>:</w:t>
    </w:r>
    <w:r w:rsidRPr="00EA2395">
      <w:rPr>
        <w:sz w:val="18"/>
        <w:szCs w:val="18"/>
      </w:rPr>
      <w:t xml:space="preserve"> Gerencia General</w:t>
    </w:r>
  </w:p>
  <w:p w14:paraId="146E2723" w14:textId="77F22124" w:rsidR="00341FE4" w:rsidRDefault="00341FE4" w:rsidP="00341FE4">
    <w:pPr>
      <w:spacing w:before="0"/>
      <w:jc w:val="both"/>
      <w:rPr>
        <w:sz w:val="18"/>
        <w:szCs w:val="18"/>
      </w:rPr>
    </w:pPr>
    <w:r w:rsidRPr="00EA2395">
      <w:rPr>
        <w:sz w:val="18"/>
        <w:szCs w:val="18"/>
      </w:rPr>
      <w:t xml:space="preserve">Cc: </w:t>
    </w:r>
    <w:r w:rsidR="00FB26F2">
      <w:rPr>
        <w:sz w:val="18"/>
        <w:szCs w:val="18"/>
      </w:rPr>
      <w:t>Gerencia</w:t>
    </w:r>
    <w:r w:rsidRPr="00EA2395">
      <w:rPr>
        <w:sz w:val="18"/>
        <w:szCs w:val="18"/>
      </w:rPr>
      <w:t xml:space="preserve"> Administrativ</w:t>
    </w:r>
    <w:r w:rsidR="00FB26F2">
      <w:rPr>
        <w:sz w:val="18"/>
        <w:szCs w:val="18"/>
      </w:rPr>
      <w:t>a</w:t>
    </w:r>
  </w:p>
  <w:p w14:paraId="6B80B999" w14:textId="70A208DF" w:rsidR="00AF49F2" w:rsidRPr="00341FE4" w:rsidRDefault="00341FE4" w:rsidP="00341FE4">
    <w:pPr>
      <w:spacing w:before="0"/>
      <w:jc w:val="both"/>
      <w:rPr>
        <w:sz w:val="18"/>
        <w:szCs w:val="18"/>
      </w:rPr>
    </w:pPr>
    <w:r w:rsidRPr="00EA2395">
      <w:rPr>
        <w:sz w:val="18"/>
        <w:szCs w:val="18"/>
      </w:rPr>
      <w:t>Cc: Recursos Humanos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E253" w14:textId="77777777" w:rsidR="003D3A84" w:rsidRPr="00EA2395" w:rsidRDefault="003D3A84" w:rsidP="003D3A84">
    <w:pPr>
      <w:spacing w:before="0"/>
      <w:jc w:val="both"/>
      <w:rPr>
        <w:sz w:val="18"/>
        <w:szCs w:val="18"/>
      </w:rPr>
    </w:pPr>
    <w:r w:rsidRPr="00EA2395">
      <w:rPr>
        <w:sz w:val="18"/>
        <w:szCs w:val="18"/>
      </w:rPr>
      <w:t>Cc: Leonel Aguilar (Gerencia General)</w:t>
    </w:r>
  </w:p>
  <w:p w14:paraId="6124B9CB" w14:textId="77777777" w:rsidR="003D3A84" w:rsidRDefault="003D3A84" w:rsidP="003D3A84">
    <w:pPr>
      <w:spacing w:before="0"/>
      <w:jc w:val="both"/>
      <w:rPr>
        <w:sz w:val="18"/>
        <w:szCs w:val="18"/>
      </w:rPr>
    </w:pPr>
    <w:r w:rsidRPr="00EA2395">
      <w:rPr>
        <w:sz w:val="18"/>
        <w:szCs w:val="18"/>
      </w:rPr>
      <w:t>Cc: Elba Urrutia (Gerente Administrativo)</w:t>
    </w:r>
  </w:p>
  <w:p w14:paraId="3055F9D3" w14:textId="05F9F47B" w:rsidR="003D3A84" w:rsidRPr="003D3A84" w:rsidRDefault="003D3A84" w:rsidP="003D3A84">
    <w:pPr>
      <w:spacing w:before="0"/>
      <w:jc w:val="both"/>
      <w:rPr>
        <w:sz w:val="18"/>
        <w:szCs w:val="18"/>
      </w:rPr>
    </w:pPr>
    <w:r w:rsidRPr="00EA2395">
      <w:rPr>
        <w:sz w:val="18"/>
        <w:szCs w:val="18"/>
      </w:rPr>
      <w:t>Cc: Mirna Guevara (Recursos Humanos)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6D073" w14:textId="77777777" w:rsidR="00743F6C" w:rsidRDefault="00743F6C" w:rsidP="00785540">
      <w:pPr>
        <w:spacing w:before="0"/>
      </w:pPr>
      <w:r>
        <w:separator/>
      </w:r>
    </w:p>
  </w:footnote>
  <w:footnote w:type="continuationSeparator" w:id="0">
    <w:p w14:paraId="62F05E7B" w14:textId="77777777" w:rsidR="00743F6C" w:rsidRDefault="00743F6C" w:rsidP="0078554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714" w:type="dxa"/>
      <w:tblLook w:val="04A0" w:firstRow="1" w:lastRow="0" w:firstColumn="1" w:lastColumn="0" w:noHBand="0" w:noVBand="1"/>
    </w:tblPr>
    <w:tblGrid>
      <w:gridCol w:w="1702"/>
      <w:gridCol w:w="6520"/>
      <w:gridCol w:w="1985"/>
    </w:tblGrid>
    <w:tr w:rsidR="00917C2B" w14:paraId="3C1EC4D7" w14:textId="77777777" w:rsidTr="0090294B">
      <w:trPr>
        <w:trHeight w:val="420"/>
      </w:trPr>
      <w:tc>
        <w:tcPr>
          <w:tcW w:w="1702" w:type="dxa"/>
          <w:vMerge w:val="restart"/>
        </w:tcPr>
        <w:p w14:paraId="203BCFF5" w14:textId="77777777" w:rsidR="00917C2B" w:rsidRDefault="00917C2B" w:rsidP="00917C2B">
          <w:pPr>
            <w:pStyle w:val="Encabezado"/>
            <w:ind w:left="-677"/>
          </w:pPr>
          <w:r>
            <w:rPr>
              <w:noProof/>
            </w:rPr>
            <w:drawing>
              <wp:anchor distT="0" distB="0" distL="114300" distR="114300" simplePos="0" relativeHeight="251661312" behindDoc="1" locked="0" layoutInCell="1" allowOverlap="1" wp14:anchorId="4EE50518" wp14:editId="43013E9D">
                <wp:simplePos x="0" y="0"/>
                <wp:positionH relativeFrom="column">
                  <wp:posOffset>-31750</wp:posOffset>
                </wp:positionH>
                <wp:positionV relativeFrom="paragraph">
                  <wp:posOffset>15240</wp:posOffset>
                </wp:positionV>
                <wp:extent cx="996950" cy="973129"/>
                <wp:effectExtent l="0" t="0" r="0" b="0"/>
                <wp:wrapNone/>
                <wp:docPr id="1143735356"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85187"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96950" cy="973129"/>
                        </a:xfrm>
                        <a:prstGeom prst="rect">
                          <a:avLst/>
                        </a:prstGeom>
                      </pic:spPr>
                    </pic:pic>
                  </a:graphicData>
                </a:graphic>
                <wp14:sizeRelH relativeFrom="margin">
                  <wp14:pctWidth>0</wp14:pctWidth>
                </wp14:sizeRelH>
                <wp14:sizeRelV relativeFrom="margin">
                  <wp14:pctHeight>0</wp14:pctHeight>
                </wp14:sizeRelV>
              </wp:anchor>
            </w:drawing>
          </w:r>
        </w:p>
      </w:tc>
      <w:tc>
        <w:tcPr>
          <w:tcW w:w="6520" w:type="dxa"/>
          <w:vAlign w:val="center"/>
        </w:tcPr>
        <w:p w14:paraId="31A5BC0D" w14:textId="77777777" w:rsidR="00917C2B" w:rsidRPr="00CC7C46" w:rsidRDefault="00917C2B" w:rsidP="00917C2B">
          <w:pPr>
            <w:pStyle w:val="Encabezado"/>
            <w:jc w:val="center"/>
            <w:rPr>
              <w:b/>
              <w:bCs/>
            </w:rPr>
          </w:pPr>
          <w:r w:rsidRPr="00A53E36">
            <w:rPr>
              <w:b/>
              <w:bCs/>
            </w:rPr>
            <w:t>PRODUCTOS IMPORTADOS AMERICANOS S.A DE C.V.</w:t>
          </w:r>
        </w:p>
      </w:tc>
      <w:tc>
        <w:tcPr>
          <w:tcW w:w="1985" w:type="dxa"/>
          <w:vAlign w:val="center"/>
        </w:tcPr>
        <w:p w14:paraId="3E2C1497" w14:textId="77777777" w:rsidR="00917C2B" w:rsidRDefault="00917C2B" w:rsidP="00917C2B">
          <w:pPr>
            <w:pStyle w:val="Encabezado"/>
            <w:jc w:val="center"/>
          </w:pPr>
          <w:r>
            <w:t>Versión: 1.0</w:t>
          </w:r>
        </w:p>
      </w:tc>
    </w:tr>
    <w:tr w:rsidR="00917C2B" w14:paraId="5CE3D44B" w14:textId="77777777" w:rsidTr="0090294B">
      <w:trPr>
        <w:trHeight w:val="415"/>
      </w:trPr>
      <w:tc>
        <w:tcPr>
          <w:tcW w:w="1702" w:type="dxa"/>
          <w:vMerge/>
        </w:tcPr>
        <w:p w14:paraId="037239BC" w14:textId="77777777" w:rsidR="00917C2B" w:rsidRDefault="00917C2B" w:rsidP="00917C2B">
          <w:pPr>
            <w:pStyle w:val="Encabezado"/>
          </w:pPr>
        </w:p>
      </w:tc>
      <w:tc>
        <w:tcPr>
          <w:tcW w:w="6520" w:type="dxa"/>
          <w:vAlign w:val="center"/>
        </w:tcPr>
        <w:p w14:paraId="501D9BAA" w14:textId="77777777" w:rsidR="00917C2B" w:rsidRDefault="00917C2B" w:rsidP="00917C2B">
          <w:pPr>
            <w:pStyle w:val="Encabezado"/>
            <w:jc w:val="center"/>
          </w:pPr>
          <w:r>
            <w:t>DEPARTAMENTO DE TECNOLOGÍAS DE LA INFORMACIÓN</w:t>
          </w:r>
        </w:p>
      </w:tc>
      <w:tc>
        <w:tcPr>
          <w:tcW w:w="1985" w:type="dxa"/>
          <w:vMerge w:val="restart"/>
          <w:vAlign w:val="center"/>
        </w:tcPr>
        <w:p w14:paraId="1AE9B5B5" w14:textId="77777777" w:rsidR="00917C2B" w:rsidRDefault="00917C2B" w:rsidP="00917C2B">
          <w:pPr>
            <w:pStyle w:val="Encabezado"/>
            <w:jc w:val="center"/>
          </w:pPr>
          <w:r>
            <w:t>Código:</w:t>
          </w:r>
        </w:p>
        <w:p w14:paraId="12EC9847" w14:textId="50FC660D" w:rsidR="00917C2B" w:rsidRDefault="00917C2B" w:rsidP="00917C2B">
          <w:pPr>
            <w:pStyle w:val="Encabezado"/>
            <w:jc w:val="center"/>
          </w:pPr>
          <w:r>
            <w:t>PRO-TI-CE-005-</w:t>
          </w:r>
        </w:p>
        <w:p w14:paraId="199AA620" w14:textId="77777777" w:rsidR="00917C2B" w:rsidRDefault="00917C2B" w:rsidP="00917C2B">
          <w:pPr>
            <w:pStyle w:val="Encabezado"/>
            <w:jc w:val="center"/>
          </w:pPr>
          <w:r>
            <w:t>[CORRELATIVO]</w:t>
          </w:r>
        </w:p>
      </w:tc>
    </w:tr>
    <w:tr w:rsidR="00917C2B" w14:paraId="3A64FA59" w14:textId="77777777" w:rsidTr="0090294B">
      <w:trPr>
        <w:trHeight w:val="704"/>
      </w:trPr>
      <w:tc>
        <w:tcPr>
          <w:tcW w:w="1702" w:type="dxa"/>
          <w:vMerge/>
        </w:tcPr>
        <w:p w14:paraId="2B5423B4" w14:textId="77777777" w:rsidR="00917C2B" w:rsidRDefault="00917C2B" w:rsidP="00917C2B">
          <w:pPr>
            <w:pStyle w:val="Encabezado"/>
          </w:pPr>
        </w:p>
      </w:tc>
      <w:tc>
        <w:tcPr>
          <w:tcW w:w="6520" w:type="dxa"/>
          <w:vAlign w:val="center"/>
        </w:tcPr>
        <w:p w14:paraId="55EA7DCA" w14:textId="7F9E23AD" w:rsidR="00917C2B" w:rsidRPr="00982FDF" w:rsidRDefault="00917C2B" w:rsidP="00917C2B">
          <w:pPr>
            <w:pStyle w:val="Encabezado"/>
            <w:jc w:val="center"/>
            <w:rPr>
              <w:b/>
              <w:bCs/>
            </w:rPr>
          </w:pPr>
          <w:r>
            <w:rPr>
              <w:b/>
              <w:bCs/>
            </w:rPr>
            <w:t>ENTREGA DE PERIFERICO</w:t>
          </w:r>
        </w:p>
      </w:tc>
      <w:tc>
        <w:tcPr>
          <w:tcW w:w="1985" w:type="dxa"/>
          <w:vMerge/>
          <w:vAlign w:val="center"/>
        </w:tcPr>
        <w:p w14:paraId="1FE8A093" w14:textId="77777777" w:rsidR="00917C2B" w:rsidRDefault="00917C2B" w:rsidP="00917C2B">
          <w:pPr>
            <w:pStyle w:val="Encabezado"/>
            <w:jc w:val="center"/>
          </w:pPr>
        </w:p>
      </w:tc>
    </w:tr>
  </w:tbl>
  <w:p w14:paraId="2D13B0D1" w14:textId="1061FACD" w:rsidR="00341FE4" w:rsidRPr="00A53E36" w:rsidRDefault="00341FE4" w:rsidP="00A53E36">
    <w:pPr>
      <w:pStyle w:val="Ttulo"/>
      <w:ind w:left="0"/>
      <w:rPr>
        <w:b w:val="0"/>
        <w:bCs/>
        <w:sz w:val="16"/>
        <w:lang w:val="es-H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C849" w14:textId="77777777" w:rsidR="003D3A84" w:rsidRDefault="003D3A84" w:rsidP="003D3A84">
    <w:pPr>
      <w:pStyle w:val="Ttulo"/>
      <w:jc w:val="center"/>
      <w:rPr>
        <w:sz w:val="24"/>
      </w:rPr>
    </w:pPr>
    <w:r>
      <w:rPr>
        <w:noProof/>
        <w:sz w:val="24"/>
      </w:rPr>
      <w:drawing>
        <wp:anchor distT="0" distB="0" distL="114300" distR="114300" simplePos="0" relativeHeight="251659264" behindDoc="0" locked="0" layoutInCell="1" allowOverlap="1" wp14:anchorId="159AD106" wp14:editId="6F51A05A">
          <wp:simplePos x="0" y="0"/>
          <wp:positionH relativeFrom="margin">
            <wp:posOffset>106045</wp:posOffset>
          </wp:positionH>
          <wp:positionV relativeFrom="topMargin">
            <wp:posOffset>435610</wp:posOffset>
          </wp:positionV>
          <wp:extent cx="781050" cy="669925"/>
          <wp:effectExtent l="0" t="0" r="0" b="0"/>
          <wp:wrapSquare wrapText="bothSides"/>
          <wp:docPr id="1657688675" name="Imagen 165768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1">
                    <a:extLst>
                      <a:ext uri="{28A0092B-C50C-407E-A947-70E740481C1C}">
                        <a14:useLocalDpi xmlns:a14="http://schemas.microsoft.com/office/drawing/2010/main" val="0"/>
                      </a:ext>
                    </a:extLst>
                  </a:blip>
                  <a:stretch>
                    <a:fillRect/>
                  </a:stretch>
                </pic:blipFill>
                <pic:spPr>
                  <a:xfrm>
                    <a:off x="0" y="0"/>
                    <a:ext cx="781050" cy="669925"/>
                  </a:xfrm>
                  <a:prstGeom prst="rect">
                    <a:avLst/>
                  </a:prstGeom>
                </pic:spPr>
              </pic:pic>
            </a:graphicData>
          </a:graphic>
          <wp14:sizeRelH relativeFrom="margin">
            <wp14:pctWidth>0</wp14:pctWidth>
          </wp14:sizeRelH>
          <wp14:sizeRelV relativeFrom="margin">
            <wp14:pctHeight>0</wp14:pctHeight>
          </wp14:sizeRelV>
        </wp:anchor>
      </w:drawing>
    </w:r>
    <w:r>
      <w:rPr>
        <w:sz w:val="24"/>
      </w:rPr>
      <w:t>P</w:t>
    </w:r>
    <w:r w:rsidRPr="006215E2">
      <w:rPr>
        <w:sz w:val="24"/>
      </w:rPr>
      <w:t>RODUCTOS IMPORTADOS AMERICANOS S.A DE C.V</w:t>
    </w:r>
  </w:p>
  <w:p w14:paraId="0BF3817F" w14:textId="77777777" w:rsidR="003D3A84" w:rsidRPr="00AE1E33" w:rsidRDefault="003D3A84" w:rsidP="003D3A84">
    <w:pPr>
      <w:pStyle w:val="Ttulo"/>
      <w:spacing w:after="0"/>
      <w:jc w:val="center"/>
      <w:rPr>
        <w:b w:val="0"/>
        <w:bCs/>
        <w:sz w:val="24"/>
      </w:rPr>
    </w:pPr>
    <w:r w:rsidRPr="00AE1E33">
      <w:rPr>
        <w:b w:val="0"/>
        <w:bCs/>
        <w:sz w:val="16"/>
      </w:rPr>
      <w:t>Tegucigalpa,</w:t>
    </w:r>
    <w:r w:rsidRPr="00AE1E33">
      <w:rPr>
        <w:b w:val="0"/>
        <w:bCs/>
        <w:sz w:val="20"/>
        <w:szCs w:val="28"/>
      </w:rPr>
      <w:t xml:space="preserve"> </w:t>
    </w:r>
    <w:r w:rsidRPr="00AE1E33">
      <w:rPr>
        <w:b w:val="0"/>
        <w:bCs/>
        <w:sz w:val="16"/>
      </w:rPr>
      <w:t>Col. Villa Olímpica, Contiguo a Planta Eléctrica de ENEE</w:t>
    </w:r>
  </w:p>
  <w:p w14:paraId="60F9761E" w14:textId="1AA24DAD" w:rsidR="00C835D9" w:rsidRPr="003D3A84" w:rsidRDefault="003D3A84" w:rsidP="003D3A84">
    <w:pPr>
      <w:pStyle w:val="Ttulo"/>
      <w:jc w:val="center"/>
      <w:rPr>
        <w:b w:val="0"/>
        <w:bCs/>
        <w:sz w:val="16"/>
      </w:rPr>
    </w:pPr>
    <w:r w:rsidRPr="00AE1E33">
      <w:rPr>
        <w:b w:val="0"/>
        <w:bCs/>
        <w:sz w:val="16"/>
      </w:rPr>
      <w:t>Tel. 2257-3046</w:t>
    </w:r>
    <w:r>
      <w:rPr>
        <w:b w:val="0"/>
        <w:bCs/>
        <w:sz w:val="16"/>
      </w:rPr>
      <w:t xml:space="preserve">   </w:t>
    </w:r>
    <w:r w:rsidRPr="00AE1E33">
      <w:rPr>
        <w:b w:val="0"/>
        <w:bCs/>
        <w:sz w:val="16"/>
      </w:rPr>
      <w:t xml:space="preserve">2257-3047 </w:t>
    </w:r>
    <w:r>
      <w:rPr>
        <w:b w:val="0"/>
        <w:bCs/>
        <w:sz w:val="16"/>
      </w:rPr>
      <w:t xml:space="preserve">                                </w:t>
    </w:r>
    <w:r w:rsidRPr="00AE1E33">
      <w:rPr>
        <w:b w:val="0"/>
        <w:bCs/>
        <w:sz w:val="16"/>
      </w:rPr>
      <w:t>RTN: 08019006022695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400BE4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82C914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0803D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4E600C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DE3A1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2650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762AFB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4B25D6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DF68D8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FC46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15B41"/>
    <w:multiLevelType w:val="multilevel"/>
    <w:tmpl w:val="2CBEC7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A95157E"/>
    <w:multiLevelType w:val="hybridMultilevel"/>
    <w:tmpl w:val="8D6C13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126E3C4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A766B6"/>
    <w:multiLevelType w:val="hybridMultilevel"/>
    <w:tmpl w:val="D068CF8C"/>
    <w:lvl w:ilvl="0" w:tplc="480A000F">
      <w:start w:val="1"/>
      <w:numFmt w:val="decimal"/>
      <w:lvlText w:val="%1."/>
      <w:lvlJc w:val="left"/>
      <w:pPr>
        <w:ind w:left="720" w:hanging="360"/>
      </w:pPr>
      <w:rPr>
        <w:rFonts w:hint="default"/>
      </w:r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14" w15:restartNumberingAfterBreak="0">
    <w:nsid w:val="247E39A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8711E9C"/>
    <w:multiLevelType w:val="multilevel"/>
    <w:tmpl w:val="F50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C053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8720A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90100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9BC72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3AC2A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BE76D6E"/>
    <w:multiLevelType w:val="multilevel"/>
    <w:tmpl w:val="9DD0DD5E"/>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6110E6"/>
    <w:multiLevelType w:val="hybridMultilevel"/>
    <w:tmpl w:val="01E29D4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3" w15:restartNumberingAfterBreak="0">
    <w:nsid w:val="5F730CB5"/>
    <w:multiLevelType w:val="multilevel"/>
    <w:tmpl w:val="5F583686"/>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818284A"/>
    <w:multiLevelType w:val="hybridMultilevel"/>
    <w:tmpl w:val="0C50B98E"/>
    <w:lvl w:ilvl="0" w:tplc="480A000F">
      <w:start w:val="1"/>
      <w:numFmt w:val="decimal"/>
      <w:lvlText w:val="%1."/>
      <w:lvlJc w:val="left"/>
      <w:pPr>
        <w:ind w:left="720" w:hanging="360"/>
      </w:pPr>
    </w:lvl>
    <w:lvl w:ilvl="1" w:tplc="480A0019" w:tentative="1">
      <w:start w:val="1"/>
      <w:numFmt w:val="lowerLetter"/>
      <w:lvlText w:val="%2."/>
      <w:lvlJc w:val="left"/>
      <w:pPr>
        <w:ind w:left="1440" w:hanging="360"/>
      </w:pPr>
    </w:lvl>
    <w:lvl w:ilvl="2" w:tplc="480A001B" w:tentative="1">
      <w:start w:val="1"/>
      <w:numFmt w:val="lowerRoman"/>
      <w:lvlText w:val="%3."/>
      <w:lvlJc w:val="right"/>
      <w:pPr>
        <w:ind w:left="2160" w:hanging="180"/>
      </w:pPr>
    </w:lvl>
    <w:lvl w:ilvl="3" w:tplc="480A000F" w:tentative="1">
      <w:start w:val="1"/>
      <w:numFmt w:val="decimal"/>
      <w:lvlText w:val="%4."/>
      <w:lvlJc w:val="left"/>
      <w:pPr>
        <w:ind w:left="2880" w:hanging="360"/>
      </w:pPr>
    </w:lvl>
    <w:lvl w:ilvl="4" w:tplc="480A0019" w:tentative="1">
      <w:start w:val="1"/>
      <w:numFmt w:val="lowerLetter"/>
      <w:lvlText w:val="%5."/>
      <w:lvlJc w:val="left"/>
      <w:pPr>
        <w:ind w:left="3600" w:hanging="360"/>
      </w:pPr>
    </w:lvl>
    <w:lvl w:ilvl="5" w:tplc="480A001B" w:tentative="1">
      <w:start w:val="1"/>
      <w:numFmt w:val="lowerRoman"/>
      <w:lvlText w:val="%6."/>
      <w:lvlJc w:val="right"/>
      <w:pPr>
        <w:ind w:left="4320" w:hanging="180"/>
      </w:pPr>
    </w:lvl>
    <w:lvl w:ilvl="6" w:tplc="480A000F" w:tentative="1">
      <w:start w:val="1"/>
      <w:numFmt w:val="decimal"/>
      <w:lvlText w:val="%7."/>
      <w:lvlJc w:val="left"/>
      <w:pPr>
        <w:ind w:left="5040" w:hanging="360"/>
      </w:pPr>
    </w:lvl>
    <w:lvl w:ilvl="7" w:tplc="480A0019" w:tentative="1">
      <w:start w:val="1"/>
      <w:numFmt w:val="lowerLetter"/>
      <w:lvlText w:val="%8."/>
      <w:lvlJc w:val="left"/>
      <w:pPr>
        <w:ind w:left="5760" w:hanging="360"/>
      </w:pPr>
    </w:lvl>
    <w:lvl w:ilvl="8" w:tplc="480A001B" w:tentative="1">
      <w:start w:val="1"/>
      <w:numFmt w:val="lowerRoman"/>
      <w:lvlText w:val="%9."/>
      <w:lvlJc w:val="right"/>
      <w:pPr>
        <w:ind w:left="6480" w:hanging="180"/>
      </w:pPr>
    </w:lvl>
  </w:abstractNum>
  <w:abstractNum w:abstractNumId="25" w15:restartNumberingAfterBreak="0">
    <w:nsid w:val="6D837DA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F1C4B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DE561F"/>
    <w:multiLevelType w:val="hybridMultilevel"/>
    <w:tmpl w:val="34F4F5B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8" w15:restartNumberingAfterBreak="0">
    <w:nsid w:val="730550FB"/>
    <w:multiLevelType w:val="multilevel"/>
    <w:tmpl w:val="4E462514"/>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798F3528"/>
    <w:multiLevelType w:val="multilevel"/>
    <w:tmpl w:val="ACF4B7D4"/>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AAC5CEF"/>
    <w:multiLevelType w:val="hybridMultilevel"/>
    <w:tmpl w:val="14C6407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1" w15:restartNumberingAfterBreak="0">
    <w:nsid w:val="7F104EA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63651996">
    <w:abstractNumId w:val="26"/>
  </w:num>
  <w:num w:numId="2" w16cid:durableId="245959216">
    <w:abstractNumId w:val="25"/>
  </w:num>
  <w:num w:numId="3" w16cid:durableId="659698311">
    <w:abstractNumId w:val="21"/>
  </w:num>
  <w:num w:numId="4" w16cid:durableId="1899902551">
    <w:abstractNumId w:val="9"/>
  </w:num>
  <w:num w:numId="5" w16cid:durableId="1804692156">
    <w:abstractNumId w:val="7"/>
  </w:num>
  <w:num w:numId="6" w16cid:durableId="1225794485">
    <w:abstractNumId w:val="6"/>
  </w:num>
  <w:num w:numId="7" w16cid:durableId="159854603">
    <w:abstractNumId w:val="5"/>
  </w:num>
  <w:num w:numId="8" w16cid:durableId="574240476">
    <w:abstractNumId w:val="4"/>
  </w:num>
  <w:num w:numId="9" w16cid:durableId="15351132">
    <w:abstractNumId w:val="8"/>
  </w:num>
  <w:num w:numId="10" w16cid:durableId="1017777420">
    <w:abstractNumId w:val="3"/>
  </w:num>
  <w:num w:numId="11" w16cid:durableId="285963588">
    <w:abstractNumId w:val="2"/>
  </w:num>
  <w:num w:numId="12" w16cid:durableId="1322349474">
    <w:abstractNumId w:val="1"/>
  </w:num>
  <w:num w:numId="13" w16cid:durableId="1397510227">
    <w:abstractNumId w:val="0"/>
  </w:num>
  <w:num w:numId="14" w16cid:durableId="1875919885">
    <w:abstractNumId w:val="19"/>
  </w:num>
  <w:num w:numId="15" w16cid:durableId="2002074022">
    <w:abstractNumId w:val="18"/>
  </w:num>
  <w:num w:numId="16" w16cid:durableId="618145899">
    <w:abstractNumId w:val="29"/>
  </w:num>
  <w:num w:numId="17" w16cid:durableId="1490093262">
    <w:abstractNumId w:val="28"/>
  </w:num>
  <w:num w:numId="18" w16cid:durableId="757289667">
    <w:abstractNumId w:val="20"/>
  </w:num>
  <w:num w:numId="19" w16cid:durableId="1209805643">
    <w:abstractNumId w:val="23"/>
  </w:num>
  <w:num w:numId="20" w16cid:durableId="2037080644">
    <w:abstractNumId w:val="12"/>
  </w:num>
  <w:num w:numId="21" w16cid:durableId="998920325">
    <w:abstractNumId w:val="16"/>
  </w:num>
  <w:num w:numId="22" w16cid:durableId="709183959">
    <w:abstractNumId w:val="14"/>
  </w:num>
  <w:num w:numId="23" w16cid:durableId="1787461067">
    <w:abstractNumId w:val="17"/>
  </w:num>
  <w:num w:numId="24" w16cid:durableId="1634600555">
    <w:abstractNumId w:val="31"/>
  </w:num>
  <w:num w:numId="25" w16cid:durableId="1347295292">
    <w:abstractNumId w:val="24"/>
  </w:num>
  <w:num w:numId="26" w16cid:durableId="376517449">
    <w:abstractNumId w:val="13"/>
  </w:num>
  <w:num w:numId="27" w16cid:durableId="1425951206">
    <w:abstractNumId w:val="30"/>
  </w:num>
  <w:num w:numId="28" w16cid:durableId="665522285">
    <w:abstractNumId w:val="11"/>
  </w:num>
  <w:num w:numId="29" w16cid:durableId="1591700363">
    <w:abstractNumId w:val="15"/>
  </w:num>
  <w:num w:numId="30" w16cid:durableId="1548713294">
    <w:abstractNumId w:val="22"/>
  </w:num>
  <w:num w:numId="31" w16cid:durableId="864177406">
    <w:abstractNumId w:val="27"/>
  </w:num>
  <w:num w:numId="32" w16cid:durableId="90664665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47"/>
    <w:rsid w:val="00001E42"/>
    <w:rsid w:val="00001F95"/>
    <w:rsid w:val="00003D68"/>
    <w:rsid w:val="00004F96"/>
    <w:rsid w:val="00005924"/>
    <w:rsid w:val="00011D24"/>
    <w:rsid w:val="00014F90"/>
    <w:rsid w:val="000155FB"/>
    <w:rsid w:val="00020A5D"/>
    <w:rsid w:val="00020AE4"/>
    <w:rsid w:val="000252EE"/>
    <w:rsid w:val="00031130"/>
    <w:rsid w:val="000328E5"/>
    <w:rsid w:val="000330A9"/>
    <w:rsid w:val="00033C75"/>
    <w:rsid w:val="000340D4"/>
    <w:rsid w:val="000364B9"/>
    <w:rsid w:val="0004131B"/>
    <w:rsid w:val="00044539"/>
    <w:rsid w:val="0004585C"/>
    <w:rsid w:val="00046783"/>
    <w:rsid w:val="00046F79"/>
    <w:rsid w:val="00047600"/>
    <w:rsid w:val="00047683"/>
    <w:rsid w:val="00047EF6"/>
    <w:rsid w:val="00051287"/>
    <w:rsid w:val="00052646"/>
    <w:rsid w:val="00052C05"/>
    <w:rsid w:val="00053729"/>
    <w:rsid w:val="00054EBA"/>
    <w:rsid w:val="000604D0"/>
    <w:rsid w:val="0006239F"/>
    <w:rsid w:val="000630E2"/>
    <w:rsid w:val="00065028"/>
    <w:rsid w:val="00066054"/>
    <w:rsid w:val="00070746"/>
    <w:rsid w:val="00072C65"/>
    <w:rsid w:val="0008210D"/>
    <w:rsid w:val="000822F8"/>
    <w:rsid w:val="0008317F"/>
    <w:rsid w:val="00083B08"/>
    <w:rsid w:val="000858BE"/>
    <w:rsid w:val="00090036"/>
    <w:rsid w:val="00090AAF"/>
    <w:rsid w:val="0009154C"/>
    <w:rsid w:val="000934CC"/>
    <w:rsid w:val="0009485C"/>
    <w:rsid w:val="000959CA"/>
    <w:rsid w:val="000A390C"/>
    <w:rsid w:val="000A47E2"/>
    <w:rsid w:val="000A580D"/>
    <w:rsid w:val="000A6FB2"/>
    <w:rsid w:val="000B1C57"/>
    <w:rsid w:val="000B4D86"/>
    <w:rsid w:val="000B4E48"/>
    <w:rsid w:val="000B5435"/>
    <w:rsid w:val="000B5656"/>
    <w:rsid w:val="000B58BF"/>
    <w:rsid w:val="000B5D52"/>
    <w:rsid w:val="000B6928"/>
    <w:rsid w:val="000C1562"/>
    <w:rsid w:val="000C418E"/>
    <w:rsid w:val="000C5F1B"/>
    <w:rsid w:val="000C6B86"/>
    <w:rsid w:val="000C6D7C"/>
    <w:rsid w:val="000C70BA"/>
    <w:rsid w:val="000D4839"/>
    <w:rsid w:val="000D5D72"/>
    <w:rsid w:val="000D5DEE"/>
    <w:rsid w:val="000D6F83"/>
    <w:rsid w:val="000D7DBF"/>
    <w:rsid w:val="000D7E88"/>
    <w:rsid w:val="000E0352"/>
    <w:rsid w:val="000E0D4F"/>
    <w:rsid w:val="000E3A0F"/>
    <w:rsid w:val="000E59A0"/>
    <w:rsid w:val="000E5C0B"/>
    <w:rsid w:val="000E7185"/>
    <w:rsid w:val="000F091A"/>
    <w:rsid w:val="000F3318"/>
    <w:rsid w:val="000F400A"/>
    <w:rsid w:val="000F4863"/>
    <w:rsid w:val="000F4C6E"/>
    <w:rsid w:val="000F5A42"/>
    <w:rsid w:val="000F63BE"/>
    <w:rsid w:val="0010203B"/>
    <w:rsid w:val="00104719"/>
    <w:rsid w:val="001077D4"/>
    <w:rsid w:val="001078E1"/>
    <w:rsid w:val="00112013"/>
    <w:rsid w:val="0011384D"/>
    <w:rsid w:val="00115C1C"/>
    <w:rsid w:val="0012082B"/>
    <w:rsid w:val="001210D2"/>
    <w:rsid w:val="0012317B"/>
    <w:rsid w:val="00123E66"/>
    <w:rsid w:val="00123FC5"/>
    <w:rsid w:val="00125A19"/>
    <w:rsid w:val="00125B49"/>
    <w:rsid w:val="00127697"/>
    <w:rsid w:val="00141826"/>
    <w:rsid w:val="00144111"/>
    <w:rsid w:val="00150734"/>
    <w:rsid w:val="0015102A"/>
    <w:rsid w:val="001526EA"/>
    <w:rsid w:val="00161227"/>
    <w:rsid w:val="00162516"/>
    <w:rsid w:val="00162CFA"/>
    <w:rsid w:val="0016326C"/>
    <w:rsid w:val="001661EF"/>
    <w:rsid w:val="00166755"/>
    <w:rsid w:val="0017043A"/>
    <w:rsid w:val="00171788"/>
    <w:rsid w:val="00175476"/>
    <w:rsid w:val="00177D17"/>
    <w:rsid w:val="00180DA6"/>
    <w:rsid w:val="001818D4"/>
    <w:rsid w:val="00184323"/>
    <w:rsid w:val="00184AD7"/>
    <w:rsid w:val="00186525"/>
    <w:rsid w:val="00187180"/>
    <w:rsid w:val="001919DE"/>
    <w:rsid w:val="0019344A"/>
    <w:rsid w:val="00194CB7"/>
    <w:rsid w:val="00195513"/>
    <w:rsid w:val="001966BE"/>
    <w:rsid w:val="00196D6C"/>
    <w:rsid w:val="001A01A9"/>
    <w:rsid w:val="001A0E45"/>
    <w:rsid w:val="001A1CF2"/>
    <w:rsid w:val="001A3AD3"/>
    <w:rsid w:val="001A45F1"/>
    <w:rsid w:val="001B0F9C"/>
    <w:rsid w:val="001B1B78"/>
    <w:rsid w:val="001B300E"/>
    <w:rsid w:val="001B5952"/>
    <w:rsid w:val="001B6410"/>
    <w:rsid w:val="001C3EF4"/>
    <w:rsid w:val="001C5EEB"/>
    <w:rsid w:val="001C66C7"/>
    <w:rsid w:val="001C7056"/>
    <w:rsid w:val="001D0B42"/>
    <w:rsid w:val="001D3373"/>
    <w:rsid w:val="001D4293"/>
    <w:rsid w:val="001D45C4"/>
    <w:rsid w:val="001D4952"/>
    <w:rsid w:val="001D6E5D"/>
    <w:rsid w:val="001E19CE"/>
    <w:rsid w:val="001E435E"/>
    <w:rsid w:val="001E5EB1"/>
    <w:rsid w:val="001F1A35"/>
    <w:rsid w:val="001F71CB"/>
    <w:rsid w:val="00200E1F"/>
    <w:rsid w:val="002021D1"/>
    <w:rsid w:val="00202F31"/>
    <w:rsid w:val="0020446D"/>
    <w:rsid w:val="002068B8"/>
    <w:rsid w:val="00210334"/>
    <w:rsid w:val="00210F10"/>
    <w:rsid w:val="0021306C"/>
    <w:rsid w:val="0021350B"/>
    <w:rsid w:val="002156CD"/>
    <w:rsid w:val="00215FE6"/>
    <w:rsid w:val="002160B7"/>
    <w:rsid w:val="00220E49"/>
    <w:rsid w:val="002210B2"/>
    <w:rsid w:val="002230E4"/>
    <w:rsid w:val="002278CF"/>
    <w:rsid w:val="00231EF6"/>
    <w:rsid w:val="002329FB"/>
    <w:rsid w:val="0023641E"/>
    <w:rsid w:val="00241474"/>
    <w:rsid w:val="00251E18"/>
    <w:rsid w:val="00253796"/>
    <w:rsid w:val="00255878"/>
    <w:rsid w:val="0025658E"/>
    <w:rsid w:val="00260EFA"/>
    <w:rsid w:val="00263421"/>
    <w:rsid w:val="002651BE"/>
    <w:rsid w:val="00265EB9"/>
    <w:rsid w:val="002719B8"/>
    <w:rsid w:val="002803DB"/>
    <w:rsid w:val="00283193"/>
    <w:rsid w:val="00283EB9"/>
    <w:rsid w:val="002846FD"/>
    <w:rsid w:val="00284ADD"/>
    <w:rsid w:val="00284D34"/>
    <w:rsid w:val="00291F1D"/>
    <w:rsid w:val="002928E3"/>
    <w:rsid w:val="002933CE"/>
    <w:rsid w:val="002937C1"/>
    <w:rsid w:val="00293B83"/>
    <w:rsid w:val="00294028"/>
    <w:rsid w:val="00294C0A"/>
    <w:rsid w:val="00296A3C"/>
    <w:rsid w:val="002A04B7"/>
    <w:rsid w:val="002A2EAD"/>
    <w:rsid w:val="002A3136"/>
    <w:rsid w:val="002A55B4"/>
    <w:rsid w:val="002B239D"/>
    <w:rsid w:val="002B56A5"/>
    <w:rsid w:val="002C0666"/>
    <w:rsid w:val="002C14FE"/>
    <w:rsid w:val="002C2A4F"/>
    <w:rsid w:val="002C5D3D"/>
    <w:rsid w:val="002C76A8"/>
    <w:rsid w:val="002D1A6B"/>
    <w:rsid w:val="002D2EEF"/>
    <w:rsid w:val="002D2F62"/>
    <w:rsid w:val="002D398E"/>
    <w:rsid w:val="002D5365"/>
    <w:rsid w:val="002D6253"/>
    <w:rsid w:val="002D6565"/>
    <w:rsid w:val="002D7808"/>
    <w:rsid w:val="002E00DD"/>
    <w:rsid w:val="002E644C"/>
    <w:rsid w:val="002E69AF"/>
    <w:rsid w:val="002E6F91"/>
    <w:rsid w:val="002E70DC"/>
    <w:rsid w:val="002F0021"/>
    <w:rsid w:val="002F0259"/>
    <w:rsid w:val="002F0A6F"/>
    <w:rsid w:val="002F264D"/>
    <w:rsid w:val="002F4DB8"/>
    <w:rsid w:val="00303D29"/>
    <w:rsid w:val="00306FFB"/>
    <w:rsid w:val="00307087"/>
    <w:rsid w:val="00310069"/>
    <w:rsid w:val="00310086"/>
    <w:rsid w:val="00310F93"/>
    <w:rsid w:val="003120AD"/>
    <w:rsid w:val="00312683"/>
    <w:rsid w:val="00312E29"/>
    <w:rsid w:val="003158F6"/>
    <w:rsid w:val="003177FA"/>
    <w:rsid w:val="003178A4"/>
    <w:rsid w:val="0031796A"/>
    <w:rsid w:val="00317AE3"/>
    <w:rsid w:val="00320BDB"/>
    <w:rsid w:val="00321D9B"/>
    <w:rsid w:val="003235C7"/>
    <w:rsid w:val="00323D7C"/>
    <w:rsid w:val="00323D87"/>
    <w:rsid w:val="00325303"/>
    <w:rsid w:val="003307CC"/>
    <w:rsid w:val="003357A0"/>
    <w:rsid w:val="00335F15"/>
    <w:rsid w:val="003363BE"/>
    <w:rsid w:val="00336A9C"/>
    <w:rsid w:val="00340C26"/>
    <w:rsid w:val="00341FE4"/>
    <w:rsid w:val="00342824"/>
    <w:rsid w:val="00343FAA"/>
    <w:rsid w:val="00346426"/>
    <w:rsid w:val="003467B9"/>
    <w:rsid w:val="00347293"/>
    <w:rsid w:val="00350404"/>
    <w:rsid w:val="00351503"/>
    <w:rsid w:val="00353CD3"/>
    <w:rsid w:val="00353F8C"/>
    <w:rsid w:val="0035445D"/>
    <w:rsid w:val="00355CE9"/>
    <w:rsid w:val="00356822"/>
    <w:rsid w:val="00362E94"/>
    <w:rsid w:val="00363281"/>
    <w:rsid w:val="003664E9"/>
    <w:rsid w:val="00367003"/>
    <w:rsid w:val="003678E8"/>
    <w:rsid w:val="003716E3"/>
    <w:rsid w:val="003739AE"/>
    <w:rsid w:val="00374131"/>
    <w:rsid w:val="0037428D"/>
    <w:rsid w:val="0037627B"/>
    <w:rsid w:val="00380166"/>
    <w:rsid w:val="0038144B"/>
    <w:rsid w:val="003816B3"/>
    <w:rsid w:val="00382202"/>
    <w:rsid w:val="003826F1"/>
    <w:rsid w:val="00382B7E"/>
    <w:rsid w:val="00383DC0"/>
    <w:rsid w:val="00384859"/>
    <w:rsid w:val="003855F7"/>
    <w:rsid w:val="00387BAD"/>
    <w:rsid w:val="00391E89"/>
    <w:rsid w:val="00393F46"/>
    <w:rsid w:val="00395914"/>
    <w:rsid w:val="00397E8F"/>
    <w:rsid w:val="003A2A2B"/>
    <w:rsid w:val="003A350C"/>
    <w:rsid w:val="003A3A4A"/>
    <w:rsid w:val="003A48D7"/>
    <w:rsid w:val="003A4FAE"/>
    <w:rsid w:val="003A6CB2"/>
    <w:rsid w:val="003B25E1"/>
    <w:rsid w:val="003B287D"/>
    <w:rsid w:val="003B467E"/>
    <w:rsid w:val="003B700D"/>
    <w:rsid w:val="003C0A4B"/>
    <w:rsid w:val="003C3C9C"/>
    <w:rsid w:val="003C4CDA"/>
    <w:rsid w:val="003C7F43"/>
    <w:rsid w:val="003D3A84"/>
    <w:rsid w:val="003D5579"/>
    <w:rsid w:val="003D6CB1"/>
    <w:rsid w:val="003E1C3E"/>
    <w:rsid w:val="003E442D"/>
    <w:rsid w:val="003E6CDA"/>
    <w:rsid w:val="003E6E6E"/>
    <w:rsid w:val="003E7F96"/>
    <w:rsid w:val="003F22C6"/>
    <w:rsid w:val="003F6145"/>
    <w:rsid w:val="004061AB"/>
    <w:rsid w:val="00406609"/>
    <w:rsid w:val="0040686F"/>
    <w:rsid w:val="00407477"/>
    <w:rsid w:val="004129D4"/>
    <w:rsid w:val="00413D2D"/>
    <w:rsid w:val="00414BB0"/>
    <w:rsid w:val="004153A4"/>
    <w:rsid w:val="004168A5"/>
    <w:rsid w:val="00416D27"/>
    <w:rsid w:val="0041726D"/>
    <w:rsid w:val="004215FE"/>
    <w:rsid w:val="00422544"/>
    <w:rsid w:val="00423D22"/>
    <w:rsid w:val="004250DB"/>
    <w:rsid w:val="0042641D"/>
    <w:rsid w:val="0042791E"/>
    <w:rsid w:val="0043386B"/>
    <w:rsid w:val="00434815"/>
    <w:rsid w:val="00435278"/>
    <w:rsid w:val="0043631D"/>
    <w:rsid w:val="004404FD"/>
    <w:rsid w:val="00441555"/>
    <w:rsid w:val="0044378A"/>
    <w:rsid w:val="004438EF"/>
    <w:rsid w:val="0044526A"/>
    <w:rsid w:val="0045017E"/>
    <w:rsid w:val="00452E6F"/>
    <w:rsid w:val="00455871"/>
    <w:rsid w:val="0045775B"/>
    <w:rsid w:val="00457DC0"/>
    <w:rsid w:val="0046065F"/>
    <w:rsid w:val="00460E2B"/>
    <w:rsid w:val="004657C5"/>
    <w:rsid w:val="00466A1C"/>
    <w:rsid w:val="004708B3"/>
    <w:rsid w:val="00470AC5"/>
    <w:rsid w:val="00473455"/>
    <w:rsid w:val="00473B5C"/>
    <w:rsid w:val="00475865"/>
    <w:rsid w:val="004833A4"/>
    <w:rsid w:val="00485554"/>
    <w:rsid w:val="00485F55"/>
    <w:rsid w:val="00486CA3"/>
    <w:rsid w:val="00491BEC"/>
    <w:rsid w:val="00492E39"/>
    <w:rsid w:val="004933CE"/>
    <w:rsid w:val="004944E0"/>
    <w:rsid w:val="004960EB"/>
    <w:rsid w:val="0049641C"/>
    <w:rsid w:val="00496FD4"/>
    <w:rsid w:val="004A1EA9"/>
    <w:rsid w:val="004A24E6"/>
    <w:rsid w:val="004A26BF"/>
    <w:rsid w:val="004A53FB"/>
    <w:rsid w:val="004A7A06"/>
    <w:rsid w:val="004B004A"/>
    <w:rsid w:val="004B4590"/>
    <w:rsid w:val="004B5343"/>
    <w:rsid w:val="004B648E"/>
    <w:rsid w:val="004B6769"/>
    <w:rsid w:val="004C0AFD"/>
    <w:rsid w:val="004C1FD9"/>
    <w:rsid w:val="004C272E"/>
    <w:rsid w:val="004C3DAA"/>
    <w:rsid w:val="004C59A8"/>
    <w:rsid w:val="004C6C2A"/>
    <w:rsid w:val="004C74A1"/>
    <w:rsid w:val="004D1710"/>
    <w:rsid w:val="004D516A"/>
    <w:rsid w:val="004D5516"/>
    <w:rsid w:val="004D6B10"/>
    <w:rsid w:val="004E174D"/>
    <w:rsid w:val="004E7508"/>
    <w:rsid w:val="004F4C24"/>
    <w:rsid w:val="004F5493"/>
    <w:rsid w:val="004F78AD"/>
    <w:rsid w:val="00503464"/>
    <w:rsid w:val="00507ADB"/>
    <w:rsid w:val="0051067E"/>
    <w:rsid w:val="0051076B"/>
    <w:rsid w:val="00511593"/>
    <w:rsid w:val="00514D5C"/>
    <w:rsid w:val="00520D73"/>
    <w:rsid w:val="005218A3"/>
    <w:rsid w:val="00521FEE"/>
    <w:rsid w:val="00522D3E"/>
    <w:rsid w:val="00526109"/>
    <w:rsid w:val="00527B27"/>
    <w:rsid w:val="0053138F"/>
    <w:rsid w:val="00533BBD"/>
    <w:rsid w:val="00535F8E"/>
    <w:rsid w:val="00541400"/>
    <w:rsid w:val="00541E8B"/>
    <w:rsid w:val="00544DF1"/>
    <w:rsid w:val="00545264"/>
    <w:rsid w:val="00546F0C"/>
    <w:rsid w:val="00552092"/>
    <w:rsid w:val="00552E8B"/>
    <w:rsid w:val="00552F14"/>
    <w:rsid w:val="00557948"/>
    <w:rsid w:val="005644FA"/>
    <w:rsid w:val="00565229"/>
    <w:rsid w:val="00565A51"/>
    <w:rsid w:val="005718A2"/>
    <w:rsid w:val="0057214A"/>
    <w:rsid w:val="00572B45"/>
    <w:rsid w:val="005738EB"/>
    <w:rsid w:val="005750FD"/>
    <w:rsid w:val="00577DE2"/>
    <w:rsid w:val="00584D8E"/>
    <w:rsid w:val="00591264"/>
    <w:rsid w:val="00594927"/>
    <w:rsid w:val="00597F54"/>
    <w:rsid w:val="005A0046"/>
    <w:rsid w:val="005A13EB"/>
    <w:rsid w:val="005A24B6"/>
    <w:rsid w:val="005A2AE5"/>
    <w:rsid w:val="005A3787"/>
    <w:rsid w:val="005A7A78"/>
    <w:rsid w:val="005B185F"/>
    <w:rsid w:val="005B55E3"/>
    <w:rsid w:val="005B5BE9"/>
    <w:rsid w:val="005C0565"/>
    <w:rsid w:val="005C1C75"/>
    <w:rsid w:val="005C3344"/>
    <w:rsid w:val="005C3739"/>
    <w:rsid w:val="005C3989"/>
    <w:rsid w:val="005C4474"/>
    <w:rsid w:val="005C669E"/>
    <w:rsid w:val="005D21A2"/>
    <w:rsid w:val="005D3CE1"/>
    <w:rsid w:val="005D4657"/>
    <w:rsid w:val="005D5553"/>
    <w:rsid w:val="005E0F4E"/>
    <w:rsid w:val="005E2154"/>
    <w:rsid w:val="005E2228"/>
    <w:rsid w:val="005E3677"/>
    <w:rsid w:val="005E5043"/>
    <w:rsid w:val="005E5528"/>
    <w:rsid w:val="005E6412"/>
    <w:rsid w:val="005E72B5"/>
    <w:rsid w:val="005E751C"/>
    <w:rsid w:val="005F2134"/>
    <w:rsid w:val="005F2C87"/>
    <w:rsid w:val="005F2F26"/>
    <w:rsid w:val="005F531C"/>
    <w:rsid w:val="0060079E"/>
    <w:rsid w:val="00601416"/>
    <w:rsid w:val="00601E0B"/>
    <w:rsid w:val="00604047"/>
    <w:rsid w:val="0060458E"/>
    <w:rsid w:val="006047E1"/>
    <w:rsid w:val="00607279"/>
    <w:rsid w:val="00610E6C"/>
    <w:rsid w:val="00610FA4"/>
    <w:rsid w:val="00612E99"/>
    <w:rsid w:val="00615A1D"/>
    <w:rsid w:val="00617562"/>
    <w:rsid w:val="0061794B"/>
    <w:rsid w:val="006215E2"/>
    <w:rsid w:val="006259BF"/>
    <w:rsid w:val="006270F2"/>
    <w:rsid w:val="006276FA"/>
    <w:rsid w:val="00631CE1"/>
    <w:rsid w:val="006322D4"/>
    <w:rsid w:val="00636059"/>
    <w:rsid w:val="00637931"/>
    <w:rsid w:val="00641727"/>
    <w:rsid w:val="006417F0"/>
    <w:rsid w:val="00642843"/>
    <w:rsid w:val="006442DD"/>
    <w:rsid w:val="00646132"/>
    <w:rsid w:val="0064663E"/>
    <w:rsid w:val="00647081"/>
    <w:rsid w:val="00647188"/>
    <w:rsid w:val="006514B2"/>
    <w:rsid w:val="00655FB7"/>
    <w:rsid w:val="00657EDD"/>
    <w:rsid w:val="006608F1"/>
    <w:rsid w:val="00663F0B"/>
    <w:rsid w:val="00664BCF"/>
    <w:rsid w:val="00664D1A"/>
    <w:rsid w:val="00666E40"/>
    <w:rsid w:val="00667DA1"/>
    <w:rsid w:val="006719EF"/>
    <w:rsid w:val="00671A49"/>
    <w:rsid w:val="00671FAB"/>
    <w:rsid w:val="00672CED"/>
    <w:rsid w:val="00676E17"/>
    <w:rsid w:val="00680166"/>
    <w:rsid w:val="00683DBA"/>
    <w:rsid w:val="00685677"/>
    <w:rsid w:val="0069099F"/>
    <w:rsid w:val="00690F96"/>
    <w:rsid w:val="00694ED2"/>
    <w:rsid w:val="006954E2"/>
    <w:rsid w:val="00697389"/>
    <w:rsid w:val="00697721"/>
    <w:rsid w:val="006A0C25"/>
    <w:rsid w:val="006A1C08"/>
    <w:rsid w:val="006A2117"/>
    <w:rsid w:val="006A3CE7"/>
    <w:rsid w:val="006A429D"/>
    <w:rsid w:val="006A6D75"/>
    <w:rsid w:val="006B2917"/>
    <w:rsid w:val="006B3B1A"/>
    <w:rsid w:val="006B3E50"/>
    <w:rsid w:val="006B4832"/>
    <w:rsid w:val="006B53AC"/>
    <w:rsid w:val="006B61CF"/>
    <w:rsid w:val="006B7784"/>
    <w:rsid w:val="006B7AAE"/>
    <w:rsid w:val="006B7DAD"/>
    <w:rsid w:val="006C1297"/>
    <w:rsid w:val="006C2D80"/>
    <w:rsid w:val="006C2DF7"/>
    <w:rsid w:val="006C4861"/>
    <w:rsid w:val="006C77DA"/>
    <w:rsid w:val="006D1081"/>
    <w:rsid w:val="006D1F53"/>
    <w:rsid w:val="006D4FC5"/>
    <w:rsid w:val="006D5CED"/>
    <w:rsid w:val="006E01E7"/>
    <w:rsid w:val="006E0BD1"/>
    <w:rsid w:val="006E0E36"/>
    <w:rsid w:val="006E18C5"/>
    <w:rsid w:val="006E2AAD"/>
    <w:rsid w:val="006E3AFE"/>
    <w:rsid w:val="006E7C21"/>
    <w:rsid w:val="006F0A68"/>
    <w:rsid w:val="006F312D"/>
    <w:rsid w:val="006F36DE"/>
    <w:rsid w:val="006F6496"/>
    <w:rsid w:val="00700C70"/>
    <w:rsid w:val="00701BB4"/>
    <w:rsid w:val="00703F2E"/>
    <w:rsid w:val="00711EEB"/>
    <w:rsid w:val="00712638"/>
    <w:rsid w:val="00712FD4"/>
    <w:rsid w:val="00714971"/>
    <w:rsid w:val="00714C29"/>
    <w:rsid w:val="00715296"/>
    <w:rsid w:val="00715650"/>
    <w:rsid w:val="00715E2E"/>
    <w:rsid w:val="007209EC"/>
    <w:rsid w:val="00731A6F"/>
    <w:rsid w:val="00733798"/>
    <w:rsid w:val="00735B81"/>
    <w:rsid w:val="007369F5"/>
    <w:rsid w:val="00740B98"/>
    <w:rsid w:val="00742FDB"/>
    <w:rsid w:val="00743F6C"/>
    <w:rsid w:val="007447D7"/>
    <w:rsid w:val="00750032"/>
    <w:rsid w:val="00753B58"/>
    <w:rsid w:val="007549CB"/>
    <w:rsid w:val="0076099B"/>
    <w:rsid w:val="007643EB"/>
    <w:rsid w:val="00765C81"/>
    <w:rsid w:val="0076650E"/>
    <w:rsid w:val="0076741B"/>
    <w:rsid w:val="00770614"/>
    <w:rsid w:val="007726B8"/>
    <w:rsid w:val="00773388"/>
    <w:rsid w:val="00774A2C"/>
    <w:rsid w:val="00775E41"/>
    <w:rsid w:val="00780576"/>
    <w:rsid w:val="00783643"/>
    <w:rsid w:val="00784550"/>
    <w:rsid w:val="00784845"/>
    <w:rsid w:val="0078530C"/>
    <w:rsid w:val="00785540"/>
    <w:rsid w:val="007859F1"/>
    <w:rsid w:val="007878B3"/>
    <w:rsid w:val="00792736"/>
    <w:rsid w:val="00792839"/>
    <w:rsid w:val="007941E4"/>
    <w:rsid w:val="00794B03"/>
    <w:rsid w:val="007957BC"/>
    <w:rsid w:val="00795CCB"/>
    <w:rsid w:val="007A1386"/>
    <w:rsid w:val="007A2881"/>
    <w:rsid w:val="007A31DB"/>
    <w:rsid w:val="007A5E8D"/>
    <w:rsid w:val="007A7276"/>
    <w:rsid w:val="007B1550"/>
    <w:rsid w:val="007B3FBF"/>
    <w:rsid w:val="007B6E1C"/>
    <w:rsid w:val="007B7101"/>
    <w:rsid w:val="007C1C95"/>
    <w:rsid w:val="007C34B5"/>
    <w:rsid w:val="007C3C7E"/>
    <w:rsid w:val="007C5E55"/>
    <w:rsid w:val="007D099C"/>
    <w:rsid w:val="007D56A0"/>
    <w:rsid w:val="007D7B98"/>
    <w:rsid w:val="007E07B2"/>
    <w:rsid w:val="007E2830"/>
    <w:rsid w:val="007E2BFB"/>
    <w:rsid w:val="007E50B3"/>
    <w:rsid w:val="007E69B3"/>
    <w:rsid w:val="007F4FB9"/>
    <w:rsid w:val="00800945"/>
    <w:rsid w:val="00801402"/>
    <w:rsid w:val="00803175"/>
    <w:rsid w:val="00803908"/>
    <w:rsid w:val="00803EB3"/>
    <w:rsid w:val="00812543"/>
    <w:rsid w:val="00815548"/>
    <w:rsid w:val="0081729F"/>
    <w:rsid w:val="0082176A"/>
    <w:rsid w:val="00821AF1"/>
    <w:rsid w:val="008239CF"/>
    <w:rsid w:val="0082490A"/>
    <w:rsid w:val="0082495D"/>
    <w:rsid w:val="0082501C"/>
    <w:rsid w:val="00825EFC"/>
    <w:rsid w:val="00826E56"/>
    <w:rsid w:val="008279D4"/>
    <w:rsid w:val="00831595"/>
    <w:rsid w:val="00831DD9"/>
    <w:rsid w:val="00831EAA"/>
    <w:rsid w:val="008330EE"/>
    <w:rsid w:val="00835890"/>
    <w:rsid w:val="00840117"/>
    <w:rsid w:val="0084021F"/>
    <w:rsid w:val="00841A2D"/>
    <w:rsid w:val="008421E2"/>
    <w:rsid w:val="0084280B"/>
    <w:rsid w:val="00845B1D"/>
    <w:rsid w:val="0085152B"/>
    <w:rsid w:val="00852EC5"/>
    <w:rsid w:val="00853970"/>
    <w:rsid w:val="008545E5"/>
    <w:rsid w:val="008545F2"/>
    <w:rsid w:val="008552F5"/>
    <w:rsid w:val="00856CAF"/>
    <w:rsid w:val="00860295"/>
    <w:rsid w:val="00863ACC"/>
    <w:rsid w:val="0086585F"/>
    <w:rsid w:val="00870A92"/>
    <w:rsid w:val="00871FC9"/>
    <w:rsid w:val="00872F4B"/>
    <w:rsid w:val="008742AF"/>
    <w:rsid w:val="008775B4"/>
    <w:rsid w:val="0088092C"/>
    <w:rsid w:val="00880E27"/>
    <w:rsid w:val="0088270F"/>
    <w:rsid w:val="00882D7E"/>
    <w:rsid w:val="00884844"/>
    <w:rsid w:val="0089161E"/>
    <w:rsid w:val="008923E7"/>
    <w:rsid w:val="00897706"/>
    <w:rsid w:val="008A42D0"/>
    <w:rsid w:val="008A6F4F"/>
    <w:rsid w:val="008B0717"/>
    <w:rsid w:val="008B08E4"/>
    <w:rsid w:val="008B3EAA"/>
    <w:rsid w:val="008B3F11"/>
    <w:rsid w:val="008B440C"/>
    <w:rsid w:val="008B5843"/>
    <w:rsid w:val="008C1098"/>
    <w:rsid w:val="008D168B"/>
    <w:rsid w:val="008D25A5"/>
    <w:rsid w:val="008D4267"/>
    <w:rsid w:val="008D4E17"/>
    <w:rsid w:val="008D588C"/>
    <w:rsid w:val="008D6306"/>
    <w:rsid w:val="008E04D0"/>
    <w:rsid w:val="008E1417"/>
    <w:rsid w:val="008E2804"/>
    <w:rsid w:val="008E2BAD"/>
    <w:rsid w:val="008E36D4"/>
    <w:rsid w:val="008E59F5"/>
    <w:rsid w:val="008E6A82"/>
    <w:rsid w:val="008E7B27"/>
    <w:rsid w:val="008E7C7F"/>
    <w:rsid w:val="008F2D4F"/>
    <w:rsid w:val="008F37FC"/>
    <w:rsid w:val="008F4E18"/>
    <w:rsid w:val="008F6B80"/>
    <w:rsid w:val="008F7BA3"/>
    <w:rsid w:val="00902AA5"/>
    <w:rsid w:val="00910A75"/>
    <w:rsid w:val="00911420"/>
    <w:rsid w:val="009128E7"/>
    <w:rsid w:val="0091322A"/>
    <w:rsid w:val="009156E6"/>
    <w:rsid w:val="00917C2B"/>
    <w:rsid w:val="00921A28"/>
    <w:rsid w:val="009224F3"/>
    <w:rsid w:val="00922B11"/>
    <w:rsid w:val="009278E2"/>
    <w:rsid w:val="00930EE2"/>
    <w:rsid w:val="00931291"/>
    <w:rsid w:val="00931B30"/>
    <w:rsid w:val="00932A67"/>
    <w:rsid w:val="009334E2"/>
    <w:rsid w:val="0093365D"/>
    <w:rsid w:val="00933B8F"/>
    <w:rsid w:val="00933E9C"/>
    <w:rsid w:val="009365F3"/>
    <w:rsid w:val="009371CE"/>
    <w:rsid w:val="00937791"/>
    <w:rsid w:val="00941733"/>
    <w:rsid w:val="00941CE1"/>
    <w:rsid w:val="00942972"/>
    <w:rsid w:val="00943E78"/>
    <w:rsid w:val="00945FA3"/>
    <w:rsid w:val="0094691B"/>
    <w:rsid w:val="00947706"/>
    <w:rsid w:val="009503F5"/>
    <w:rsid w:val="00952627"/>
    <w:rsid w:val="00955723"/>
    <w:rsid w:val="00961876"/>
    <w:rsid w:val="0096448C"/>
    <w:rsid w:val="00970129"/>
    <w:rsid w:val="00970406"/>
    <w:rsid w:val="00970C7F"/>
    <w:rsid w:val="009725F0"/>
    <w:rsid w:val="009732B3"/>
    <w:rsid w:val="00973BB9"/>
    <w:rsid w:val="00974983"/>
    <w:rsid w:val="00976E5D"/>
    <w:rsid w:val="009806B1"/>
    <w:rsid w:val="009812EF"/>
    <w:rsid w:val="00982B88"/>
    <w:rsid w:val="00983DF2"/>
    <w:rsid w:val="009846F0"/>
    <w:rsid w:val="00985CEB"/>
    <w:rsid w:val="009910D2"/>
    <w:rsid w:val="0099233A"/>
    <w:rsid w:val="00992F2E"/>
    <w:rsid w:val="00993839"/>
    <w:rsid w:val="00993BFA"/>
    <w:rsid w:val="00993E24"/>
    <w:rsid w:val="00993EB5"/>
    <w:rsid w:val="009956F6"/>
    <w:rsid w:val="00996016"/>
    <w:rsid w:val="009A01A1"/>
    <w:rsid w:val="009A31A5"/>
    <w:rsid w:val="009A3D23"/>
    <w:rsid w:val="009A4235"/>
    <w:rsid w:val="009A43FC"/>
    <w:rsid w:val="009A4BCB"/>
    <w:rsid w:val="009A4EC1"/>
    <w:rsid w:val="009B0762"/>
    <w:rsid w:val="009B0E77"/>
    <w:rsid w:val="009B353B"/>
    <w:rsid w:val="009B5D3B"/>
    <w:rsid w:val="009C291B"/>
    <w:rsid w:val="009C7183"/>
    <w:rsid w:val="009D0280"/>
    <w:rsid w:val="009D11C3"/>
    <w:rsid w:val="009D1325"/>
    <w:rsid w:val="009D390E"/>
    <w:rsid w:val="009D786A"/>
    <w:rsid w:val="009E01B1"/>
    <w:rsid w:val="009E4628"/>
    <w:rsid w:val="009E66C2"/>
    <w:rsid w:val="009E68BD"/>
    <w:rsid w:val="009F2512"/>
    <w:rsid w:val="009F488B"/>
    <w:rsid w:val="009F4B25"/>
    <w:rsid w:val="009F53A3"/>
    <w:rsid w:val="00A00121"/>
    <w:rsid w:val="00A00949"/>
    <w:rsid w:val="00A014B0"/>
    <w:rsid w:val="00A02F6E"/>
    <w:rsid w:val="00A031CF"/>
    <w:rsid w:val="00A0346E"/>
    <w:rsid w:val="00A0358F"/>
    <w:rsid w:val="00A05CF8"/>
    <w:rsid w:val="00A07452"/>
    <w:rsid w:val="00A076FF"/>
    <w:rsid w:val="00A128EF"/>
    <w:rsid w:val="00A12EC9"/>
    <w:rsid w:val="00A15908"/>
    <w:rsid w:val="00A1727E"/>
    <w:rsid w:val="00A22796"/>
    <w:rsid w:val="00A23867"/>
    <w:rsid w:val="00A24F5F"/>
    <w:rsid w:val="00A26F15"/>
    <w:rsid w:val="00A32140"/>
    <w:rsid w:val="00A32B7F"/>
    <w:rsid w:val="00A3308E"/>
    <w:rsid w:val="00A366C5"/>
    <w:rsid w:val="00A40F18"/>
    <w:rsid w:val="00A417E4"/>
    <w:rsid w:val="00A42B80"/>
    <w:rsid w:val="00A43499"/>
    <w:rsid w:val="00A440E1"/>
    <w:rsid w:val="00A451EE"/>
    <w:rsid w:val="00A457DD"/>
    <w:rsid w:val="00A45C01"/>
    <w:rsid w:val="00A46B30"/>
    <w:rsid w:val="00A46F4C"/>
    <w:rsid w:val="00A4728D"/>
    <w:rsid w:val="00A47C05"/>
    <w:rsid w:val="00A47D10"/>
    <w:rsid w:val="00A47EA3"/>
    <w:rsid w:val="00A51ED7"/>
    <w:rsid w:val="00A520BA"/>
    <w:rsid w:val="00A53CD4"/>
    <w:rsid w:val="00A53E36"/>
    <w:rsid w:val="00A54713"/>
    <w:rsid w:val="00A54B3B"/>
    <w:rsid w:val="00A55525"/>
    <w:rsid w:val="00A5587C"/>
    <w:rsid w:val="00A57B1D"/>
    <w:rsid w:val="00A624ED"/>
    <w:rsid w:val="00A62DE4"/>
    <w:rsid w:val="00A62F17"/>
    <w:rsid w:val="00A657A6"/>
    <w:rsid w:val="00A674B4"/>
    <w:rsid w:val="00A706A5"/>
    <w:rsid w:val="00A70D9B"/>
    <w:rsid w:val="00A71447"/>
    <w:rsid w:val="00A71CE8"/>
    <w:rsid w:val="00A73E24"/>
    <w:rsid w:val="00A74907"/>
    <w:rsid w:val="00A74F30"/>
    <w:rsid w:val="00A76D92"/>
    <w:rsid w:val="00A8172A"/>
    <w:rsid w:val="00A82FC1"/>
    <w:rsid w:val="00A84979"/>
    <w:rsid w:val="00A86CEA"/>
    <w:rsid w:val="00A87138"/>
    <w:rsid w:val="00A87926"/>
    <w:rsid w:val="00A90594"/>
    <w:rsid w:val="00A9293F"/>
    <w:rsid w:val="00A93D79"/>
    <w:rsid w:val="00A96905"/>
    <w:rsid w:val="00AA06A3"/>
    <w:rsid w:val="00AA0904"/>
    <w:rsid w:val="00AA245F"/>
    <w:rsid w:val="00AA318D"/>
    <w:rsid w:val="00AA42D0"/>
    <w:rsid w:val="00AA5BF4"/>
    <w:rsid w:val="00AA6A99"/>
    <w:rsid w:val="00AB018D"/>
    <w:rsid w:val="00AB0AAF"/>
    <w:rsid w:val="00AB1F1C"/>
    <w:rsid w:val="00AB25D0"/>
    <w:rsid w:val="00AB3716"/>
    <w:rsid w:val="00AB44F8"/>
    <w:rsid w:val="00AB4A25"/>
    <w:rsid w:val="00AB7E45"/>
    <w:rsid w:val="00AC4F4F"/>
    <w:rsid w:val="00AD16BD"/>
    <w:rsid w:val="00AD1BF3"/>
    <w:rsid w:val="00AD2D28"/>
    <w:rsid w:val="00AD2DCF"/>
    <w:rsid w:val="00AD5EA6"/>
    <w:rsid w:val="00AE4789"/>
    <w:rsid w:val="00AE50E7"/>
    <w:rsid w:val="00AE61DA"/>
    <w:rsid w:val="00AE6D35"/>
    <w:rsid w:val="00AE756F"/>
    <w:rsid w:val="00AE7686"/>
    <w:rsid w:val="00AE79FD"/>
    <w:rsid w:val="00AF00D5"/>
    <w:rsid w:val="00AF1968"/>
    <w:rsid w:val="00AF49F2"/>
    <w:rsid w:val="00AF5310"/>
    <w:rsid w:val="00AF578E"/>
    <w:rsid w:val="00AF5A63"/>
    <w:rsid w:val="00B01236"/>
    <w:rsid w:val="00B0271F"/>
    <w:rsid w:val="00B02AA3"/>
    <w:rsid w:val="00B04CE6"/>
    <w:rsid w:val="00B067BD"/>
    <w:rsid w:val="00B115A8"/>
    <w:rsid w:val="00B11F9E"/>
    <w:rsid w:val="00B1299A"/>
    <w:rsid w:val="00B14890"/>
    <w:rsid w:val="00B15028"/>
    <w:rsid w:val="00B154AA"/>
    <w:rsid w:val="00B15747"/>
    <w:rsid w:val="00B21F37"/>
    <w:rsid w:val="00B22E18"/>
    <w:rsid w:val="00B23FA3"/>
    <w:rsid w:val="00B269F1"/>
    <w:rsid w:val="00B31CC2"/>
    <w:rsid w:val="00B33027"/>
    <w:rsid w:val="00B37EBD"/>
    <w:rsid w:val="00B402D9"/>
    <w:rsid w:val="00B424FE"/>
    <w:rsid w:val="00B441F9"/>
    <w:rsid w:val="00B46836"/>
    <w:rsid w:val="00B5041D"/>
    <w:rsid w:val="00B51975"/>
    <w:rsid w:val="00B52951"/>
    <w:rsid w:val="00B53F85"/>
    <w:rsid w:val="00B544C9"/>
    <w:rsid w:val="00B54B7B"/>
    <w:rsid w:val="00B553EB"/>
    <w:rsid w:val="00B56E8C"/>
    <w:rsid w:val="00B60206"/>
    <w:rsid w:val="00B60EE0"/>
    <w:rsid w:val="00B61C20"/>
    <w:rsid w:val="00B6253D"/>
    <w:rsid w:val="00B62C03"/>
    <w:rsid w:val="00B6357E"/>
    <w:rsid w:val="00B64246"/>
    <w:rsid w:val="00B710D8"/>
    <w:rsid w:val="00B7220E"/>
    <w:rsid w:val="00B72750"/>
    <w:rsid w:val="00B737C4"/>
    <w:rsid w:val="00B76CF2"/>
    <w:rsid w:val="00B7793D"/>
    <w:rsid w:val="00B81DE3"/>
    <w:rsid w:val="00B8323E"/>
    <w:rsid w:val="00B83E67"/>
    <w:rsid w:val="00B857AE"/>
    <w:rsid w:val="00B87F5C"/>
    <w:rsid w:val="00B90266"/>
    <w:rsid w:val="00B902C6"/>
    <w:rsid w:val="00B91081"/>
    <w:rsid w:val="00B91FAB"/>
    <w:rsid w:val="00B9363D"/>
    <w:rsid w:val="00B94FFC"/>
    <w:rsid w:val="00B95EB3"/>
    <w:rsid w:val="00B96300"/>
    <w:rsid w:val="00BA09B0"/>
    <w:rsid w:val="00BA329D"/>
    <w:rsid w:val="00BA5F61"/>
    <w:rsid w:val="00BA688B"/>
    <w:rsid w:val="00BB23BE"/>
    <w:rsid w:val="00BB58C9"/>
    <w:rsid w:val="00BB5CE9"/>
    <w:rsid w:val="00BB6DCA"/>
    <w:rsid w:val="00BB7A38"/>
    <w:rsid w:val="00BC020E"/>
    <w:rsid w:val="00BC1C28"/>
    <w:rsid w:val="00BC356F"/>
    <w:rsid w:val="00BC4965"/>
    <w:rsid w:val="00BC4D74"/>
    <w:rsid w:val="00BC4E39"/>
    <w:rsid w:val="00BC5231"/>
    <w:rsid w:val="00BD08B1"/>
    <w:rsid w:val="00BD0AFD"/>
    <w:rsid w:val="00BD18BB"/>
    <w:rsid w:val="00BD3146"/>
    <w:rsid w:val="00BD6096"/>
    <w:rsid w:val="00BD641C"/>
    <w:rsid w:val="00BD79F6"/>
    <w:rsid w:val="00BE1A92"/>
    <w:rsid w:val="00BE1E6E"/>
    <w:rsid w:val="00BE1E7E"/>
    <w:rsid w:val="00BE2931"/>
    <w:rsid w:val="00BE385C"/>
    <w:rsid w:val="00BE40F4"/>
    <w:rsid w:val="00BE4962"/>
    <w:rsid w:val="00BE4E21"/>
    <w:rsid w:val="00BE7F68"/>
    <w:rsid w:val="00BF0BDC"/>
    <w:rsid w:val="00BF32F1"/>
    <w:rsid w:val="00BF3476"/>
    <w:rsid w:val="00BF5B52"/>
    <w:rsid w:val="00C00E3B"/>
    <w:rsid w:val="00C039AA"/>
    <w:rsid w:val="00C04BA8"/>
    <w:rsid w:val="00C05AEA"/>
    <w:rsid w:val="00C10F99"/>
    <w:rsid w:val="00C10F9F"/>
    <w:rsid w:val="00C11329"/>
    <w:rsid w:val="00C11E14"/>
    <w:rsid w:val="00C12F1C"/>
    <w:rsid w:val="00C137E9"/>
    <w:rsid w:val="00C15062"/>
    <w:rsid w:val="00C16730"/>
    <w:rsid w:val="00C16775"/>
    <w:rsid w:val="00C17282"/>
    <w:rsid w:val="00C21BE4"/>
    <w:rsid w:val="00C23418"/>
    <w:rsid w:val="00C236C0"/>
    <w:rsid w:val="00C24FD1"/>
    <w:rsid w:val="00C2717F"/>
    <w:rsid w:val="00C40737"/>
    <w:rsid w:val="00C41455"/>
    <w:rsid w:val="00C42775"/>
    <w:rsid w:val="00C44C02"/>
    <w:rsid w:val="00C45138"/>
    <w:rsid w:val="00C4609F"/>
    <w:rsid w:val="00C46546"/>
    <w:rsid w:val="00C467CF"/>
    <w:rsid w:val="00C47513"/>
    <w:rsid w:val="00C51109"/>
    <w:rsid w:val="00C52BCE"/>
    <w:rsid w:val="00C550DC"/>
    <w:rsid w:val="00C563B3"/>
    <w:rsid w:val="00C61CB8"/>
    <w:rsid w:val="00C62AB2"/>
    <w:rsid w:val="00C64B15"/>
    <w:rsid w:val="00C65547"/>
    <w:rsid w:val="00C67558"/>
    <w:rsid w:val="00C70CC3"/>
    <w:rsid w:val="00C71886"/>
    <w:rsid w:val="00C75A91"/>
    <w:rsid w:val="00C76F5F"/>
    <w:rsid w:val="00C80422"/>
    <w:rsid w:val="00C82EEE"/>
    <w:rsid w:val="00C835D9"/>
    <w:rsid w:val="00C87EF2"/>
    <w:rsid w:val="00C9082D"/>
    <w:rsid w:val="00C913D1"/>
    <w:rsid w:val="00C9468C"/>
    <w:rsid w:val="00C95B50"/>
    <w:rsid w:val="00C95EE0"/>
    <w:rsid w:val="00C963B6"/>
    <w:rsid w:val="00CA238B"/>
    <w:rsid w:val="00CA2ADE"/>
    <w:rsid w:val="00CA334D"/>
    <w:rsid w:val="00CA4B50"/>
    <w:rsid w:val="00CA6636"/>
    <w:rsid w:val="00CB4C5E"/>
    <w:rsid w:val="00CB70B6"/>
    <w:rsid w:val="00CC3579"/>
    <w:rsid w:val="00CC3E66"/>
    <w:rsid w:val="00CC411B"/>
    <w:rsid w:val="00CC4D7D"/>
    <w:rsid w:val="00CC5932"/>
    <w:rsid w:val="00CC65E9"/>
    <w:rsid w:val="00CD1C5D"/>
    <w:rsid w:val="00CD1CE3"/>
    <w:rsid w:val="00CD3A40"/>
    <w:rsid w:val="00CD3DD2"/>
    <w:rsid w:val="00CD4723"/>
    <w:rsid w:val="00CE0A08"/>
    <w:rsid w:val="00CE24EB"/>
    <w:rsid w:val="00CE2598"/>
    <w:rsid w:val="00CE35B2"/>
    <w:rsid w:val="00CE3A6C"/>
    <w:rsid w:val="00CE4EBA"/>
    <w:rsid w:val="00CE567A"/>
    <w:rsid w:val="00CE6D2F"/>
    <w:rsid w:val="00CF08AA"/>
    <w:rsid w:val="00CF225F"/>
    <w:rsid w:val="00CF274E"/>
    <w:rsid w:val="00CF2EFA"/>
    <w:rsid w:val="00CF4853"/>
    <w:rsid w:val="00D02463"/>
    <w:rsid w:val="00D073B0"/>
    <w:rsid w:val="00D10A26"/>
    <w:rsid w:val="00D1117A"/>
    <w:rsid w:val="00D13868"/>
    <w:rsid w:val="00D13C26"/>
    <w:rsid w:val="00D144D7"/>
    <w:rsid w:val="00D14EE9"/>
    <w:rsid w:val="00D26975"/>
    <w:rsid w:val="00D30184"/>
    <w:rsid w:val="00D3097C"/>
    <w:rsid w:val="00D322AE"/>
    <w:rsid w:val="00D32F78"/>
    <w:rsid w:val="00D33377"/>
    <w:rsid w:val="00D33C24"/>
    <w:rsid w:val="00D34C15"/>
    <w:rsid w:val="00D368F0"/>
    <w:rsid w:val="00D36CFA"/>
    <w:rsid w:val="00D37854"/>
    <w:rsid w:val="00D4030C"/>
    <w:rsid w:val="00D41831"/>
    <w:rsid w:val="00D43C4D"/>
    <w:rsid w:val="00D54322"/>
    <w:rsid w:val="00D556E6"/>
    <w:rsid w:val="00D55A93"/>
    <w:rsid w:val="00D55BEC"/>
    <w:rsid w:val="00D60EC0"/>
    <w:rsid w:val="00D60F44"/>
    <w:rsid w:val="00D669B4"/>
    <w:rsid w:val="00D67DB7"/>
    <w:rsid w:val="00D70BBA"/>
    <w:rsid w:val="00D725A1"/>
    <w:rsid w:val="00D73CDD"/>
    <w:rsid w:val="00D753D0"/>
    <w:rsid w:val="00D76B08"/>
    <w:rsid w:val="00D771F7"/>
    <w:rsid w:val="00D820E0"/>
    <w:rsid w:val="00D82D0F"/>
    <w:rsid w:val="00D83122"/>
    <w:rsid w:val="00D862F8"/>
    <w:rsid w:val="00D926B6"/>
    <w:rsid w:val="00D93D17"/>
    <w:rsid w:val="00D94EC2"/>
    <w:rsid w:val="00D96B01"/>
    <w:rsid w:val="00D972F1"/>
    <w:rsid w:val="00DA6E7C"/>
    <w:rsid w:val="00DB1CDD"/>
    <w:rsid w:val="00DB4395"/>
    <w:rsid w:val="00DB76C3"/>
    <w:rsid w:val="00DB787E"/>
    <w:rsid w:val="00DC1FA3"/>
    <w:rsid w:val="00DC2193"/>
    <w:rsid w:val="00DC3023"/>
    <w:rsid w:val="00DC373F"/>
    <w:rsid w:val="00DC40DA"/>
    <w:rsid w:val="00DC4520"/>
    <w:rsid w:val="00DD180E"/>
    <w:rsid w:val="00DD2F66"/>
    <w:rsid w:val="00DD3A5C"/>
    <w:rsid w:val="00DD4FB0"/>
    <w:rsid w:val="00DD6077"/>
    <w:rsid w:val="00DD63E8"/>
    <w:rsid w:val="00DD6D5D"/>
    <w:rsid w:val="00DD7965"/>
    <w:rsid w:val="00DE14B1"/>
    <w:rsid w:val="00DE27D5"/>
    <w:rsid w:val="00DE2DD9"/>
    <w:rsid w:val="00DE314F"/>
    <w:rsid w:val="00DE4395"/>
    <w:rsid w:val="00DE5455"/>
    <w:rsid w:val="00DE6664"/>
    <w:rsid w:val="00DE754E"/>
    <w:rsid w:val="00DE7BB3"/>
    <w:rsid w:val="00DF1435"/>
    <w:rsid w:val="00DF3B5B"/>
    <w:rsid w:val="00DF3EF0"/>
    <w:rsid w:val="00DF46CE"/>
    <w:rsid w:val="00DF57AF"/>
    <w:rsid w:val="00DF6B29"/>
    <w:rsid w:val="00E03807"/>
    <w:rsid w:val="00E04AD9"/>
    <w:rsid w:val="00E05653"/>
    <w:rsid w:val="00E074F1"/>
    <w:rsid w:val="00E11A85"/>
    <w:rsid w:val="00E146AA"/>
    <w:rsid w:val="00E15AAD"/>
    <w:rsid w:val="00E16A99"/>
    <w:rsid w:val="00E20DD5"/>
    <w:rsid w:val="00E21CF6"/>
    <w:rsid w:val="00E25693"/>
    <w:rsid w:val="00E25E1E"/>
    <w:rsid w:val="00E30225"/>
    <w:rsid w:val="00E30DAA"/>
    <w:rsid w:val="00E35EAF"/>
    <w:rsid w:val="00E4019E"/>
    <w:rsid w:val="00E40434"/>
    <w:rsid w:val="00E42CB8"/>
    <w:rsid w:val="00E444E9"/>
    <w:rsid w:val="00E46EE9"/>
    <w:rsid w:val="00E47409"/>
    <w:rsid w:val="00E50873"/>
    <w:rsid w:val="00E53EE6"/>
    <w:rsid w:val="00E55013"/>
    <w:rsid w:val="00E577E6"/>
    <w:rsid w:val="00E61B6B"/>
    <w:rsid w:val="00E64D72"/>
    <w:rsid w:val="00E64F43"/>
    <w:rsid w:val="00E6709B"/>
    <w:rsid w:val="00E704FC"/>
    <w:rsid w:val="00E76934"/>
    <w:rsid w:val="00E77D3A"/>
    <w:rsid w:val="00E806B7"/>
    <w:rsid w:val="00E8099D"/>
    <w:rsid w:val="00E85392"/>
    <w:rsid w:val="00E862FD"/>
    <w:rsid w:val="00E86A46"/>
    <w:rsid w:val="00E87284"/>
    <w:rsid w:val="00E872F6"/>
    <w:rsid w:val="00E87306"/>
    <w:rsid w:val="00E91F29"/>
    <w:rsid w:val="00E92504"/>
    <w:rsid w:val="00E93530"/>
    <w:rsid w:val="00E93E15"/>
    <w:rsid w:val="00E955BB"/>
    <w:rsid w:val="00EA0E63"/>
    <w:rsid w:val="00EA1BA2"/>
    <w:rsid w:val="00EA2395"/>
    <w:rsid w:val="00EA3CA1"/>
    <w:rsid w:val="00EB02C8"/>
    <w:rsid w:val="00EB38E6"/>
    <w:rsid w:val="00EB7588"/>
    <w:rsid w:val="00EC155A"/>
    <w:rsid w:val="00EC504E"/>
    <w:rsid w:val="00EC65F5"/>
    <w:rsid w:val="00ED0A84"/>
    <w:rsid w:val="00ED1B38"/>
    <w:rsid w:val="00ED254A"/>
    <w:rsid w:val="00ED4FC1"/>
    <w:rsid w:val="00ED58C7"/>
    <w:rsid w:val="00ED6D96"/>
    <w:rsid w:val="00ED70D3"/>
    <w:rsid w:val="00EE06C6"/>
    <w:rsid w:val="00EE2674"/>
    <w:rsid w:val="00EE3BA0"/>
    <w:rsid w:val="00EE5637"/>
    <w:rsid w:val="00EE568B"/>
    <w:rsid w:val="00EE76BB"/>
    <w:rsid w:val="00EF024B"/>
    <w:rsid w:val="00EF505A"/>
    <w:rsid w:val="00EF5D7D"/>
    <w:rsid w:val="00EF6190"/>
    <w:rsid w:val="00F001D3"/>
    <w:rsid w:val="00F01CF7"/>
    <w:rsid w:val="00F05092"/>
    <w:rsid w:val="00F12784"/>
    <w:rsid w:val="00F129CB"/>
    <w:rsid w:val="00F14AB5"/>
    <w:rsid w:val="00F17774"/>
    <w:rsid w:val="00F215F2"/>
    <w:rsid w:val="00F22828"/>
    <w:rsid w:val="00F2371F"/>
    <w:rsid w:val="00F271F5"/>
    <w:rsid w:val="00F278DE"/>
    <w:rsid w:val="00F27992"/>
    <w:rsid w:val="00F27BC5"/>
    <w:rsid w:val="00F311BA"/>
    <w:rsid w:val="00F312CA"/>
    <w:rsid w:val="00F32489"/>
    <w:rsid w:val="00F332CF"/>
    <w:rsid w:val="00F3530F"/>
    <w:rsid w:val="00F3562C"/>
    <w:rsid w:val="00F36B24"/>
    <w:rsid w:val="00F40765"/>
    <w:rsid w:val="00F41241"/>
    <w:rsid w:val="00F415D9"/>
    <w:rsid w:val="00F41EF3"/>
    <w:rsid w:val="00F4241C"/>
    <w:rsid w:val="00F44B5F"/>
    <w:rsid w:val="00F46F49"/>
    <w:rsid w:val="00F47ED0"/>
    <w:rsid w:val="00F47FE8"/>
    <w:rsid w:val="00F502A1"/>
    <w:rsid w:val="00F51B11"/>
    <w:rsid w:val="00F525EC"/>
    <w:rsid w:val="00F530D1"/>
    <w:rsid w:val="00F55D32"/>
    <w:rsid w:val="00F55F68"/>
    <w:rsid w:val="00F6007A"/>
    <w:rsid w:val="00F629D1"/>
    <w:rsid w:val="00F637E0"/>
    <w:rsid w:val="00F65BFD"/>
    <w:rsid w:val="00F72986"/>
    <w:rsid w:val="00F75697"/>
    <w:rsid w:val="00F77014"/>
    <w:rsid w:val="00F770DC"/>
    <w:rsid w:val="00F7715A"/>
    <w:rsid w:val="00F80E04"/>
    <w:rsid w:val="00F8317C"/>
    <w:rsid w:val="00F84307"/>
    <w:rsid w:val="00F844F4"/>
    <w:rsid w:val="00F85440"/>
    <w:rsid w:val="00F8633F"/>
    <w:rsid w:val="00F8798F"/>
    <w:rsid w:val="00F956DA"/>
    <w:rsid w:val="00FA2096"/>
    <w:rsid w:val="00FA27F3"/>
    <w:rsid w:val="00FA5C0F"/>
    <w:rsid w:val="00FA6120"/>
    <w:rsid w:val="00FA67F9"/>
    <w:rsid w:val="00FB02AB"/>
    <w:rsid w:val="00FB12CE"/>
    <w:rsid w:val="00FB26F2"/>
    <w:rsid w:val="00FC00C5"/>
    <w:rsid w:val="00FC14A9"/>
    <w:rsid w:val="00FC1D6F"/>
    <w:rsid w:val="00FC3CDD"/>
    <w:rsid w:val="00FC4045"/>
    <w:rsid w:val="00FC61CC"/>
    <w:rsid w:val="00FC69F3"/>
    <w:rsid w:val="00FD0011"/>
    <w:rsid w:val="00FD00EE"/>
    <w:rsid w:val="00FD12B5"/>
    <w:rsid w:val="00FD423B"/>
    <w:rsid w:val="00FD5A1D"/>
    <w:rsid w:val="00FE05FA"/>
    <w:rsid w:val="00FE73AF"/>
    <w:rsid w:val="00FF1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97268"/>
  <w15:chartTrackingRefBased/>
  <w15:docId w15:val="{E1669D8C-B1F2-4ADB-9518-F102A3511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8E6"/>
    <w:rPr>
      <w:rFonts w:eastAsiaTheme="minorEastAsia" w:cs="Times New Roman"/>
    </w:rPr>
  </w:style>
  <w:style w:type="paragraph" w:styleId="Ttulo1">
    <w:name w:val="heading 1"/>
    <w:basedOn w:val="Normal"/>
    <w:link w:val="Ttulo1Car"/>
    <w:uiPriority w:val="9"/>
    <w:qFormat/>
    <w:rsid w:val="00697389"/>
    <w:pPr>
      <w:keepNext/>
      <w:keepLines/>
      <w:outlineLvl w:val="0"/>
    </w:pPr>
    <w:rPr>
      <w:rFonts w:asciiTheme="majorHAnsi" w:hAnsiTheme="majorHAnsi"/>
      <w:b/>
    </w:rPr>
  </w:style>
  <w:style w:type="paragraph" w:styleId="Ttulo2">
    <w:name w:val="heading 2"/>
    <w:basedOn w:val="Normal"/>
    <w:next w:val="Normal"/>
    <w:link w:val="Ttulo2Car"/>
    <w:uiPriority w:val="9"/>
    <w:semiHidden/>
    <w:unhideWhenUsed/>
    <w:qFormat/>
    <w:rsid w:val="006973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697389"/>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697389"/>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697389"/>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697389"/>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697389"/>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97389"/>
    <w:pPr>
      <w:keepNext/>
      <w:keepLines/>
      <w:spacing w:before="4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697389"/>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5540"/>
    <w:rPr>
      <w:rFonts w:asciiTheme="majorHAnsi" w:eastAsiaTheme="minorEastAsia" w:hAnsiTheme="majorHAnsi" w:cs="Times New Roman"/>
      <w:b/>
    </w:rPr>
  </w:style>
  <w:style w:type="table" w:customStyle="1" w:styleId="Tabladememorando">
    <w:name w:val="Tabla de memorando"/>
    <w:basedOn w:val="Tablanormal"/>
    <w:uiPriority w:val="99"/>
    <w:rsid w:val="00785540"/>
    <w:pPr>
      <w:spacing w:before="240"/>
      <w:contextualSpacing/>
    </w:pPr>
    <w:rPr>
      <w:rFonts w:eastAsiaTheme="minorEastAsia" w:cs="Times New Roman"/>
    </w:rPr>
    <w:tblPr>
      <w:tblBorders>
        <w:bottom w:val="single" w:sz="2" w:space="0" w:color="auto"/>
      </w:tblBorders>
    </w:tblPr>
    <w:tblStylePr w:type="firstCol">
      <w:pPr>
        <w:wordWrap/>
        <w:spacing w:beforeLines="0" w:before="240" w:beforeAutospacing="0"/>
        <w:contextualSpacing/>
      </w:pPr>
      <w:rPr>
        <w:rFonts w:asciiTheme="majorHAnsi" w:hAnsiTheme="majorHAnsi"/>
      </w:rPr>
    </w:tblStylePr>
  </w:style>
  <w:style w:type="paragraph" w:customStyle="1" w:styleId="Nombredelacompaa">
    <w:name w:val="Nombre de la compañía"/>
    <w:basedOn w:val="Normal"/>
    <w:uiPriority w:val="1"/>
    <w:qFormat/>
    <w:rsid w:val="00785540"/>
    <w:pPr>
      <w:keepLines/>
      <w:pBdr>
        <w:top w:val="single" w:sz="48" w:space="8" w:color="404040" w:themeColor="text1" w:themeTint="BF"/>
        <w:left w:val="single" w:sz="48" w:space="4" w:color="404040" w:themeColor="text1" w:themeTint="BF"/>
        <w:bottom w:val="single" w:sz="48" w:space="8" w:color="404040" w:themeColor="text1" w:themeTint="BF"/>
        <w:right w:val="single" w:sz="48" w:space="4" w:color="404040" w:themeColor="text1" w:themeTint="BF"/>
      </w:pBdr>
      <w:shd w:val="clear" w:color="auto" w:fill="404040" w:themeFill="text1" w:themeFillTint="BF"/>
      <w:spacing w:before="0"/>
      <w:ind w:left="5040" w:right="288"/>
      <w:jc w:val="center"/>
    </w:pPr>
    <w:rPr>
      <w:rFonts w:asciiTheme="majorHAnsi" w:hAnsiTheme="majorHAnsi"/>
      <w:color w:val="FFFFFF" w:themeColor="background1"/>
      <w:spacing w:val="-15"/>
      <w:sz w:val="32"/>
    </w:rPr>
  </w:style>
  <w:style w:type="paragraph" w:styleId="Piedepgina">
    <w:name w:val="footer"/>
    <w:basedOn w:val="Normal"/>
    <w:link w:val="PiedepginaCar"/>
    <w:uiPriority w:val="99"/>
    <w:unhideWhenUsed/>
    <w:qFormat/>
    <w:rsid w:val="00E05653"/>
    <w:pPr>
      <w:jc w:val="center"/>
    </w:pPr>
  </w:style>
  <w:style w:type="character" w:customStyle="1" w:styleId="PiedepginaCar">
    <w:name w:val="Pie de página Car"/>
    <w:basedOn w:val="Fuentedeprrafopredeter"/>
    <w:link w:val="Piedepgina"/>
    <w:uiPriority w:val="99"/>
    <w:rsid w:val="00E05653"/>
    <w:rPr>
      <w:rFonts w:eastAsiaTheme="minorEastAsia" w:cs="Times New Roman"/>
    </w:rPr>
  </w:style>
  <w:style w:type="paragraph" w:styleId="Ttulo">
    <w:name w:val="Title"/>
    <w:basedOn w:val="Normal"/>
    <w:link w:val="TtuloCar"/>
    <w:uiPriority w:val="2"/>
    <w:qFormat/>
    <w:rsid w:val="00785540"/>
    <w:pPr>
      <w:keepNext/>
      <w:keepLines/>
      <w:spacing w:before="0" w:after="120"/>
      <w:ind w:left="-720"/>
    </w:pPr>
    <w:rPr>
      <w:rFonts w:asciiTheme="majorHAnsi" w:hAnsiTheme="majorHAnsi"/>
      <w:b/>
      <w:kern w:val="28"/>
      <w:sz w:val="108"/>
    </w:rPr>
  </w:style>
  <w:style w:type="character" w:customStyle="1" w:styleId="TtuloCar">
    <w:name w:val="Título Car"/>
    <w:basedOn w:val="Fuentedeprrafopredeter"/>
    <w:link w:val="Ttulo"/>
    <w:uiPriority w:val="2"/>
    <w:rsid w:val="00785540"/>
    <w:rPr>
      <w:rFonts w:asciiTheme="majorHAnsi" w:eastAsiaTheme="minorEastAsia" w:hAnsiTheme="majorHAnsi" w:cs="Times New Roman"/>
      <w:b/>
      <w:kern w:val="28"/>
      <w:sz w:val="108"/>
    </w:rPr>
  </w:style>
  <w:style w:type="paragraph" w:styleId="Encabezado">
    <w:name w:val="header"/>
    <w:basedOn w:val="Normal"/>
    <w:link w:val="EncabezadoCar"/>
    <w:uiPriority w:val="99"/>
    <w:unhideWhenUsed/>
    <w:rsid w:val="00E05653"/>
  </w:style>
  <w:style w:type="character" w:customStyle="1" w:styleId="EncabezadoCar">
    <w:name w:val="Encabezado Car"/>
    <w:basedOn w:val="Fuentedeprrafopredeter"/>
    <w:link w:val="Encabezado"/>
    <w:uiPriority w:val="99"/>
    <w:rsid w:val="00E05653"/>
    <w:rPr>
      <w:rFonts w:eastAsiaTheme="minorEastAsia" w:cs="Times New Roman"/>
    </w:rPr>
  </w:style>
  <w:style w:type="paragraph" w:styleId="Subttulo">
    <w:name w:val="Subtitle"/>
    <w:basedOn w:val="Normal"/>
    <w:next w:val="Normal"/>
    <w:link w:val="SubttuloCar"/>
    <w:uiPriority w:val="11"/>
    <w:semiHidden/>
    <w:unhideWhenUsed/>
    <w:qFormat/>
    <w:rsid w:val="00E87284"/>
    <w:pPr>
      <w:numPr>
        <w:ilvl w:val="1"/>
      </w:numPr>
      <w:spacing w:after="160"/>
    </w:pPr>
    <w:rPr>
      <w:rFonts w:cstheme="minorBidi"/>
      <w:color w:val="5A5A5A" w:themeColor="text1" w:themeTint="A5"/>
    </w:rPr>
  </w:style>
  <w:style w:type="character" w:customStyle="1" w:styleId="SubttuloCar">
    <w:name w:val="Subtítulo Car"/>
    <w:basedOn w:val="Fuentedeprrafopredeter"/>
    <w:link w:val="Subttulo"/>
    <w:uiPriority w:val="11"/>
    <w:semiHidden/>
    <w:rsid w:val="00E87284"/>
    <w:rPr>
      <w:rFonts w:eastAsiaTheme="minorEastAsia"/>
      <w:color w:val="5A5A5A" w:themeColor="text1" w:themeTint="A5"/>
    </w:rPr>
  </w:style>
  <w:style w:type="character" w:styleId="nfasisintenso">
    <w:name w:val="Intense Emphasis"/>
    <w:basedOn w:val="Fuentedeprrafopredeter"/>
    <w:uiPriority w:val="21"/>
    <w:semiHidden/>
    <w:unhideWhenUsed/>
    <w:qFormat/>
    <w:rsid w:val="00E87284"/>
    <w:rPr>
      <w:i/>
      <w:iCs/>
      <w:color w:val="244061" w:themeColor="accent1" w:themeShade="80"/>
    </w:rPr>
  </w:style>
  <w:style w:type="paragraph" w:styleId="Citadestacada">
    <w:name w:val="Intense Quote"/>
    <w:basedOn w:val="Normal"/>
    <w:next w:val="Normal"/>
    <w:link w:val="CitadestacadaCar"/>
    <w:uiPriority w:val="30"/>
    <w:semiHidden/>
    <w:unhideWhenUsed/>
    <w:qFormat/>
    <w:rsid w:val="00E87284"/>
    <w:pPr>
      <w:pBdr>
        <w:top w:val="single" w:sz="4" w:space="10" w:color="244061" w:themeColor="accent1" w:themeShade="80"/>
        <w:bottom w:val="single" w:sz="4" w:space="10" w:color="244061" w:themeColor="accent1" w:themeShade="80"/>
      </w:pBdr>
      <w:spacing w:before="360" w:after="360"/>
      <w:ind w:left="864" w:right="864"/>
      <w:jc w:val="center"/>
    </w:pPr>
    <w:rPr>
      <w:i/>
      <w:iCs/>
      <w:color w:val="244061" w:themeColor="accent1" w:themeShade="80"/>
    </w:rPr>
  </w:style>
  <w:style w:type="character" w:customStyle="1" w:styleId="CitadestacadaCar">
    <w:name w:val="Cita destacada Car"/>
    <w:basedOn w:val="Fuentedeprrafopredeter"/>
    <w:link w:val="Citadestacada"/>
    <w:uiPriority w:val="30"/>
    <w:semiHidden/>
    <w:rsid w:val="00E87284"/>
    <w:rPr>
      <w:rFonts w:eastAsiaTheme="minorEastAsia" w:cs="Times New Roman"/>
      <w:i/>
      <w:iCs/>
      <w:color w:val="244061" w:themeColor="accent1" w:themeShade="80"/>
    </w:rPr>
  </w:style>
  <w:style w:type="character" w:styleId="Referenciaintensa">
    <w:name w:val="Intense Reference"/>
    <w:basedOn w:val="Fuentedeprrafopredeter"/>
    <w:uiPriority w:val="32"/>
    <w:semiHidden/>
    <w:unhideWhenUsed/>
    <w:qFormat/>
    <w:rsid w:val="00E87284"/>
    <w:rPr>
      <w:b/>
      <w:bCs/>
      <w:caps w:val="0"/>
      <w:smallCaps/>
      <w:color w:val="244061" w:themeColor="accent1" w:themeShade="80"/>
      <w:spacing w:val="5"/>
    </w:rPr>
  </w:style>
  <w:style w:type="paragraph" w:styleId="Textodebloque">
    <w:name w:val="Block Text"/>
    <w:basedOn w:val="Normal"/>
    <w:uiPriority w:val="99"/>
    <w:semiHidden/>
    <w:unhideWhenUsed/>
    <w:rsid w:val="00E87284"/>
    <w:pPr>
      <w:pBdr>
        <w:top w:val="single" w:sz="2" w:space="10" w:color="244061" w:themeColor="accent1" w:themeShade="80" w:shadow="1"/>
        <w:left w:val="single" w:sz="2" w:space="10" w:color="244061" w:themeColor="accent1" w:themeShade="80" w:shadow="1"/>
        <w:bottom w:val="single" w:sz="2" w:space="10" w:color="244061" w:themeColor="accent1" w:themeShade="80" w:shadow="1"/>
        <w:right w:val="single" w:sz="2" w:space="10" w:color="244061" w:themeColor="accent1" w:themeShade="80" w:shadow="1"/>
      </w:pBdr>
      <w:ind w:left="1152" w:right="1152"/>
    </w:pPr>
    <w:rPr>
      <w:rFonts w:cstheme="minorBidi"/>
      <w:i/>
      <w:iCs/>
      <w:color w:val="244061" w:themeColor="accent1" w:themeShade="80"/>
    </w:rPr>
  </w:style>
  <w:style w:type="character" w:styleId="Hipervnculovisitado">
    <w:name w:val="FollowedHyperlink"/>
    <w:basedOn w:val="Fuentedeprrafopredeter"/>
    <w:uiPriority w:val="99"/>
    <w:semiHidden/>
    <w:unhideWhenUsed/>
    <w:rsid w:val="00E87284"/>
    <w:rPr>
      <w:color w:val="403152" w:themeColor="accent4" w:themeShade="80"/>
      <w:u w:val="single"/>
    </w:rPr>
  </w:style>
  <w:style w:type="character" w:styleId="Hipervnculo">
    <w:name w:val="Hyperlink"/>
    <w:basedOn w:val="Fuentedeprrafopredeter"/>
    <w:uiPriority w:val="99"/>
    <w:semiHidden/>
    <w:unhideWhenUsed/>
    <w:rsid w:val="00E87284"/>
    <w:rPr>
      <w:color w:val="1F497D" w:themeColor="text2"/>
      <w:u w:val="single"/>
    </w:rPr>
  </w:style>
  <w:style w:type="character" w:customStyle="1" w:styleId="Mencionar1">
    <w:name w:val="Mencionar1"/>
    <w:basedOn w:val="Fuentedeprrafopredeter"/>
    <w:uiPriority w:val="99"/>
    <w:semiHidden/>
    <w:unhideWhenUsed/>
    <w:rsid w:val="00E87284"/>
    <w:rPr>
      <w:color w:val="244061" w:themeColor="accent1" w:themeShade="80"/>
      <w:shd w:val="clear" w:color="auto" w:fill="E6E6E6"/>
    </w:rPr>
  </w:style>
  <w:style w:type="character" w:styleId="Textodelmarcadordeposicin">
    <w:name w:val="Placeholder Text"/>
    <w:basedOn w:val="Fuentedeprrafopredeter"/>
    <w:uiPriority w:val="99"/>
    <w:semiHidden/>
    <w:rsid w:val="00E87284"/>
    <w:rPr>
      <w:color w:val="595959" w:themeColor="text1" w:themeTint="A6"/>
    </w:rPr>
  </w:style>
  <w:style w:type="character" w:customStyle="1" w:styleId="Ttulo8Car">
    <w:name w:val="Título 8 Car"/>
    <w:basedOn w:val="Fuentedeprrafopredeter"/>
    <w:link w:val="Ttulo8"/>
    <w:uiPriority w:val="9"/>
    <w:semiHidden/>
    <w:rsid w:val="00697389"/>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697389"/>
    <w:rPr>
      <w:rFonts w:asciiTheme="majorHAnsi" w:eastAsiaTheme="majorEastAsia" w:hAnsiTheme="majorHAnsi" w:cstheme="majorBidi"/>
      <w:i/>
      <w:iCs/>
      <w:color w:val="272727" w:themeColor="text1" w:themeTint="D8"/>
      <w:szCs w:val="21"/>
    </w:rPr>
  </w:style>
  <w:style w:type="paragraph" w:styleId="Descripcin">
    <w:name w:val="caption"/>
    <w:basedOn w:val="Normal"/>
    <w:next w:val="Normal"/>
    <w:uiPriority w:val="35"/>
    <w:unhideWhenUsed/>
    <w:qFormat/>
    <w:rsid w:val="00697389"/>
    <w:pPr>
      <w:spacing w:before="0" w:after="200"/>
    </w:pPr>
    <w:rPr>
      <w:i/>
      <w:iCs/>
      <w:color w:val="1F497D" w:themeColor="text2"/>
      <w:szCs w:val="18"/>
    </w:rPr>
  </w:style>
  <w:style w:type="paragraph" w:styleId="Textodeglobo">
    <w:name w:val="Balloon Text"/>
    <w:basedOn w:val="Normal"/>
    <w:link w:val="TextodegloboCar"/>
    <w:uiPriority w:val="99"/>
    <w:semiHidden/>
    <w:unhideWhenUsed/>
    <w:rsid w:val="00697389"/>
    <w:pPr>
      <w:spacing w:before="0"/>
    </w:pPr>
    <w:rPr>
      <w:rFonts w:ascii="Segoe UI" w:hAnsi="Segoe UI" w:cs="Segoe UI"/>
      <w:szCs w:val="18"/>
    </w:rPr>
  </w:style>
  <w:style w:type="character" w:customStyle="1" w:styleId="TextodegloboCar">
    <w:name w:val="Texto de globo Car"/>
    <w:basedOn w:val="Fuentedeprrafopredeter"/>
    <w:link w:val="Textodeglobo"/>
    <w:uiPriority w:val="99"/>
    <w:semiHidden/>
    <w:rsid w:val="00697389"/>
    <w:rPr>
      <w:rFonts w:ascii="Segoe UI" w:eastAsiaTheme="minorEastAsia" w:hAnsi="Segoe UI" w:cs="Segoe UI"/>
      <w:szCs w:val="18"/>
    </w:rPr>
  </w:style>
  <w:style w:type="paragraph" w:styleId="Textoindependiente3">
    <w:name w:val="Body Text 3"/>
    <w:basedOn w:val="Normal"/>
    <w:link w:val="Textoindependiente3Car"/>
    <w:uiPriority w:val="99"/>
    <w:semiHidden/>
    <w:unhideWhenUsed/>
    <w:rsid w:val="00697389"/>
    <w:pPr>
      <w:spacing w:after="120"/>
    </w:pPr>
    <w:rPr>
      <w:szCs w:val="16"/>
    </w:rPr>
  </w:style>
  <w:style w:type="character" w:customStyle="1" w:styleId="Textoindependiente3Car">
    <w:name w:val="Texto independiente 3 Car"/>
    <w:basedOn w:val="Fuentedeprrafopredeter"/>
    <w:link w:val="Textoindependiente3"/>
    <w:uiPriority w:val="99"/>
    <w:semiHidden/>
    <w:rsid w:val="00697389"/>
    <w:rPr>
      <w:rFonts w:eastAsiaTheme="minorEastAsia" w:cs="Times New Roman"/>
      <w:szCs w:val="16"/>
    </w:rPr>
  </w:style>
  <w:style w:type="paragraph" w:styleId="Sangra3detindependiente">
    <w:name w:val="Body Text Indent 3"/>
    <w:basedOn w:val="Normal"/>
    <w:link w:val="Sangra3detindependienteCar"/>
    <w:uiPriority w:val="99"/>
    <w:semiHidden/>
    <w:unhideWhenUsed/>
    <w:rsid w:val="00697389"/>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697389"/>
    <w:rPr>
      <w:rFonts w:eastAsiaTheme="minorEastAsia" w:cs="Times New Roman"/>
      <w:szCs w:val="16"/>
    </w:rPr>
  </w:style>
  <w:style w:type="character" w:styleId="Refdecomentario">
    <w:name w:val="annotation reference"/>
    <w:basedOn w:val="Fuentedeprrafopredeter"/>
    <w:uiPriority w:val="99"/>
    <w:semiHidden/>
    <w:unhideWhenUsed/>
    <w:rsid w:val="00697389"/>
    <w:rPr>
      <w:sz w:val="22"/>
      <w:szCs w:val="16"/>
    </w:rPr>
  </w:style>
  <w:style w:type="paragraph" w:styleId="Textocomentario">
    <w:name w:val="annotation text"/>
    <w:basedOn w:val="Normal"/>
    <w:link w:val="TextocomentarioCar"/>
    <w:uiPriority w:val="99"/>
    <w:semiHidden/>
    <w:unhideWhenUsed/>
    <w:rsid w:val="00697389"/>
    <w:rPr>
      <w:szCs w:val="20"/>
    </w:rPr>
  </w:style>
  <w:style w:type="character" w:customStyle="1" w:styleId="TextocomentarioCar">
    <w:name w:val="Texto comentario Car"/>
    <w:basedOn w:val="Fuentedeprrafopredeter"/>
    <w:link w:val="Textocomentario"/>
    <w:uiPriority w:val="99"/>
    <w:semiHidden/>
    <w:rsid w:val="00697389"/>
    <w:rPr>
      <w:rFonts w:eastAsiaTheme="minorEastAsia" w:cs="Times New Roman"/>
      <w:szCs w:val="20"/>
    </w:rPr>
  </w:style>
  <w:style w:type="paragraph" w:styleId="Asuntodelcomentario">
    <w:name w:val="annotation subject"/>
    <w:basedOn w:val="Textocomentario"/>
    <w:next w:val="Textocomentario"/>
    <w:link w:val="AsuntodelcomentarioCar"/>
    <w:uiPriority w:val="99"/>
    <w:semiHidden/>
    <w:unhideWhenUsed/>
    <w:rsid w:val="00697389"/>
    <w:rPr>
      <w:b/>
      <w:bCs/>
    </w:rPr>
  </w:style>
  <w:style w:type="character" w:customStyle="1" w:styleId="AsuntodelcomentarioCar">
    <w:name w:val="Asunto del comentario Car"/>
    <w:basedOn w:val="TextocomentarioCar"/>
    <w:link w:val="Asuntodelcomentario"/>
    <w:uiPriority w:val="99"/>
    <w:semiHidden/>
    <w:rsid w:val="00697389"/>
    <w:rPr>
      <w:rFonts w:eastAsiaTheme="minorEastAsia" w:cs="Times New Roman"/>
      <w:b/>
      <w:bCs/>
      <w:szCs w:val="20"/>
    </w:rPr>
  </w:style>
  <w:style w:type="paragraph" w:styleId="Mapadeldocumento">
    <w:name w:val="Document Map"/>
    <w:basedOn w:val="Normal"/>
    <w:link w:val="MapadeldocumentoCar"/>
    <w:uiPriority w:val="99"/>
    <w:semiHidden/>
    <w:unhideWhenUsed/>
    <w:rsid w:val="00697389"/>
    <w:pPr>
      <w:spacing w:before="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697389"/>
    <w:rPr>
      <w:rFonts w:ascii="Segoe UI" w:eastAsiaTheme="minorEastAsia" w:hAnsi="Segoe UI" w:cs="Segoe UI"/>
      <w:szCs w:val="16"/>
    </w:rPr>
  </w:style>
  <w:style w:type="paragraph" w:styleId="Textonotaalfinal">
    <w:name w:val="endnote text"/>
    <w:basedOn w:val="Normal"/>
    <w:link w:val="TextonotaalfinalCar"/>
    <w:uiPriority w:val="99"/>
    <w:semiHidden/>
    <w:unhideWhenUsed/>
    <w:rsid w:val="00697389"/>
    <w:pPr>
      <w:spacing w:before="0"/>
    </w:pPr>
    <w:rPr>
      <w:szCs w:val="20"/>
    </w:rPr>
  </w:style>
  <w:style w:type="character" w:customStyle="1" w:styleId="TextonotaalfinalCar">
    <w:name w:val="Texto nota al final Car"/>
    <w:basedOn w:val="Fuentedeprrafopredeter"/>
    <w:link w:val="Textonotaalfinal"/>
    <w:uiPriority w:val="99"/>
    <w:semiHidden/>
    <w:rsid w:val="00697389"/>
    <w:rPr>
      <w:rFonts w:eastAsiaTheme="minorEastAsia" w:cs="Times New Roman"/>
      <w:szCs w:val="20"/>
    </w:rPr>
  </w:style>
  <w:style w:type="paragraph" w:styleId="Remitedesobre">
    <w:name w:val="envelope return"/>
    <w:basedOn w:val="Normal"/>
    <w:uiPriority w:val="99"/>
    <w:semiHidden/>
    <w:unhideWhenUsed/>
    <w:rsid w:val="00697389"/>
    <w:pPr>
      <w:spacing w:before="0"/>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697389"/>
    <w:pPr>
      <w:spacing w:before="0"/>
    </w:pPr>
    <w:rPr>
      <w:szCs w:val="20"/>
    </w:rPr>
  </w:style>
  <w:style w:type="character" w:customStyle="1" w:styleId="TextonotapieCar">
    <w:name w:val="Texto nota pie Car"/>
    <w:basedOn w:val="Fuentedeprrafopredeter"/>
    <w:link w:val="Textonotapie"/>
    <w:uiPriority w:val="99"/>
    <w:semiHidden/>
    <w:rsid w:val="00697389"/>
    <w:rPr>
      <w:rFonts w:eastAsiaTheme="minorEastAsia" w:cs="Times New Roman"/>
      <w:szCs w:val="20"/>
    </w:rPr>
  </w:style>
  <w:style w:type="character" w:styleId="CdigoHTML">
    <w:name w:val="HTML Code"/>
    <w:basedOn w:val="Fuentedeprrafopredeter"/>
    <w:uiPriority w:val="99"/>
    <w:semiHidden/>
    <w:unhideWhenUsed/>
    <w:rsid w:val="00697389"/>
    <w:rPr>
      <w:rFonts w:ascii="Consolas" w:hAnsi="Consolas"/>
      <w:sz w:val="22"/>
      <w:szCs w:val="20"/>
    </w:rPr>
  </w:style>
  <w:style w:type="character" w:styleId="TecladoHTML">
    <w:name w:val="HTML Keyboard"/>
    <w:basedOn w:val="Fuentedeprrafopredeter"/>
    <w:uiPriority w:val="99"/>
    <w:semiHidden/>
    <w:unhideWhenUsed/>
    <w:rsid w:val="00697389"/>
    <w:rPr>
      <w:rFonts w:ascii="Consolas" w:hAnsi="Consolas"/>
      <w:sz w:val="22"/>
      <w:szCs w:val="20"/>
    </w:rPr>
  </w:style>
  <w:style w:type="paragraph" w:styleId="HTMLconformatoprevio">
    <w:name w:val="HTML Preformatted"/>
    <w:basedOn w:val="Normal"/>
    <w:link w:val="HTMLconformatoprevioCar"/>
    <w:uiPriority w:val="99"/>
    <w:semiHidden/>
    <w:unhideWhenUsed/>
    <w:rsid w:val="00697389"/>
    <w:pPr>
      <w:spacing w:before="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97389"/>
    <w:rPr>
      <w:rFonts w:ascii="Consolas" w:eastAsiaTheme="minorEastAsia" w:hAnsi="Consolas" w:cs="Times New Roman"/>
      <w:szCs w:val="20"/>
    </w:rPr>
  </w:style>
  <w:style w:type="character" w:styleId="MquinadeescribirHTML">
    <w:name w:val="HTML Typewriter"/>
    <w:basedOn w:val="Fuentedeprrafopredeter"/>
    <w:uiPriority w:val="99"/>
    <w:semiHidden/>
    <w:unhideWhenUsed/>
    <w:rsid w:val="00697389"/>
    <w:rPr>
      <w:rFonts w:ascii="Consolas" w:hAnsi="Consolas"/>
      <w:sz w:val="22"/>
      <w:szCs w:val="20"/>
    </w:rPr>
  </w:style>
  <w:style w:type="paragraph" w:styleId="Textomacro">
    <w:name w:val="macro"/>
    <w:link w:val="TextomacroCar"/>
    <w:uiPriority w:val="99"/>
    <w:semiHidden/>
    <w:unhideWhenUsed/>
    <w:rsid w:val="00697389"/>
    <w:pPr>
      <w:tabs>
        <w:tab w:val="left" w:pos="480"/>
        <w:tab w:val="left" w:pos="960"/>
        <w:tab w:val="left" w:pos="1440"/>
        <w:tab w:val="left" w:pos="1920"/>
        <w:tab w:val="left" w:pos="2400"/>
        <w:tab w:val="left" w:pos="2880"/>
        <w:tab w:val="left" w:pos="3360"/>
        <w:tab w:val="left" w:pos="3840"/>
        <w:tab w:val="left" w:pos="4320"/>
      </w:tabs>
    </w:pPr>
    <w:rPr>
      <w:rFonts w:ascii="Consolas" w:eastAsiaTheme="minorEastAsia" w:hAnsi="Consolas" w:cs="Times New Roman"/>
      <w:szCs w:val="20"/>
    </w:rPr>
  </w:style>
  <w:style w:type="character" w:customStyle="1" w:styleId="TextomacroCar">
    <w:name w:val="Texto macro Car"/>
    <w:basedOn w:val="Fuentedeprrafopredeter"/>
    <w:link w:val="Textomacro"/>
    <w:uiPriority w:val="99"/>
    <w:semiHidden/>
    <w:rsid w:val="00697389"/>
    <w:rPr>
      <w:rFonts w:ascii="Consolas" w:eastAsiaTheme="minorEastAsia" w:hAnsi="Consolas" w:cs="Times New Roman"/>
      <w:szCs w:val="20"/>
    </w:rPr>
  </w:style>
  <w:style w:type="paragraph" w:styleId="Textosinformato">
    <w:name w:val="Plain Text"/>
    <w:basedOn w:val="Normal"/>
    <w:link w:val="TextosinformatoCar"/>
    <w:uiPriority w:val="99"/>
    <w:semiHidden/>
    <w:unhideWhenUsed/>
    <w:rsid w:val="00697389"/>
    <w:pPr>
      <w:spacing w:before="0"/>
    </w:pPr>
    <w:rPr>
      <w:rFonts w:ascii="Consolas" w:hAnsi="Consolas"/>
      <w:szCs w:val="21"/>
    </w:rPr>
  </w:style>
  <w:style w:type="character" w:customStyle="1" w:styleId="TextosinformatoCar">
    <w:name w:val="Texto sin formato Car"/>
    <w:basedOn w:val="Fuentedeprrafopredeter"/>
    <w:link w:val="Textosinformato"/>
    <w:uiPriority w:val="99"/>
    <w:semiHidden/>
    <w:rsid w:val="00697389"/>
    <w:rPr>
      <w:rFonts w:ascii="Consolas" w:eastAsiaTheme="minorEastAsia" w:hAnsi="Consolas" w:cs="Times New Roman"/>
      <w:szCs w:val="21"/>
    </w:rPr>
  </w:style>
  <w:style w:type="character" w:customStyle="1" w:styleId="Ttulo7Car">
    <w:name w:val="Título 7 Car"/>
    <w:basedOn w:val="Fuentedeprrafopredeter"/>
    <w:link w:val="Ttulo7"/>
    <w:uiPriority w:val="9"/>
    <w:semiHidden/>
    <w:rsid w:val="00697389"/>
    <w:rPr>
      <w:rFonts w:asciiTheme="majorHAnsi" w:eastAsiaTheme="majorEastAsia" w:hAnsiTheme="majorHAnsi" w:cstheme="majorBidi"/>
      <w:i/>
      <w:iCs/>
      <w:color w:val="243F60" w:themeColor="accent1" w:themeShade="7F"/>
    </w:rPr>
  </w:style>
  <w:style w:type="character" w:customStyle="1" w:styleId="Ttulo6Car">
    <w:name w:val="Título 6 Car"/>
    <w:basedOn w:val="Fuentedeprrafopredeter"/>
    <w:link w:val="Ttulo6"/>
    <w:uiPriority w:val="9"/>
    <w:semiHidden/>
    <w:rsid w:val="00697389"/>
    <w:rPr>
      <w:rFonts w:asciiTheme="majorHAnsi" w:eastAsiaTheme="majorEastAsia" w:hAnsiTheme="majorHAnsi" w:cstheme="majorBidi"/>
      <w:color w:val="243F60" w:themeColor="accent1" w:themeShade="7F"/>
    </w:rPr>
  </w:style>
  <w:style w:type="character" w:customStyle="1" w:styleId="Ttulo5Car">
    <w:name w:val="Título 5 Car"/>
    <w:basedOn w:val="Fuentedeprrafopredeter"/>
    <w:link w:val="Ttulo5"/>
    <w:uiPriority w:val="9"/>
    <w:semiHidden/>
    <w:rsid w:val="00697389"/>
    <w:rPr>
      <w:rFonts w:asciiTheme="majorHAnsi" w:eastAsiaTheme="majorEastAsia" w:hAnsiTheme="majorHAnsi" w:cstheme="majorBidi"/>
      <w:color w:val="365F91" w:themeColor="accent1" w:themeShade="BF"/>
    </w:rPr>
  </w:style>
  <w:style w:type="character" w:customStyle="1" w:styleId="Ttulo4Car">
    <w:name w:val="Título 4 Car"/>
    <w:basedOn w:val="Fuentedeprrafopredeter"/>
    <w:link w:val="Ttulo4"/>
    <w:uiPriority w:val="9"/>
    <w:semiHidden/>
    <w:rsid w:val="00697389"/>
    <w:rPr>
      <w:rFonts w:asciiTheme="majorHAnsi" w:eastAsiaTheme="majorEastAsia" w:hAnsiTheme="majorHAnsi" w:cstheme="majorBidi"/>
      <w:i/>
      <w:iCs/>
      <w:color w:val="365F91" w:themeColor="accent1" w:themeShade="BF"/>
    </w:rPr>
  </w:style>
  <w:style w:type="character" w:customStyle="1" w:styleId="Ttulo3Car">
    <w:name w:val="Título 3 Car"/>
    <w:basedOn w:val="Fuentedeprrafopredeter"/>
    <w:link w:val="Ttulo3"/>
    <w:uiPriority w:val="9"/>
    <w:semiHidden/>
    <w:rsid w:val="00697389"/>
    <w:rPr>
      <w:rFonts w:asciiTheme="majorHAnsi" w:eastAsiaTheme="majorEastAsia" w:hAnsiTheme="majorHAnsi" w:cstheme="majorBidi"/>
      <w:color w:val="243F60" w:themeColor="accent1" w:themeShade="7F"/>
      <w:sz w:val="24"/>
      <w:szCs w:val="24"/>
    </w:rPr>
  </w:style>
  <w:style w:type="character" w:customStyle="1" w:styleId="Ttulo2Car">
    <w:name w:val="Título 2 Car"/>
    <w:basedOn w:val="Fuentedeprrafopredeter"/>
    <w:link w:val="Ttulo2"/>
    <w:uiPriority w:val="9"/>
    <w:semiHidden/>
    <w:rsid w:val="0069738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uiPriority w:val="34"/>
    <w:unhideWhenUsed/>
    <w:qFormat/>
    <w:rsid w:val="004438EF"/>
    <w:pPr>
      <w:ind w:left="720"/>
      <w:contextualSpacing/>
    </w:pPr>
  </w:style>
  <w:style w:type="paragraph" w:styleId="Lista">
    <w:name w:val="List"/>
    <w:basedOn w:val="Normal"/>
    <w:uiPriority w:val="99"/>
    <w:unhideWhenUsed/>
    <w:rsid w:val="007C3C7E"/>
    <w:pPr>
      <w:ind w:left="360" w:hanging="360"/>
      <w:contextualSpacing/>
    </w:pPr>
  </w:style>
  <w:style w:type="paragraph" w:styleId="Textoindependiente">
    <w:name w:val="Body Text"/>
    <w:basedOn w:val="Normal"/>
    <w:link w:val="TextoindependienteCar"/>
    <w:uiPriority w:val="99"/>
    <w:unhideWhenUsed/>
    <w:rsid w:val="007C3C7E"/>
    <w:pPr>
      <w:spacing w:after="120"/>
    </w:pPr>
  </w:style>
  <w:style w:type="character" w:customStyle="1" w:styleId="TextoindependienteCar">
    <w:name w:val="Texto independiente Car"/>
    <w:basedOn w:val="Fuentedeprrafopredeter"/>
    <w:link w:val="Textoindependiente"/>
    <w:uiPriority w:val="99"/>
    <w:rsid w:val="007C3C7E"/>
    <w:rPr>
      <w:rFonts w:eastAsiaTheme="minorEastAsia" w:cs="Times New Roman"/>
    </w:rPr>
  </w:style>
  <w:style w:type="paragraph" w:styleId="Textoindependienteprimerasangra">
    <w:name w:val="Body Text First Indent"/>
    <w:basedOn w:val="Textoindependiente"/>
    <w:link w:val="TextoindependienteprimerasangraCar"/>
    <w:uiPriority w:val="99"/>
    <w:unhideWhenUsed/>
    <w:rsid w:val="007C3C7E"/>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7C3C7E"/>
    <w:rPr>
      <w:rFonts w:eastAsiaTheme="minorEastAsia" w:cs="Times New Roman"/>
    </w:rPr>
  </w:style>
  <w:style w:type="paragraph" w:customStyle="1" w:styleId="paragraph">
    <w:name w:val="paragraph"/>
    <w:basedOn w:val="Normal"/>
    <w:rsid w:val="003E442D"/>
    <w:pPr>
      <w:spacing w:before="100" w:beforeAutospacing="1" w:after="100" w:afterAutospacing="1"/>
    </w:pPr>
    <w:rPr>
      <w:rFonts w:ascii="Times New Roman" w:eastAsia="Times New Roman" w:hAnsi="Times New Roman"/>
      <w:sz w:val="24"/>
      <w:szCs w:val="24"/>
      <w:lang w:val="es-HN" w:eastAsia="es-HN"/>
    </w:rPr>
  </w:style>
  <w:style w:type="character" w:customStyle="1" w:styleId="normaltextrun">
    <w:name w:val="normaltextrun"/>
    <w:basedOn w:val="Fuentedeprrafopredeter"/>
    <w:rsid w:val="003E442D"/>
  </w:style>
  <w:style w:type="character" w:customStyle="1" w:styleId="eop">
    <w:name w:val="eop"/>
    <w:basedOn w:val="Fuentedeprrafopredeter"/>
    <w:rsid w:val="003E442D"/>
  </w:style>
  <w:style w:type="table" w:styleId="Tablaconcuadrcula">
    <w:name w:val="Table Grid"/>
    <w:basedOn w:val="Tablanormal"/>
    <w:uiPriority w:val="39"/>
    <w:rsid w:val="00A53E36"/>
    <w:pPr>
      <w:spacing w:before="0"/>
    </w:pPr>
    <w:rPr>
      <w:kern w:val="2"/>
      <w:lang w:val="es-H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50035">
      <w:bodyDiv w:val="1"/>
      <w:marLeft w:val="0"/>
      <w:marRight w:val="0"/>
      <w:marTop w:val="0"/>
      <w:marBottom w:val="0"/>
      <w:divBdr>
        <w:top w:val="none" w:sz="0" w:space="0" w:color="auto"/>
        <w:left w:val="none" w:sz="0" w:space="0" w:color="auto"/>
        <w:bottom w:val="none" w:sz="0" w:space="0" w:color="auto"/>
        <w:right w:val="none" w:sz="0" w:space="0" w:color="auto"/>
      </w:divBdr>
    </w:div>
    <w:div w:id="194773366">
      <w:bodyDiv w:val="1"/>
      <w:marLeft w:val="0"/>
      <w:marRight w:val="0"/>
      <w:marTop w:val="0"/>
      <w:marBottom w:val="0"/>
      <w:divBdr>
        <w:top w:val="none" w:sz="0" w:space="0" w:color="auto"/>
        <w:left w:val="none" w:sz="0" w:space="0" w:color="auto"/>
        <w:bottom w:val="none" w:sz="0" w:space="0" w:color="auto"/>
        <w:right w:val="none" w:sz="0" w:space="0" w:color="auto"/>
      </w:divBdr>
    </w:div>
    <w:div w:id="304817016">
      <w:bodyDiv w:val="1"/>
      <w:marLeft w:val="0"/>
      <w:marRight w:val="0"/>
      <w:marTop w:val="0"/>
      <w:marBottom w:val="0"/>
      <w:divBdr>
        <w:top w:val="none" w:sz="0" w:space="0" w:color="auto"/>
        <w:left w:val="none" w:sz="0" w:space="0" w:color="auto"/>
        <w:bottom w:val="none" w:sz="0" w:space="0" w:color="auto"/>
        <w:right w:val="none" w:sz="0" w:space="0" w:color="auto"/>
      </w:divBdr>
      <w:divsChild>
        <w:div w:id="206533731">
          <w:marLeft w:val="0"/>
          <w:marRight w:val="0"/>
          <w:marTop w:val="0"/>
          <w:marBottom w:val="0"/>
          <w:divBdr>
            <w:top w:val="none" w:sz="0" w:space="0" w:color="auto"/>
            <w:left w:val="none" w:sz="0" w:space="0" w:color="auto"/>
            <w:bottom w:val="none" w:sz="0" w:space="0" w:color="auto"/>
            <w:right w:val="none" w:sz="0" w:space="0" w:color="auto"/>
          </w:divBdr>
        </w:div>
        <w:div w:id="405996065">
          <w:marLeft w:val="0"/>
          <w:marRight w:val="0"/>
          <w:marTop w:val="0"/>
          <w:marBottom w:val="0"/>
          <w:divBdr>
            <w:top w:val="none" w:sz="0" w:space="0" w:color="auto"/>
            <w:left w:val="none" w:sz="0" w:space="0" w:color="auto"/>
            <w:bottom w:val="none" w:sz="0" w:space="0" w:color="auto"/>
            <w:right w:val="none" w:sz="0" w:space="0" w:color="auto"/>
          </w:divBdr>
        </w:div>
        <w:div w:id="2074573139">
          <w:marLeft w:val="0"/>
          <w:marRight w:val="0"/>
          <w:marTop w:val="0"/>
          <w:marBottom w:val="0"/>
          <w:divBdr>
            <w:top w:val="none" w:sz="0" w:space="0" w:color="auto"/>
            <w:left w:val="none" w:sz="0" w:space="0" w:color="auto"/>
            <w:bottom w:val="none" w:sz="0" w:space="0" w:color="auto"/>
            <w:right w:val="none" w:sz="0" w:space="0" w:color="auto"/>
          </w:divBdr>
        </w:div>
      </w:divsChild>
    </w:div>
    <w:div w:id="985931847">
      <w:bodyDiv w:val="1"/>
      <w:marLeft w:val="0"/>
      <w:marRight w:val="0"/>
      <w:marTop w:val="0"/>
      <w:marBottom w:val="0"/>
      <w:divBdr>
        <w:top w:val="none" w:sz="0" w:space="0" w:color="auto"/>
        <w:left w:val="none" w:sz="0" w:space="0" w:color="auto"/>
        <w:bottom w:val="none" w:sz="0" w:space="0" w:color="auto"/>
        <w:right w:val="none" w:sz="0" w:space="0" w:color="auto"/>
      </w:divBdr>
    </w:div>
    <w:div w:id="1216694047">
      <w:bodyDiv w:val="1"/>
      <w:marLeft w:val="0"/>
      <w:marRight w:val="0"/>
      <w:marTop w:val="0"/>
      <w:marBottom w:val="0"/>
      <w:divBdr>
        <w:top w:val="none" w:sz="0" w:space="0" w:color="auto"/>
        <w:left w:val="none" w:sz="0" w:space="0" w:color="auto"/>
        <w:bottom w:val="none" w:sz="0" w:space="0" w:color="auto"/>
        <w:right w:val="none" w:sz="0" w:space="0" w:color="auto"/>
      </w:divBdr>
    </w:div>
    <w:div w:id="1408456661">
      <w:bodyDiv w:val="1"/>
      <w:marLeft w:val="0"/>
      <w:marRight w:val="0"/>
      <w:marTop w:val="0"/>
      <w:marBottom w:val="0"/>
      <w:divBdr>
        <w:top w:val="none" w:sz="0" w:space="0" w:color="auto"/>
        <w:left w:val="none" w:sz="0" w:space="0" w:color="auto"/>
        <w:bottom w:val="none" w:sz="0" w:space="0" w:color="auto"/>
        <w:right w:val="none" w:sz="0" w:space="0" w:color="auto"/>
      </w:divBdr>
    </w:div>
    <w:div w:id="1724715566">
      <w:bodyDiv w:val="1"/>
      <w:marLeft w:val="0"/>
      <w:marRight w:val="0"/>
      <w:marTop w:val="0"/>
      <w:marBottom w:val="0"/>
      <w:divBdr>
        <w:top w:val="none" w:sz="0" w:space="0" w:color="auto"/>
        <w:left w:val="none" w:sz="0" w:space="0" w:color="auto"/>
        <w:bottom w:val="none" w:sz="0" w:space="0" w:color="auto"/>
        <w:right w:val="none" w:sz="0" w:space="0" w:color="auto"/>
      </w:divBdr>
    </w:div>
    <w:div w:id="2026441121">
      <w:bodyDiv w:val="1"/>
      <w:marLeft w:val="0"/>
      <w:marRight w:val="0"/>
      <w:marTop w:val="0"/>
      <w:marBottom w:val="0"/>
      <w:divBdr>
        <w:top w:val="none" w:sz="0" w:space="0" w:color="auto"/>
        <w:left w:val="none" w:sz="0" w:space="0" w:color="auto"/>
        <w:bottom w:val="none" w:sz="0" w:space="0" w:color="auto"/>
        <w:right w:val="none" w:sz="0" w:space="0" w:color="auto"/>
      </w:divBdr>
    </w:div>
    <w:div w:id="208950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stema.proima.PROIMA\AppData\Roaming\Microsoft\Templates\Memorando%20de%20oficina%20(dise&#241;o%20profesional).dotx" TargetMode="External"/></Relationships>
</file>

<file path=word/theme/theme1.xml><?xml version="1.0" encoding="utf-8"?>
<a:theme xmlns:a="http://schemas.openxmlformats.org/drawingml/2006/main" name="Theme1">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Invitation">
      <a:majorFont>
        <a:latin typeface="Arial Black"/>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36E5E-5FE3-4A11-B3E6-74A1129C3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Memorando de oficina (diseño profesional).dotx</Template>
  <TotalTime>32</TotalTime>
  <Pages>1</Pages>
  <Words>213</Words>
  <Characters>1172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 Proima</dc:creator>
  <cp:keywords/>
  <dc:description/>
  <cp:lastModifiedBy>Roussbel Medina</cp:lastModifiedBy>
  <cp:revision>26</cp:revision>
  <cp:lastPrinted>2025-12-20T17:55:00Z</cp:lastPrinted>
  <dcterms:created xsi:type="dcterms:W3CDTF">2026-01-14T22:35:00Z</dcterms:created>
  <dcterms:modified xsi:type="dcterms:W3CDTF">2026-02-12T22:41:00Z</dcterms:modified>
</cp:coreProperties>
</file>