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C8EE" w14:textId="1AC60F85" w:rsidR="002C4F3D" w:rsidRDefault="002C4F3D" w:rsidP="002C4F3D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Por medio de la presente, yo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[NOMBRE_</w:t>
      </w:r>
      <w:r w:rsidR="00CC618B">
        <w:rPr>
          <w:rFonts w:ascii="Arial" w:hAnsi="Arial" w:cs="Arial"/>
          <w:b/>
          <w:bCs/>
          <w:sz w:val="20"/>
          <w:szCs w:val="20"/>
          <w:lang w:val="es-HN"/>
        </w:rPr>
        <w:t>USUARIO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en mi condición de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[PUESTO</w:t>
      </w:r>
      <w:r w:rsidR="00CC618B">
        <w:rPr>
          <w:rFonts w:ascii="Arial" w:hAnsi="Arial" w:cs="Arial"/>
          <w:b/>
          <w:bCs/>
          <w:sz w:val="20"/>
          <w:szCs w:val="20"/>
          <w:lang w:val="es-HN"/>
        </w:rPr>
        <w:t>]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con número de identidad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[IDENTIDAD_</w:t>
      </w:r>
      <w:r w:rsidR="00CC618B">
        <w:rPr>
          <w:rFonts w:ascii="Arial" w:hAnsi="Arial" w:cs="Arial"/>
          <w:b/>
          <w:bCs/>
          <w:sz w:val="20"/>
          <w:szCs w:val="20"/>
          <w:lang w:val="es-HN"/>
        </w:rPr>
        <w:t>US</w:t>
      </w:r>
      <w:r w:rsidR="00454FB4">
        <w:rPr>
          <w:rFonts w:ascii="Arial" w:hAnsi="Arial" w:cs="Arial"/>
          <w:b/>
          <w:bCs/>
          <w:sz w:val="20"/>
          <w:szCs w:val="20"/>
          <w:lang w:val="es-HN"/>
        </w:rPr>
        <w:t>U</w:t>
      </w:r>
      <w:r w:rsidR="00CC618B">
        <w:rPr>
          <w:rFonts w:ascii="Arial" w:hAnsi="Arial" w:cs="Arial"/>
          <w:b/>
          <w:bCs/>
          <w:sz w:val="20"/>
          <w:szCs w:val="20"/>
          <w:lang w:val="es-HN"/>
        </w:rPr>
        <w:t>ARIO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hago constar que en fecha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[FECHA]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 realizo la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entrega de un teléfono móvil corporativo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propiedad exclusiva de la empresa, el cual queda asignado para el desempeño de funciones laborales a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[NOMBRE_</w:t>
      </w:r>
      <w:r w:rsidR="00CC618B">
        <w:rPr>
          <w:rFonts w:ascii="Arial" w:hAnsi="Arial" w:cs="Arial"/>
          <w:b/>
          <w:bCs/>
          <w:sz w:val="20"/>
          <w:szCs w:val="20"/>
          <w:lang w:val="es-HN"/>
        </w:rPr>
        <w:t>EMPLEADO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identificado con número de identidad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[IDENTIDAD_</w:t>
      </w:r>
      <w:r w:rsidR="00CC618B">
        <w:rPr>
          <w:rFonts w:ascii="Arial" w:hAnsi="Arial" w:cs="Arial"/>
          <w:b/>
          <w:bCs/>
          <w:sz w:val="20"/>
          <w:szCs w:val="20"/>
          <w:lang w:val="es-HN"/>
        </w:rPr>
        <w:t>EMPLEADO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  <w:r w:rsidRPr="002C4F3D">
        <w:rPr>
          <w:rFonts w:ascii="Arial" w:hAnsi="Arial" w:cs="Arial"/>
          <w:sz w:val="20"/>
          <w:szCs w:val="20"/>
          <w:lang w:val="es-HN"/>
        </w:rPr>
        <w:t>.</w:t>
      </w:r>
    </w:p>
    <w:p w14:paraId="04346731" w14:textId="77777777" w:rsidR="002C4F3D" w:rsidRPr="002C4F3D" w:rsidRDefault="002C4F3D" w:rsidP="002C4F3D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</w:p>
    <w:p w14:paraId="7AB73AFC" w14:textId="77777777" w:rsidR="002C4F3D" w:rsidRPr="002C4F3D" w:rsidRDefault="002C4F3D" w:rsidP="002C4F3D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El equipo entregado constituye una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herramienta de trabajo</w:t>
      </w:r>
      <w:r w:rsidRPr="002C4F3D">
        <w:rPr>
          <w:rFonts w:ascii="Arial" w:hAnsi="Arial" w:cs="Arial"/>
          <w:sz w:val="20"/>
          <w:szCs w:val="20"/>
          <w:lang w:val="es-HN"/>
        </w:rPr>
        <w:t xml:space="preserve">, por lo que su uso deberá ser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estrictamente laboral</w:t>
      </w:r>
      <w:r w:rsidRPr="002C4F3D">
        <w:rPr>
          <w:rFonts w:ascii="Arial" w:hAnsi="Arial" w:cs="Arial"/>
          <w:sz w:val="20"/>
          <w:szCs w:val="20"/>
          <w:lang w:val="es-HN"/>
        </w:rPr>
        <w:t>, conforme a las políticas internas de la empresa y los lineamientos establecidos por el departamento de Tecnologías de la Información.</w:t>
      </w:r>
    </w:p>
    <w:p w14:paraId="625EBE4B" w14:textId="77777777" w:rsidR="002C4F3D" w:rsidRPr="002C4F3D" w:rsidRDefault="002C4F3D" w:rsidP="002C4F3D">
      <w:pPr>
        <w:spacing w:before="0" w:line="276" w:lineRule="auto"/>
        <w:jc w:val="both"/>
        <w:rPr>
          <w:rFonts w:ascii="Arial" w:hAnsi="Arial" w:cs="Arial"/>
          <w:b/>
          <w:bCs/>
          <w:sz w:val="20"/>
          <w:szCs w:val="20"/>
          <w:lang w:val="es-HN"/>
        </w:rPr>
      </w:pPr>
      <w:r w:rsidRPr="002C4F3D">
        <w:rPr>
          <w:rFonts w:ascii="Arial" w:hAnsi="Arial" w:cs="Arial"/>
          <w:b/>
          <w:bCs/>
          <w:sz w:val="20"/>
          <w:szCs w:val="20"/>
          <w:lang w:val="es-HN"/>
        </w:rPr>
        <w:t>Datos del equipo entregado</w:t>
      </w:r>
    </w:p>
    <w:p w14:paraId="67B7410C" w14:textId="77777777" w:rsidR="002C4F3D" w:rsidRPr="002C4F3D" w:rsidRDefault="002C4F3D" w:rsidP="002C4F3D">
      <w:pPr>
        <w:numPr>
          <w:ilvl w:val="0"/>
          <w:numId w:val="32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Marca: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[MARCA]</w:t>
      </w:r>
    </w:p>
    <w:p w14:paraId="7C476896" w14:textId="77777777" w:rsidR="002C4F3D" w:rsidRPr="002C4F3D" w:rsidRDefault="002C4F3D" w:rsidP="002C4F3D">
      <w:pPr>
        <w:numPr>
          <w:ilvl w:val="0"/>
          <w:numId w:val="32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Modelo: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[MODELO]</w:t>
      </w:r>
    </w:p>
    <w:p w14:paraId="5A842CAA" w14:textId="77777777" w:rsidR="002C4F3D" w:rsidRPr="002C4F3D" w:rsidRDefault="002C4F3D" w:rsidP="002C4F3D">
      <w:pPr>
        <w:numPr>
          <w:ilvl w:val="0"/>
          <w:numId w:val="32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IMEI: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[IMEI]</w:t>
      </w:r>
    </w:p>
    <w:p w14:paraId="1BB25E6F" w14:textId="77777777" w:rsidR="002C4F3D" w:rsidRPr="002C4F3D" w:rsidRDefault="002C4F3D" w:rsidP="002C4F3D">
      <w:pPr>
        <w:numPr>
          <w:ilvl w:val="0"/>
          <w:numId w:val="32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 xml:space="preserve">Número de línea: 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[NUMERO_LINEA]</w:t>
      </w:r>
    </w:p>
    <w:p w14:paraId="24DD98A6" w14:textId="325D75D4" w:rsidR="002C4F3D" w:rsidRPr="00D63287" w:rsidRDefault="00D63287" w:rsidP="002C4F3D">
      <w:pPr>
        <w:numPr>
          <w:ilvl w:val="0"/>
          <w:numId w:val="32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>
        <w:rPr>
          <w:rFonts w:ascii="Arial" w:hAnsi="Arial" w:cs="Arial"/>
          <w:sz w:val="20"/>
          <w:szCs w:val="20"/>
          <w:lang w:val="es-HN"/>
        </w:rPr>
        <w:t>Valor</w:t>
      </w:r>
      <w:r w:rsidR="002C4F3D" w:rsidRPr="002C4F3D">
        <w:rPr>
          <w:rFonts w:ascii="Arial" w:hAnsi="Arial" w:cs="Arial"/>
          <w:sz w:val="20"/>
          <w:szCs w:val="20"/>
          <w:lang w:val="es-HN"/>
        </w:rPr>
        <w:t xml:space="preserve"> de</w:t>
      </w:r>
      <w:r>
        <w:rPr>
          <w:rFonts w:ascii="Arial" w:hAnsi="Arial" w:cs="Arial"/>
          <w:sz w:val="20"/>
          <w:szCs w:val="20"/>
          <w:lang w:val="es-HN"/>
        </w:rPr>
        <w:t>l plan</w:t>
      </w:r>
      <w:r w:rsidR="002C4F3D" w:rsidRPr="002C4F3D">
        <w:rPr>
          <w:rFonts w:ascii="Arial" w:hAnsi="Arial" w:cs="Arial"/>
          <w:sz w:val="20"/>
          <w:szCs w:val="20"/>
          <w:lang w:val="es-HN"/>
        </w:rPr>
        <w:t xml:space="preserve">: </w:t>
      </w:r>
      <w:r w:rsidR="002C4F3D" w:rsidRPr="002C4F3D">
        <w:rPr>
          <w:rFonts w:ascii="Arial" w:hAnsi="Arial" w:cs="Arial"/>
          <w:b/>
          <w:bCs/>
          <w:sz w:val="20"/>
          <w:szCs w:val="20"/>
          <w:lang w:val="es-HN"/>
        </w:rPr>
        <w:t>[COSTO]</w:t>
      </w:r>
    </w:p>
    <w:p w14:paraId="1E3CEF32" w14:textId="77777777" w:rsidR="00D63287" w:rsidRPr="002C4F3D" w:rsidRDefault="00D63287" w:rsidP="00D63287">
      <w:pPr>
        <w:spacing w:before="0" w:line="276" w:lineRule="auto"/>
        <w:ind w:left="720"/>
        <w:jc w:val="both"/>
        <w:rPr>
          <w:rFonts w:ascii="Arial" w:hAnsi="Arial" w:cs="Arial"/>
          <w:sz w:val="20"/>
          <w:szCs w:val="20"/>
          <w:lang w:val="es-HN"/>
        </w:rPr>
      </w:pPr>
    </w:p>
    <w:p w14:paraId="6435E75A" w14:textId="77777777" w:rsidR="002C4F3D" w:rsidRPr="002C4F3D" w:rsidRDefault="002C4F3D" w:rsidP="002C4F3D">
      <w:pPr>
        <w:spacing w:before="0" w:line="276" w:lineRule="auto"/>
        <w:jc w:val="both"/>
        <w:rPr>
          <w:rFonts w:ascii="Arial" w:hAnsi="Arial" w:cs="Arial"/>
          <w:b/>
          <w:bCs/>
          <w:sz w:val="20"/>
          <w:szCs w:val="20"/>
          <w:lang w:val="es-HN"/>
        </w:rPr>
      </w:pPr>
      <w:r w:rsidRPr="002C4F3D">
        <w:rPr>
          <w:rFonts w:ascii="Arial" w:hAnsi="Arial" w:cs="Arial"/>
          <w:b/>
          <w:bCs/>
          <w:sz w:val="20"/>
          <w:szCs w:val="20"/>
          <w:lang w:val="es-HN"/>
        </w:rPr>
        <w:t>Condiciones de uso y responsabilidad</w:t>
      </w:r>
    </w:p>
    <w:p w14:paraId="535D9653" w14:textId="485CDC12" w:rsidR="00CC618B" w:rsidRPr="00CC618B" w:rsidRDefault="00CC618B" w:rsidP="00CC618B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CC618B">
        <w:rPr>
          <w:rFonts w:ascii="Arial" w:hAnsi="Arial" w:cs="Arial"/>
          <w:sz w:val="20"/>
          <w:szCs w:val="20"/>
          <w:lang w:val="es-HN"/>
        </w:rPr>
        <w:t xml:space="preserve">En el caso de que sea necesario designar a otra persona para sustituirme temporalmente me comprometo a entregar mi teléfono móvil, cargador y accesorios al departamento de IT antes de mi ausencia, acordando lo siguiente: </w:t>
      </w:r>
      <w:r>
        <w:rPr>
          <w:rFonts w:ascii="Arial" w:hAnsi="Arial" w:cs="Arial"/>
          <w:sz w:val="20"/>
          <w:szCs w:val="20"/>
          <w:lang w:val="es-HN"/>
        </w:rPr>
        <w:t xml:space="preserve">(1) </w:t>
      </w:r>
      <w:r w:rsidRPr="00CC618B">
        <w:rPr>
          <w:rFonts w:ascii="Arial" w:hAnsi="Arial" w:cs="Arial"/>
          <w:sz w:val="20"/>
          <w:szCs w:val="20"/>
          <w:lang w:val="es-HN"/>
        </w:rPr>
        <w:t xml:space="preserve">Acepto que mi teléfono móvil será asignado temporalmente a la persona designada durante mi ausencia, quien será responsable de su uso adecuado. </w:t>
      </w:r>
      <w:r>
        <w:rPr>
          <w:rFonts w:ascii="Arial" w:hAnsi="Arial" w:cs="Arial"/>
          <w:sz w:val="20"/>
          <w:szCs w:val="20"/>
          <w:lang w:val="es-HN"/>
        </w:rPr>
        <w:t xml:space="preserve">(2) </w:t>
      </w:r>
      <w:r w:rsidRPr="00CC618B">
        <w:rPr>
          <w:rFonts w:ascii="Arial" w:hAnsi="Arial" w:cs="Arial"/>
          <w:sz w:val="20"/>
          <w:szCs w:val="20"/>
          <w:lang w:val="es-HN"/>
        </w:rPr>
        <w:t>Entiendo que la persona asignada asumirá la responsabilidad de cuidar el dispositivo y devolverlo en condiciones adecuadas al departamento de IT al finalizar mi ausencia.</w:t>
      </w:r>
    </w:p>
    <w:p w14:paraId="24E959B0" w14:textId="77777777" w:rsidR="00CC618B" w:rsidRDefault="00CC618B" w:rsidP="00CC618B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CC618B">
        <w:rPr>
          <w:rFonts w:ascii="Arial" w:hAnsi="Arial" w:cs="Arial"/>
          <w:sz w:val="20"/>
          <w:szCs w:val="20"/>
          <w:lang w:val="es-HN"/>
        </w:rPr>
        <w:t>Al momento de finalizar mi relación laboral y en caso de que no se haya cumplido el tiempo estipulado para renovación de la línea, estoy obligado a entregar el teléfono en las mismas condiciones que me fue entregado, tanto físicamente como a nivel de software, no tengo derecho a reestablecerlo de fábrica sin autorización del departamento de IT.</w:t>
      </w:r>
    </w:p>
    <w:p w14:paraId="3972D3C6" w14:textId="3A13CE97" w:rsidR="002C4F3D" w:rsidRPr="002C4F3D" w:rsidRDefault="002C4F3D" w:rsidP="00CC618B">
      <w:pPr>
        <w:spacing w:before="0" w:line="276" w:lineRule="auto"/>
        <w:jc w:val="both"/>
        <w:rPr>
          <w:rFonts w:ascii="Arial" w:hAnsi="Arial" w:cs="Arial"/>
          <w:b/>
          <w:bCs/>
          <w:sz w:val="20"/>
          <w:szCs w:val="20"/>
          <w:lang w:val="es-HN"/>
        </w:rPr>
      </w:pPr>
      <w:r w:rsidRPr="002C4F3D">
        <w:rPr>
          <w:rFonts w:ascii="Arial" w:hAnsi="Arial" w:cs="Arial"/>
          <w:b/>
          <w:bCs/>
          <w:sz w:val="20"/>
          <w:szCs w:val="20"/>
          <w:lang w:val="es-HN"/>
        </w:rPr>
        <w:t>Estado del equipo al momento de la entrega</w:t>
      </w:r>
    </w:p>
    <w:p w14:paraId="05332308" w14:textId="77777777" w:rsidR="002C4F3D" w:rsidRPr="002C4F3D" w:rsidRDefault="002C4F3D" w:rsidP="002C4F3D">
      <w:p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sz w:val="20"/>
          <w:szCs w:val="20"/>
          <w:lang w:val="es-HN"/>
        </w:rPr>
        <w:t>Al momento de la entrega, el equipo presenta las siguientes condiciones:</w:t>
      </w:r>
    </w:p>
    <w:p w14:paraId="15D3A40E" w14:textId="1D8D472A" w:rsidR="002C4F3D" w:rsidRPr="002C4F3D" w:rsidRDefault="002C4F3D" w:rsidP="002C4F3D">
      <w:pPr>
        <w:numPr>
          <w:ilvl w:val="0"/>
          <w:numId w:val="33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</w:t>
      </w:r>
      <w:r w:rsidR="006063CD">
        <w:rPr>
          <w:rFonts w:ascii="Arial" w:hAnsi="Arial" w:cs="Arial"/>
          <w:b/>
          <w:bCs/>
          <w:sz w:val="20"/>
          <w:szCs w:val="20"/>
          <w:lang w:val="es-HN"/>
        </w:rPr>
        <w:t>OBSERVACION1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</w:p>
    <w:p w14:paraId="69BFB5B8" w14:textId="12B5400E" w:rsidR="009C624E" w:rsidRPr="009C624E" w:rsidRDefault="002C4F3D" w:rsidP="009C624E">
      <w:pPr>
        <w:numPr>
          <w:ilvl w:val="0"/>
          <w:numId w:val="33"/>
        </w:numPr>
        <w:spacing w:before="0" w:line="276" w:lineRule="auto"/>
        <w:jc w:val="both"/>
        <w:rPr>
          <w:rFonts w:ascii="Arial" w:hAnsi="Arial" w:cs="Arial"/>
          <w:sz w:val="20"/>
          <w:szCs w:val="20"/>
          <w:lang w:val="es-HN"/>
        </w:rPr>
      </w:pPr>
      <w:r w:rsidRPr="002C4F3D">
        <w:rPr>
          <w:rFonts w:ascii="Arial" w:hAnsi="Arial" w:cs="Arial"/>
          <w:b/>
          <w:bCs/>
          <w:sz w:val="20"/>
          <w:szCs w:val="20"/>
          <w:lang w:val="es-HN"/>
        </w:rPr>
        <w:t>[</w:t>
      </w:r>
      <w:r w:rsidR="006063CD">
        <w:rPr>
          <w:rFonts w:ascii="Arial" w:hAnsi="Arial" w:cs="Arial"/>
          <w:b/>
          <w:bCs/>
          <w:sz w:val="20"/>
          <w:szCs w:val="20"/>
          <w:lang w:val="es-HN"/>
        </w:rPr>
        <w:t>OBSERVACION2</w:t>
      </w:r>
      <w:r w:rsidRPr="002C4F3D">
        <w:rPr>
          <w:rFonts w:ascii="Arial" w:hAnsi="Arial" w:cs="Arial"/>
          <w:b/>
          <w:bCs/>
          <w:sz w:val="20"/>
          <w:szCs w:val="20"/>
          <w:lang w:val="es-HN"/>
        </w:rPr>
        <w:t>]</w:t>
      </w:r>
    </w:p>
    <w:p w14:paraId="60C54916" w14:textId="2C8AA07C" w:rsidR="002C4F3D" w:rsidRDefault="002C4F3D" w:rsidP="009C624E">
      <w:pPr>
        <w:spacing w:before="0" w:line="276" w:lineRule="auto"/>
        <w:jc w:val="center"/>
        <w:rPr>
          <w:rFonts w:ascii="Arial" w:hAnsi="Arial" w:cs="Arial"/>
          <w:sz w:val="20"/>
          <w:szCs w:val="20"/>
          <w:lang w:val="es-HN"/>
        </w:rPr>
      </w:pPr>
    </w:p>
    <w:p w14:paraId="4C05E444" w14:textId="77777777" w:rsidR="001B7878" w:rsidRDefault="001B7878" w:rsidP="009C624E">
      <w:pPr>
        <w:spacing w:before="0" w:line="276" w:lineRule="auto"/>
        <w:jc w:val="center"/>
        <w:rPr>
          <w:rFonts w:ascii="Arial" w:hAnsi="Arial" w:cs="Arial"/>
          <w:sz w:val="20"/>
          <w:szCs w:val="20"/>
          <w:lang w:val="es-HN"/>
        </w:rPr>
      </w:pPr>
    </w:p>
    <w:p w14:paraId="3ACC4C4D" w14:textId="77777777" w:rsidR="00032D93" w:rsidRDefault="00032D93" w:rsidP="009C624E">
      <w:pPr>
        <w:spacing w:before="0" w:line="276" w:lineRule="auto"/>
        <w:jc w:val="center"/>
        <w:rPr>
          <w:rFonts w:ascii="Arial" w:hAnsi="Arial" w:cs="Arial"/>
          <w:sz w:val="20"/>
          <w:szCs w:val="20"/>
          <w:lang w:val="es-HN"/>
        </w:rPr>
      </w:pPr>
    </w:p>
    <w:p w14:paraId="5744E8DD" w14:textId="77777777" w:rsidR="001B7878" w:rsidRDefault="001B7878" w:rsidP="009C624E">
      <w:pPr>
        <w:spacing w:before="0" w:line="276" w:lineRule="auto"/>
        <w:jc w:val="center"/>
        <w:rPr>
          <w:rFonts w:ascii="Arial" w:hAnsi="Arial" w:cs="Arial"/>
          <w:sz w:val="20"/>
          <w:szCs w:val="20"/>
          <w:lang w:val="es-HN"/>
        </w:rPr>
      </w:pPr>
    </w:p>
    <w:p w14:paraId="43A1AD85" w14:textId="77777777" w:rsidR="001B7878" w:rsidRPr="002C4F3D" w:rsidRDefault="001B7878" w:rsidP="001B7878">
      <w:pPr>
        <w:spacing w:before="0" w:line="276" w:lineRule="auto"/>
        <w:rPr>
          <w:rFonts w:ascii="Arial" w:hAnsi="Arial" w:cs="Arial"/>
          <w:sz w:val="20"/>
          <w:szCs w:val="20"/>
          <w:lang w:val="es-HN"/>
        </w:rPr>
      </w:pPr>
    </w:p>
    <w:p w14:paraId="1991B382" w14:textId="77777777" w:rsidR="009C624E" w:rsidRDefault="009C624E" w:rsidP="009C624E">
      <w:pPr>
        <w:spacing w:before="0"/>
        <w:jc w:val="center"/>
        <w:rPr>
          <w:rFonts w:ascii="Arial" w:eastAsia="Times New Roman" w:hAnsi="Arial" w:cs="Arial"/>
          <w:sz w:val="28"/>
          <w:szCs w:val="28"/>
        </w:rPr>
        <w:sectPr w:rsidR="009C624E" w:rsidSect="00D411F3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1800" w:right="1440" w:bottom="1440" w:left="1440" w:header="720" w:footer="720" w:gutter="0"/>
          <w:cols w:space="720"/>
          <w:docGrid w:linePitch="299"/>
        </w:sectPr>
      </w:pPr>
    </w:p>
    <w:p w14:paraId="393C6B8B" w14:textId="02EDB524" w:rsidR="009C624E" w:rsidRPr="00984052" w:rsidRDefault="009C624E" w:rsidP="009C624E">
      <w:pPr>
        <w:spacing w:before="0"/>
        <w:jc w:val="center"/>
        <w:rPr>
          <w:rFonts w:ascii="Arial" w:eastAsia="Times New Roman" w:hAnsi="Arial" w:cs="Arial"/>
          <w:sz w:val="20"/>
          <w:szCs w:val="20"/>
        </w:rPr>
      </w:pPr>
      <w:r w:rsidRPr="00984052">
        <w:rPr>
          <w:rFonts w:ascii="Arial" w:eastAsia="Times New Roman" w:hAnsi="Arial" w:cs="Arial"/>
          <w:sz w:val="20"/>
          <w:szCs w:val="20"/>
        </w:rPr>
        <w:t>[FIRMA_USUARIO]</w:t>
      </w:r>
    </w:p>
    <w:p w14:paraId="5DF6852B" w14:textId="69340D67" w:rsidR="009C624E" w:rsidRPr="00984052" w:rsidRDefault="009C624E" w:rsidP="009C624E">
      <w:pPr>
        <w:spacing w:before="0"/>
        <w:jc w:val="center"/>
        <w:rPr>
          <w:rFonts w:ascii="Arial" w:hAnsi="Arial" w:cs="Arial"/>
          <w:sz w:val="20"/>
          <w:szCs w:val="20"/>
        </w:rPr>
      </w:pPr>
      <w:r w:rsidRPr="00984052">
        <w:rPr>
          <w:rFonts w:ascii="Arial" w:hAnsi="Arial" w:cs="Arial"/>
          <w:sz w:val="20"/>
          <w:szCs w:val="20"/>
        </w:rPr>
        <w:t>________________________</w:t>
      </w:r>
      <w:r w:rsidR="00AF6E2D">
        <w:rPr>
          <w:rFonts w:ascii="Arial" w:hAnsi="Arial" w:cs="Arial"/>
          <w:sz w:val="20"/>
          <w:szCs w:val="20"/>
        </w:rPr>
        <w:t>________</w:t>
      </w:r>
    </w:p>
    <w:p w14:paraId="388B9D6B" w14:textId="243C1763" w:rsidR="009C624E" w:rsidRPr="00984052" w:rsidRDefault="009C624E" w:rsidP="009C624E">
      <w:pPr>
        <w:spacing w:before="0"/>
        <w:jc w:val="center"/>
        <w:rPr>
          <w:rFonts w:ascii="Arial" w:hAnsi="Arial" w:cs="Arial"/>
          <w:sz w:val="20"/>
          <w:szCs w:val="20"/>
        </w:rPr>
      </w:pPr>
      <w:bookmarkStart w:id="0" w:name="_Hlk219360505"/>
      <w:r w:rsidRPr="00984052">
        <w:rPr>
          <w:rFonts w:ascii="Arial" w:hAnsi="Arial" w:cs="Arial"/>
          <w:sz w:val="20"/>
          <w:szCs w:val="20"/>
        </w:rPr>
        <w:t>[NOMBRE_USUARIO]</w:t>
      </w:r>
    </w:p>
    <w:p w14:paraId="21532DC9" w14:textId="3918DDB9" w:rsidR="009C624E" w:rsidRPr="00984052" w:rsidRDefault="00545EBA" w:rsidP="009C624E">
      <w:pPr>
        <w:spacing w:before="0"/>
        <w:jc w:val="center"/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545EBA">
        <w:rPr>
          <w:rFonts w:ascii="Arial" w:hAnsi="Arial" w:cs="Arial"/>
          <w:sz w:val="20"/>
          <w:szCs w:val="20"/>
        </w:rPr>
        <w:t>PUESTO</w:t>
      </w:r>
      <w:r>
        <w:rPr>
          <w:rFonts w:ascii="Arial" w:hAnsi="Arial" w:cs="Arial"/>
          <w:sz w:val="20"/>
          <w:szCs w:val="20"/>
        </w:rPr>
        <w:t>]</w:t>
      </w:r>
    </w:p>
    <w:p w14:paraId="65D46B15" w14:textId="0F104BDE" w:rsidR="009C624E" w:rsidRPr="00984052" w:rsidRDefault="009C624E" w:rsidP="009C624E">
      <w:pPr>
        <w:spacing w:before="0"/>
        <w:jc w:val="center"/>
        <w:rPr>
          <w:rFonts w:ascii="Arial" w:hAnsi="Arial" w:cs="Arial"/>
          <w:sz w:val="20"/>
          <w:szCs w:val="20"/>
        </w:rPr>
      </w:pPr>
      <w:r w:rsidRPr="00984052">
        <w:rPr>
          <w:rFonts w:ascii="Arial" w:eastAsia="Times New Roman" w:hAnsi="Arial" w:cs="Arial"/>
          <w:sz w:val="20"/>
          <w:szCs w:val="20"/>
        </w:rPr>
        <w:t>[FIRMA_EMPLEADO]</w:t>
      </w:r>
    </w:p>
    <w:p w14:paraId="72A31D55" w14:textId="77777777" w:rsidR="00AF6E2D" w:rsidRPr="00984052" w:rsidRDefault="00AF6E2D" w:rsidP="00AF6E2D">
      <w:pPr>
        <w:spacing w:before="0"/>
        <w:jc w:val="center"/>
        <w:rPr>
          <w:rFonts w:ascii="Arial" w:hAnsi="Arial" w:cs="Arial"/>
          <w:sz w:val="20"/>
          <w:szCs w:val="20"/>
        </w:rPr>
      </w:pPr>
      <w:r w:rsidRPr="00984052">
        <w:rPr>
          <w:rFonts w:ascii="Arial" w:hAnsi="Arial" w:cs="Arial"/>
          <w:sz w:val="20"/>
          <w:szCs w:val="20"/>
        </w:rPr>
        <w:t>________________________</w:t>
      </w:r>
      <w:r>
        <w:rPr>
          <w:rFonts w:ascii="Arial" w:hAnsi="Arial" w:cs="Arial"/>
          <w:sz w:val="20"/>
          <w:szCs w:val="20"/>
        </w:rPr>
        <w:t>________</w:t>
      </w:r>
    </w:p>
    <w:p w14:paraId="14F18F56" w14:textId="1F37275C" w:rsidR="009C624E" w:rsidRPr="00984052" w:rsidRDefault="009C624E" w:rsidP="009C624E">
      <w:pPr>
        <w:spacing w:before="0"/>
        <w:jc w:val="center"/>
        <w:rPr>
          <w:rFonts w:ascii="Arial" w:hAnsi="Arial" w:cs="Arial"/>
          <w:sz w:val="20"/>
          <w:szCs w:val="20"/>
        </w:rPr>
      </w:pPr>
      <w:r w:rsidRPr="00984052">
        <w:rPr>
          <w:rFonts w:ascii="Arial" w:hAnsi="Arial" w:cs="Arial"/>
          <w:sz w:val="20"/>
          <w:szCs w:val="20"/>
        </w:rPr>
        <w:t>[NOMBRE_EMPLEADO]</w:t>
      </w:r>
      <w:bookmarkEnd w:id="0"/>
    </w:p>
    <w:p w14:paraId="12148BF8" w14:textId="21EDA4C1" w:rsidR="009C624E" w:rsidRPr="00984052" w:rsidRDefault="009C624E" w:rsidP="009C624E">
      <w:pPr>
        <w:spacing w:before="0"/>
        <w:jc w:val="center"/>
        <w:rPr>
          <w:sz w:val="20"/>
          <w:szCs w:val="20"/>
        </w:rPr>
      </w:pPr>
      <w:r w:rsidRPr="00984052">
        <w:rPr>
          <w:rFonts w:ascii="Arial" w:hAnsi="Arial" w:cs="Arial"/>
          <w:sz w:val="20"/>
          <w:szCs w:val="20"/>
        </w:rPr>
        <w:t>[IDENTIDAD_EMPLEADO]</w:t>
      </w:r>
    </w:p>
    <w:p w14:paraId="05A05194" w14:textId="5C8989D9" w:rsidR="009C624E" w:rsidRDefault="009C624E" w:rsidP="009C624E">
      <w:pPr>
        <w:spacing w:before="0"/>
        <w:jc w:val="center"/>
        <w:rPr>
          <w:rFonts w:ascii="Arial" w:hAnsi="Arial" w:cs="Arial"/>
          <w:sz w:val="28"/>
          <w:szCs w:val="28"/>
        </w:rPr>
        <w:sectPr w:rsidR="009C624E" w:rsidSect="009C624E">
          <w:type w:val="continuous"/>
          <w:pgSz w:w="12240" w:h="15840" w:code="1"/>
          <w:pgMar w:top="1800" w:right="1440" w:bottom="1440" w:left="1440" w:header="720" w:footer="720" w:gutter="0"/>
          <w:cols w:num="2" w:space="720"/>
          <w:docGrid w:linePitch="299"/>
        </w:sectPr>
      </w:pPr>
    </w:p>
    <w:p w14:paraId="2886909D" w14:textId="1A83739F" w:rsidR="00D411F3" w:rsidRPr="00A53E36" w:rsidRDefault="00D411F3" w:rsidP="009C624E">
      <w:pPr>
        <w:spacing w:before="0"/>
        <w:rPr>
          <w:sz w:val="28"/>
          <w:szCs w:val="28"/>
        </w:rPr>
      </w:pPr>
    </w:p>
    <w:sectPr w:rsidR="00D411F3" w:rsidRPr="00A53E36" w:rsidSect="00D411F3">
      <w:type w:val="continuous"/>
      <w:pgSz w:w="12240" w:h="15840" w:code="1"/>
      <w:pgMar w:top="180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7A1D5" w14:textId="77777777" w:rsidR="00391FF8" w:rsidRDefault="00391FF8" w:rsidP="00785540">
      <w:pPr>
        <w:spacing w:before="0"/>
      </w:pPr>
      <w:r>
        <w:separator/>
      </w:r>
    </w:p>
  </w:endnote>
  <w:endnote w:type="continuationSeparator" w:id="0">
    <w:p w14:paraId="1E2EB7B9" w14:textId="77777777" w:rsidR="00391FF8" w:rsidRDefault="00391FF8" w:rsidP="0078554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2D03" w14:textId="77777777" w:rsidR="00AF49F2" w:rsidRDefault="00E05653">
    <w:pPr>
      <w:pStyle w:val="Piedepgina"/>
      <w:framePr w:wrap="around" w:vAnchor="text" w:hAnchor="margin" w:xAlign="center" w:y="1"/>
    </w:pPr>
    <w:r>
      <w:rPr>
        <w:lang w:bidi="es-ES"/>
      </w:rPr>
      <w:fldChar w:fldCharType="begin"/>
    </w:r>
    <w:r>
      <w:rPr>
        <w:lang w:bidi="es-ES"/>
      </w:rPr>
      <w:instrText xml:space="preserve">PAGE  </w:instrText>
    </w:r>
    <w:r>
      <w:rPr>
        <w:lang w:bidi="es-ES"/>
      </w:rPr>
      <w:fldChar w:fldCharType="separate"/>
    </w:r>
    <w:r w:rsidR="00974983">
      <w:rPr>
        <w:noProof/>
        <w:lang w:bidi="es-ES"/>
      </w:rPr>
      <w:t>0</w:t>
    </w:r>
    <w:r>
      <w:rPr>
        <w:lang w:bidi="es-ES"/>
      </w:rPr>
      <w:fldChar w:fldCharType="end"/>
    </w:r>
  </w:p>
  <w:p w14:paraId="2DD8A601" w14:textId="77777777" w:rsidR="00AF49F2" w:rsidRDefault="00AF49F2">
    <w:pPr>
      <w:pStyle w:val="Piedepgina"/>
    </w:pPr>
  </w:p>
  <w:p w14:paraId="6B654D00" w14:textId="77777777" w:rsidR="00AF49F2" w:rsidRDefault="00AF49F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C6A7E" w14:textId="699918F0" w:rsidR="00341FE4" w:rsidRPr="00EA2395" w:rsidRDefault="00341FE4" w:rsidP="00341FE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="00DB1CDD">
      <w:rPr>
        <w:sz w:val="18"/>
        <w:szCs w:val="18"/>
      </w:rPr>
      <w:t>:</w:t>
    </w:r>
    <w:r w:rsidRPr="00EA2395">
      <w:rPr>
        <w:sz w:val="18"/>
        <w:szCs w:val="18"/>
      </w:rPr>
      <w:t xml:space="preserve"> Gerencia General</w:t>
    </w:r>
  </w:p>
  <w:p w14:paraId="146E2723" w14:textId="77F22124" w:rsidR="00341FE4" w:rsidRDefault="00341FE4" w:rsidP="00341FE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Pr="00EA2395">
      <w:rPr>
        <w:sz w:val="18"/>
        <w:szCs w:val="18"/>
      </w:rPr>
      <w:t xml:space="preserve">: </w:t>
    </w:r>
    <w:r w:rsidR="00FB26F2">
      <w:rPr>
        <w:sz w:val="18"/>
        <w:szCs w:val="18"/>
      </w:rPr>
      <w:t>Gerencia</w:t>
    </w:r>
    <w:r w:rsidRPr="00EA2395">
      <w:rPr>
        <w:sz w:val="18"/>
        <w:szCs w:val="18"/>
      </w:rPr>
      <w:t xml:space="preserve"> Administrativ</w:t>
    </w:r>
    <w:r w:rsidR="00FB26F2">
      <w:rPr>
        <w:sz w:val="18"/>
        <w:szCs w:val="18"/>
      </w:rPr>
      <w:t>a</w:t>
    </w:r>
  </w:p>
  <w:p w14:paraId="6B80B999" w14:textId="70A208DF" w:rsidR="00AF49F2" w:rsidRPr="00341FE4" w:rsidRDefault="00341FE4" w:rsidP="00341FE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Pr="00EA2395">
      <w:rPr>
        <w:sz w:val="18"/>
        <w:szCs w:val="18"/>
      </w:rPr>
      <w:t>: Recursos Humanos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DE253" w14:textId="77777777" w:rsidR="003D3A84" w:rsidRPr="00EA2395" w:rsidRDefault="003D3A84" w:rsidP="003D3A8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Pr="00EA2395">
      <w:rPr>
        <w:sz w:val="18"/>
        <w:szCs w:val="18"/>
      </w:rPr>
      <w:t>: Leonel Aguilar (Gerencia General)</w:t>
    </w:r>
  </w:p>
  <w:p w14:paraId="6124B9CB" w14:textId="77777777" w:rsidR="003D3A84" w:rsidRDefault="003D3A84" w:rsidP="003D3A8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Pr="00EA2395">
      <w:rPr>
        <w:sz w:val="18"/>
        <w:szCs w:val="18"/>
      </w:rPr>
      <w:t>: Elba Urrutia (Gerente Administrativo)</w:t>
    </w:r>
  </w:p>
  <w:p w14:paraId="3055F9D3" w14:textId="05F9F47B" w:rsidR="003D3A84" w:rsidRPr="003D3A84" w:rsidRDefault="003D3A84" w:rsidP="003D3A84">
    <w:pPr>
      <w:spacing w:before="0"/>
      <w:jc w:val="both"/>
      <w:rPr>
        <w:sz w:val="18"/>
        <w:szCs w:val="18"/>
      </w:rPr>
    </w:pPr>
    <w:proofErr w:type="spellStart"/>
    <w:r w:rsidRPr="00EA2395">
      <w:rPr>
        <w:sz w:val="18"/>
        <w:szCs w:val="18"/>
      </w:rPr>
      <w:t>Cc</w:t>
    </w:r>
    <w:proofErr w:type="spellEnd"/>
    <w:r w:rsidRPr="00EA2395">
      <w:rPr>
        <w:sz w:val="18"/>
        <w:szCs w:val="18"/>
      </w:rPr>
      <w:t>: Mirna Guevara (Recursos Humanos)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8E129" w14:textId="77777777" w:rsidR="00391FF8" w:rsidRDefault="00391FF8" w:rsidP="00785540">
      <w:pPr>
        <w:spacing w:before="0"/>
      </w:pPr>
      <w:r>
        <w:separator/>
      </w:r>
    </w:p>
  </w:footnote>
  <w:footnote w:type="continuationSeparator" w:id="0">
    <w:p w14:paraId="266CC599" w14:textId="77777777" w:rsidR="00391FF8" w:rsidRDefault="00391FF8" w:rsidP="0078554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7" w:type="dxa"/>
      <w:tblInd w:w="-714" w:type="dxa"/>
      <w:tblLook w:val="04A0" w:firstRow="1" w:lastRow="0" w:firstColumn="1" w:lastColumn="0" w:noHBand="0" w:noVBand="1"/>
    </w:tblPr>
    <w:tblGrid>
      <w:gridCol w:w="1702"/>
      <w:gridCol w:w="6520"/>
      <w:gridCol w:w="1985"/>
    </w:tblGrid>
    <w:tr w:rsidR="00F21AE1" w14:paraId="4EF561FB" w14:textId="77777777" w:rsidTr="0090294B">
      <w:trPr>
        <w:trHeight w:val="420"/>
      </w:trPr>
      <w:tc>
        <w:tcPr>
          <w:tcW w:w="1702" w:type="dxa"/>
          <w:vMerge w:val="restart"/>
        </w:tcPr>
        <w:p w14:paraId="550573C3" w14:textId="6EDD773D" w:rsidR="00F21AE1" w:rsidRDefault="00F21AE1" w:rsidP="00F21AE1">
          <w:pPr>
            <w:pStyle w:val="Encabezado"/>
            <w:ind w:left="-677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209D03A0" wp14:editId="42A0E45F">
                <wp:simplePos x="0" y="0"/>
                <wp:positionH relativeFrom="column">
                  <wp:posOffset>-31750</wp:posOffset>
                </wp:positionH>
                <wp:positionV relativeFrom="paragraph">
                  <wp:posOffset>15240</wp:posOffset>
                </wp:positionV>
                <wp:extent cx="996950" cy="973129"/>
                <wp:effectExtent l="0" t="0" r="0" b="0"/>
                <wp:wrapNone/>
                <wp:docPr id="132168626" name="Imagen 2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785187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950" cy="973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0" w:type="dxa"/>
          <w:vAlign w:val="center"/>
        </w:tcPr>
        <w:p w14:paraId="4D36E4FE" w14:textId="77777777" w:rsidR="00F21AE1" w:rsidRPr="00CC7C46" w:rsidRDefault="00F21AE1" w:rsidP="00F21AE1">
          <w:pPr>
            <w:pStyle w:val="Encabezado"/>
            <w:jc w:val="center"/>
            <w:rPr>
              <w:b/>
              <w:bCs/>
            </w:rPr>
          </w:pPr>
          <w:r w:rsidRPr="00A53E36">
            <w:rPr>
              <w:b/>
              <w:bCs/>
            </w:rPr>
            <w:t>PRODUCTOS IMPORTADOS AMERICANOS S.A DE C.V.</w:t>
          </w:r>
        </w:p>
      </w:tc>
      <w:tc>
        <w:tcPr>
          <w:tcW w:w="1985" w:type="dxa"/>
          <w:vAlign w:val="center"/>
        </w:tcPr>
        <w:p w14:paraId="4DFBC65B" w14:textId="77777777" w:rsidR="00F21AE1" w:rsidRDefault="00F21AE1" w:rsidP="00F21AE1">
          <w:pPr>
            <w:pStyle w:val="Encabezado"/>
            <w:jc w:val="center"/>
          </w:pPr>
          <w:r>
            <w:t>Versión: 1.0</w:t>
          </w:r>
        </w:p>
      </w:tc>
    </w:tr>
    <w:tr w:rsidR="00F21AE1" w14:paraId="6538B268" w14:textId="77777777" w:rsidTr="0090294B">
      <w:trPr>
        <w:trHeight w:val="415"/>
      </w:trPr>
      <w:tc>
        <w:tcPr>
          <w:tcW w:w="1702" w:type="dxa"/>
          <w:vMerge/>
        </w:tcPr>
        <w:p w14:paraId="36BCBA9E" w14:textId="77777777" w:rsidR="00F21AE1" w:rsidRDefault="00F21AE1" w:rsidP="00F21AE1">
          <w:pPr>
            <w:pStyle w:val="Encabezado"/>
          </w:pPr>
        </w:p>
      </w:tc>
      <w:tc>
        <w:tcPr>
          <w:tcW w:w="6520" w:type="dxa"/>
          <w:vAlign w:val="center"/>
        </w:tcPr>
        <w:p w14:paraId="0150107A" w14:textId="77777777" w:rsidR="00F21AE1" w:rsidRDefault="00F21AE1" w:rsidP="00F21AE1">
          <w:pPr>
            <w:pStyle w:val="Encabezado"/>
            <w:jc w:val="center"/>
          </w:pPr>
          <w:r>
            <w:t>DEPARTAMENTO DE TECNOLOGÍAS DE LA INFORMACIÓN</w:t>
          </w:r>
        </w:p>
      </w:tc>
      <w:tc>
        <w:tcPr>
          <w:tcW w:w="1985" w:type="dxa"/>
          <w:vMerge w:val="restart"/>
          <w:vAlign w:val="center"/>
        </w:tcPr>
        <w:p w14:paraId="7794B9F6" w14:textId="77777777" w:rsidR="00F21AE1" w:rsidRDefault="00F21AE1" w:rsidP="00F21AE1">
          <w:pPr>
            <w:pStyle w:val="Encabezado"/>
            <w:jc w:val="center"/>
          </w:pPr>
          <w:r>
            <w:t>Código:</w:t>
          </w:r>
        </w:p>
        <w:p w14:paraId="1FAF0190" w14:textId="33FCB9D1" w:rsidR="00F21AE1" w:rsidRDefault="00F21AE1" w:rsidP="00F21AE1">
          <w:pPr>
            <w:pStyle w:val="Encabezado"/>
            <w:jc w:val="center"/>
          </w:pPr>
          <w:r>
            <w:t>PRO-TI-CE-001-</w:t>
          </w:r>
        </w:p>
        <w:p w14:paraId="17DBC59C" w14:textId="77777777" w:rsidR="00F21AE1" w:rsidRDefault="00F21AE1" w:rsidP="00F21AE1">
          <w:pPr>
            <w:pStyle w:val="Encabezado"/>
            <w:jc w:val="center"/>
          </w:pPr>
          <w:r>
            <w:t>[CORRELATIVO]</w:t>
          </w:r>
        </w:p>
      </w:tc>
    </w:tr>
    <w:tr w:rsidR="00F21AE1" w14:paraId="6AFA5508" w14:textId="77777777" w:rsidTr="0090294B">
      <w:trPr>
        <w:trHeight w:val="704"/>
      </w:trPr>
      <w:tc>
        <w:tcPr>
          <w:tcW w:w="1702" w:type="dxa"/>
          <w:vMerge/>
        </w:tcPr>
        <w:p w14:paraId="4B213D96" w14:textId="77777777" w:rsidR="00F21AE1" w:rsidRDefault="00F21AE1" w:rsidP="00F21AE1">
          <w:pPr>
            <w:pStyle w:val="Encabezado"/>
          </w:pPr>
        </w:p>
      </w:tc>
      <w:tc>
        <w:tcPr>
          <w:tcW w:w="6520" w:type="dxa"/>
          <w:vAlign w:val="center"/>
        </w:tcPr>
        <w:p w14:paraId="55447C5B" w14:textId="263E77E1" w:rsidR="00F21AE1" w:rsidRPr="00982FDF" w:rsidRDefault="00F21AE1" w:rsidP="00F21AE1">
          <w:pPr>
            <w:pStyle w:val="Encabezado"/>
            <w:jc w:val="center"/>
            <w:rPr>
              <w:b/>
              <w:bCs/>
            </w:rPr>
          </w:pPr>
          <w:r w:rsidRPr="00F73A5D">
            <w:rPr>
              <w:b/>
              <w:bCs/>
            </w:rPr>
            <w:t xml:space="preserve">CERTIFICADO DE </w:t>
          </w:r>
          <w:r>
            <w:rPr>
              <w:b/>
              <w:bCs/>
            </w:rPr>
            <w:t>COMPROMISO</w:t>
          </w:r>
          <w:r w:rsidR="00CC618B">
            <w:rPr>
              <w:b/>
              <w:bCs/>
            </w:rPr>
            <w:t xml:space="preserve"> Y ENTREGA DE TELEFONO CORPORATIVO</w:t>
          </w:r>
        </w:p>
      </w:tc>
      <w:tc>
        <w:tcPr>
          <w:tcW w:w="1985" w:type="dxa"/>
          <w:vMerge/>
          <w:vAlign w:val="center"/>
        </w:tcPr>
        <w:p w14:paraId="3F63993B" w14:textId="77777777" w:rsidR="00F21AE1" w:rsidRDefault="00F21AE1" w:rsidP="00F21AE1">
          <w:pPr>
            <w:pStyle w:val="Encabezado"/>
            <w:jc w:val="center"/>
          </w:pPr>
        </w:p>
      </w:tc>
    </w:tr>
  </w:tbl>
  <w:p w14:paraId="2D13B0D1" w14:textId="1061FACD" w:rsidR="00341FE4" w:rsidRPr="00A53E36" w:rsidRDefault="00341FE4" w:rsidP="00A53E36">
    <w:pPr>
      <w:pStyle w:val="Ttulo"/>
      <w:ind w:left="0"/>
      <w:rPr>
        <w:b w:val="0"/>
        <w:bCs/>
        <w:sz w:val="16"/>
        <w:lang w:val="es-H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C849" w14:textId="77777777" w:rsidR="003D3A84" w:rsidRDefault="003D3A84" w:rsidP="003D3A84">
    <w:pPr>
      <w:pStyle w:val="Ttulo"/>
      <w:jc w:val="center"/>
      <w:rPr>
        <w:sz w:val="24"/>
      </w:rPr>
    </w:pPr>
    <w:r>
      <w:rPr>
        <w:noProof/>
        <w:sz w:val="24"/>
      </w:rPr>
      <w:drawing>
        <wp:anchor distT="0" distB="0" distL="114300" distR="114300" simplePos="0" relativeHeight="251659264" behindDoc="0" locked="0" layoutInCell="1" allowOverlap="1" wp14:anchorId="159AD106" wp14:editId="6F51A05A">
          <wp:simplePos x="0" y="0"/>
          <wp:positionH relativeFrom="margin">
            <wp:posOffset>106045</wp:posOffset>
          </wp:positionH>
          <wp:positionV relativeFrom="topMargin">
            <wp:posOffset>435610</wp:posOffset>
          </wp:positionV>
          <wp:extent cx="781050" cy="669925"/>
          <wp:effectExtent l="0" t="0" r="0" b="0"/>
          <wp:wrapSquare wrapText="bothSides"/>
          <wp:docPr id="542515674" name="Imagen 5425156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669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4"/>
      </w:rPr>
      <w:t>P</w:t>
    </w:r>
    <w:r w:rsidRPr="006215E2">
      <w:rPr>
        <w:sz w:val="24"/>
      </w:rPr>
      <w:t>RODUCTOS IMPORTADOS AMERICANOS S.A DE C.V</w:t>
    </w:r>
  </w:p>
  <w:p w14:paraId="0BF3817F" w14:textId="77777777" w:rsidR="003D3A84" w:rsidRPr="00AE1E33" w:rsidRDefault="003D3A84" w:rsidP="003D3A84">
    <w:pPr>
      <w:pStyle w:val="Ttulo"/>
      <w:spacing w:after="0"/>
      <w:jc w:val="center"/>
      <w:rPr>
        <w:b w:val="0"/>
        <w:bCs/>
        <w:sz w:val="24"/>
      </w:rPr>
    </w:pPr>
    <w:r w:rsidRPr="00AE1E33">
      <w:rPr>
        <w:b w:val="0"/>
        <w:bCs/>
        <w:sz w:val="16"/>
      </w:rPr>
      <w:t>Tegucigalpa,</w:t>
    </w:r>
    <w:r w:rsidRPr="00AE1E33">
      <w:rPr>
        <w:b w:val="0"/>
        <w:bCs/>
        <w:sz w:val="20"/>
        <w:szCs w:val="28"/>
      </w:rPr>
      <w:t xml:space="preserve"> </w:t>
    </w:r>
    <w:r w:rsidRPr="00AE1E33">
      <w:rPr>
        <w:b w:val="0"/>
        <w:bCs/>
        <w:sz w:val="16"/>
      </w:rPr>
      <w:t>Col. Villa Olímpica, Contiguo a Planta Eléctrica de ENEE</w:t>
    </w:r>
  </w:p>
  <w:p w14:paraId="60F9761E" w14:textId="1AA24DAD" w:rsidR="00C835D9" w:rsidRPr="003D3A84" w:rsidRDefault="003D3A84" w:rsidP="003D3A84">
    <w:pPr>
      <w:pStyle w:val="Ttulo"/>
      <w:jc w:val="center"/>
      <w:rPr>
        <w:b w:val="0"/>
        <w:bCs/>
        <w:sz w:val="16"/>
      </w:rPr>
    </w:pPr>
    <w:r w:rsidRPr="00AE1E33">
      <w:rPr>
        <w:b w:val="0"/>
        <w:bCs/>
        <w:sz w:val="16"/>
      </w:rPr>
      <w:t>Tel. 2257-3046</w:t>
    </w:r>
    <w:r>
      <w:rPr>
        <w:b w:val="0"/>
        <w:bCs/>
        <w:sz w:val="16"/>
      </w:rPr>
      <w:t xml:space="preserve">   </w:t>
    </w:r>
    <w:r w:rsidRPr="00AE1E33">
      <w:rPr>
        <w:b w:val="0"/>
        <w:bCs/>
        <w:sz w:val="16"/>
      </w:rPr>
      <w:t xml:space="preserve">2257-3047 </w:t>
    </w:r>
    <w:r>
      <w:rPr>
        <w:b w:val="0"/>
        <w:bCs/>
        <w:sz w:val="16"/>
      </w:rPr>
      <w:t xml:space="preserve">                                </w:t>
    </w:r>
    <w:r w:rsidRPr="00AE1E33">
      <w:rPr>
        <w:b w:val="0"/>
        <w:bCs/>
        <w:sz w:val="16"/>
      </w:rPr>
      <w:t>RTN: 08019006022695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00BE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82C91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803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E60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CDE3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2650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62A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B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F68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FC4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95157E"/>
    <w:multiLevelType w:val="hybridMultilevel"/>
    <w:tmpl w:val="8D6C1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E3C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5A766B6"/>
    <w:multiLevelType w:val="hybridMultilevel"/>
    <w:tmpl w:val="D068CF8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7E3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711E9C"/>
    <w:multiLevelType w:val="multilevel"/>
    <w:tmpl w:val="F50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C053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8720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318701B"/>
    <w:multiLevelType w:val="multilevel"/>
    <w:tmpl w:val="F8E8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82EA8"/>
    <w:multiLevelType w:val="multilevel"/>
    <w:tmpl w:val="4E18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100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9BC72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3AC2A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BE76D6E"/>
    <w:multiLevelType w:val="multilevel"/>
    <w:tmpl w:val="9DD0DD5E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6110E6"/>
    <w:multiLevelType w:val="hybridMultilevel"/>
    <w:tmpl w:val="01E29D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730CB5"/>
    <w:multiLevelType w:val="multilevel"/>
    <w:tmpl w:val="5F583686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818284A"/>
    <w:multiLevelType w:val="hybridMultilevel"/>
    <w:tmpl w:val="0C50B98E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837D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F1C4B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0DE561F"/>
    <w:multiLevelType w:val="hybridMultilevel"/>
    <w:tmpl w:val="34F4F5B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550FB"/>
    <w:multiLevelType w:val="multilevel"/>
    <w:tmpl w:val="4E46251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798F3528"/>
    <w:multiLevelType w:val="multilevel"/>
    <w:tmpl w:val="ACF4B7D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7AAC5CEF"/>
    <w:multiLevelType w:val="hybridMultilevel"/>
    <w:tmpl w:val="14C6407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04EA2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63651996">
    <w:abstractNumId w:val="27"/>
  </w:num>
  <w:num w:numId="2" w16cid:durableId="245959216">
    <w:abstractNumId w:val="26"/>
  </w:num>
  <w:num w:numId="3" w16cid:durableId="659698311">
    <w:abstractNumId w:val="22"/>
  </w:num>
  <w:num w:numId="4" w16cid:durableId="1899902551">
    <w:abstractNumId w:val="9"/>
  </w:num>
  <w:num w:numId="5" w16cid:durableId="1804692156">
    <w:abstractNumId w:val="7"/>
  </w:num>
  <w:num w:numId="6" w16cid:durableId="1225794485">
    <w:abstractNumId w:val="6"/>
  </w:num>
  <w:num w:numId="7" w16cid:durableId="159854603">
    <w:abstractNumId w:val="5"/>
  </w:num>
  <w:num w:numId="8" w16cid:durableId="574240476">
    <w:abstractNumId w:val="4"/>
  </w:num>
  <w:num w:numId="9" w16cid:durableId="15351132">
    <w:abstractNumId w:val="8"/>
  </w:num>
  <w:num w:numId="10" w16cid:durableId="1017777420">
    <w:abstractNumId w:val="3"/>
  </w:num>
  <w:num w:numId="11" w16cid:durableId="285963588">
    <w:abstractNumId w:val="2"/>
  </w:num>
  <w:num w:numId="12" w16cid:durableId="1322349474">
    <w:abstractNumId w:val="1"/>
  </w:num>
  <w:num w:numId="13" w16cid:durableId="1397510227">
    <w:abstractNumId w:val="0"/>
  </w:num>
  <w:num w:numId="14" w16cid:durableId="1875919885">
    <w:abstractNumId w:val="20"/>
  </w:num>
  <w:num w:numId="15" w16cid:durableId="2002074022">
    <w:abstractNumId w:val="19"/>
  </w:num>
  <w:num w:numId="16" w16cid:durableId="618145899">
    <w:abstractNumId w:val="30"/>
  </w:num>
  <w:num w:numId="17" w16cid:durableId="1490093262">
    <w:abstractNumId w:val="29"/>
  </w:num>
  <w:num w:numId="18" w16cid:durableId="757289667">
    <w:abstractNumId w:val="21"/>
  </w:num>
  <w:num w:numId="19" w16cid:durableId="1209805643">
    <w:abstractNumId w:val="24"/>
  </w:num>
  <w:num w:numId="20" w16cid:durableId="2037080644">
    <w:abstractNumId w:val="11"/>
  </w:num>
  <w:num w:numId="21" w16cid:durableId="998920325">
    <w:abstractNumId w:val="15"/>
  </w:num>
  <w:num w:numId="22" w16cid:durableId="709183959">
    <w:abstractNumId w:val="13"/>
  </w:num>
  <w:num w:numId="23" w16cid:durableId="1787461067">
    <w:abstractNumId w:val="16"/>
  </w:num>
  <w:num w:numId="24" w16cid:durableId="1634600555">
    <w:abstractNumId w:val="32"/>
  </w:num>
  <w:num w:numId="25" w16cid:durableId="1347295292">
    <w:abstractNumId w:val="25"/>
  </w:num>
  <w:num w:numId="26" w16cid:durableId="376517449">
    <w:abstractNumId w:val="12"/>
  </w:num>
  <w:num w:numId="27" w16cid:durableId="1425951206">
    <w:abstractNumId w:val="31"/>
  </w:num>
  <w:num w:numId="28" w16cid:durableId="665522285">
    <w:abstractNumId w:val="10"/>
  </w:num>
  <w:num w:numId="29" w16cid:durableId="1591700363">
    <w:abstractNumId w:val="14"/>
  </w:num>
  <w:num w:numId="30" w16cid:durableId="1548713294">
    <w:abstractNumId w:val="23"/>
  </w:num>
  <w:num w:numId="31" w16cid:durableId="864177406">
    <w:abstractNumId w:val="28"/>
  </w:num>
  <w:num w:numId="32" w16cid:durableId="741147585">
    <w:abstractNumId w:val="17"/>
  </w:num>
  <w:num w:numId="33" w16cid:durableId="20320319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47"/>
    <w:rsid w:val="00001E42"/>
    <w:rsid w:val="00001F95"/>
    <w:rsid w:val="00003D68"/>
    <w:rsid w:val="00004F96"/>
    <w:rsid w:val="00005924"/>
    <w:rsid w:val="00011D24"/>
    <w:rsid w:val="00014F90"/>
    <w:rsid w:val="000155FB"/>
    <w:rsid w:val="00020A5D"/>
    <w:rsid w:val="00020AE4"/>
    <w:rsid w:val="000252EE"/>
    <w:rsid w:val="00031130"/>
    <w:rsid w:val="000328E5"/>
    <w:rsid w:val="00032D93"/>
    <w:rsid w:val="000330A9"/>
    <w:rsid w:val="00033765"/>
    <w:rsid w:val="00033C75"/>
    <w:rsid w:val="000340D4"/>
    <w:rsid w:val="000364B9"/>
    <w:rsid w:val="0004131B"/>
    <w:rsid w:val="00044539"/>
    <w:rsid w:val="0004585C"/>
    <w:rsid w:val="00046783"/>
    <w:rsid w:val="00046F79"/>
    <w:rsid w:val="00047600"/>
    <w:rsid w:val="00047683"/>
    <w:rsid w:val="00047EF6"/>
    <w:rsid w:val="00051287"/>
    <w:rsid w:val="00052646"/>
    <w:rsid w:val="00052C05"/>
    <w:rsid w:val="00053729"/>
    <w:rsid w:val="00054EBA"/>
    <w:rsid w:val="000604D0"/>
    <w:rsid w:val="0006239F"/>
    <w:rsid w:val="000630E2"/>
    <w:rsid w:val="00065028"/>
    <w:rsid w:val="00066054"/>
    <w:rsid w:val="00070746"/>
    <w:rsid w:val="00072C65"/>
    <w:rsid w:val="0008210D"/>
    <w:rsid w:val="000822F8"/>
    <w:rsid w:val="0008317F"/>
    <w:rsid w:val="00083B08"/>
    <w:rsid w:val="000858BE"/>
    <w:rsid w:val="00090036"/>
    <w:rsid w:val="00090AAF"/>
    <w:rsid w:val="0009154C"/>
    <w:rsid w:val="000934CC"/>
    <w:rsid w:val="0009485C"/>
    <w:rsid w:val="000959CA"/>
    <w:rsid w:val="000A390C"/>
    <w:rsid w:val="000A47E2"/>
    <w:rsid w:val="000A580D"/>
    <w:rsid w:val="000A6FB2"/>
    <w:rsid w:val="000B1C57"/>
    <w:rsid w:val="000B4D86"/>
    <w:rsid w:val="000B4E48"/>
    <w:rsid w:val="000B5435"/>
    <w:rsid w:val="000B5656"/>
    <w:rsid w:val="000B58BF"/>
    <w:rsid w:val="000B5D52"/>
    <w:rsid w:val="000B6928"/>
    <w:rsid w:val="000C1562"/>
    <w:rsid w:val="000C418E"/>
    <w:rsid w:val="000C5F1B"/>
    <w:rsid w:val="000C6B86"/>
    <w:rsid w:val="000C6D7C"/>
    <w:rsid w:val="000C70BA"/>
    <w:rsid w:val="000D4839"/>
    <w:rsid w:val="000D5D72"/>
    <w:rsid w:val="000D5DEE"/>
    <w:rsid w:val="000D6F83"/>
    <w:rsid w:val="000D7DBF"/>
    <w:rsid w:val="000D7E88"/>
    <w:rsid w:val="000E0352"/>
    <w:rsid w:val="000E0D4F"/>
    <w:rsid w:val="000E3A0F"/>
    <w:rsid w:val="000E59A0"/>
    <w:rsid w:val="000E5C0B"/>
    <w:rsid w:val="000E7185"/>
    <w:rsid w:val="000F091A"/>
    <w:rsid w:val="000F2EE0"/>
    <w:rsid w:val="000F3318"/>
    <w:rsid w:val="000F400A"/>
    <w:rsid w:val="000F4863"/>
    <w:rsid w:val="000F4C6E"/>
    <w:rsid w:val="000F5A42"/>
    <w:rsid w:val="000F63BE"/>
    <w:rsid w:val="0010203B"/>
    <w:rsid w:val="00104719"/>
    <w:rsid w:val="001077D4"/>
    <w:rsid w:val="001078E1"/>
    <w:rsid w:val="00112013"/>
    <w:rsid w:val="00115C1C"/>
    <w:rsid w:val="0012082B"/>
    <w:rsid w:val="001210D2"/>
    <w:rsid w:val="0012317B"/>
    <w:rsid w:val="00123E66"/>
    <w:rsid w:val="00123FC5"/>
    <w:rsid w:val="00125A19"/>
    <w:rsid w:val="00125B49"/>
    <w:rsid w:val="00127697"/>
    <w:rsid w:val="00141826"/>
    <w:rsid w:val="00144111"/>
    <w:rsid w:val="00150734"/>
    <w:rsid w:val="0015102A"/>
    <w:rsid w:val="001526EA"/>
    <w:rsid w:val="00162516"/>
    <w:rsid w:val="00162CFA"/>
    <w:rsid w:val="0016326C"/>
    <w:rsid w:val="001661EF"/>
    <w:rsid w:val="00166755"/>
    <w:rsid w:val="0017043A"/>
    <w:rsid w:val="00171788"/>
    <w:rsid w:val="00175476"/>
    <w:rsid w:val="00177D17"/>
    <w:rsid w:val="001818D4"/>
    <w:rsid w:val="00184323"/>
    <w:rsid w:val="00184AD7"/>
    <w:rsid w:val="00187180"/>
    <w:rsid w:val="001919DE"/>
    <w:rsid w:val="0019344A"/>
    <w:rsid w:val="00194CB7"/>
    <w:rsid w:val="00195513"/>
    <w:rsid w:val="001966BE"/>
    <w:rsid w:val="00196D6C"/>
    <w:rsid w:val="001A01A9"/>
    <w:rsid w:val="001A0E45"/>
    <w:rsid w:val="001A1CF2"/>
    <w:rsid w:val="001A3AD3"/>
    <w:rsid w:val="001A45F1"/>
    <w:rsid w:val="001B0F9C"/>
    <w:rsid w:val="001B1B78"/>
    <w:rsid w:val="001B300E"/>
    <w:rsid w:val="001B5952"/>
    <w:rsid w:val="001B6410"/>
    <w:rsid w:val="001B7878"/>
    <w:rsid w:val="001C3EF4"/>
    <w:rsid w:val="001C5EEB"/>
    <w:rsid w:val="001C66C7"/>
    <w:rsid w:val="001C7056"/>
    <w:rsid w:val="001D3373"/>
    <w:rsid w:val="001D4293"/>
    <w:rsid w:val="001D45C4"/>
    <w:rsid w:val="001D4952"/>
    <w:rsid w:val="001D6E5D"/>
    <w:rsid w:val="001E19CE"/>
    <w:rsid w:val="001E435E"/>
    <w:rsid w:val="001E5EB1"/>
    <w:rsid w:val="001F1A35"/>
    <w:rsid w:val="001F71CB"/>
    <w:rsid w:val="002021D1"/>
    <w:rsid w:val="00202F31"/>
    <w:rsid w:val="0020446D"/>
    <w:rsid w:val="002068B8"/>
    <w:rsid w:val="00210334"/>
    <w:rsid w:val="00210F10"/>
    <w:rsid w:val="0021350B"/>
    <w:rsid w:val="002156CD"/>
    <w:rsid w:val="00215FE6"/>
    <w:rsid w:val="002160B7"/>
    <w:rsid w:val="00220E49"/>
    <w:rsid w:val="002210B2"/>
    <w:rsid w:val="002230E4"/>
    <w:rsid w:val="00231EF6"/>
    <w:rsid w:val="002329FB"/>
    <w:rsid w:val="00241474"/>
    <w:rsid w:val="00251E18"/>
    <w:rsid w:val="00253796"/>
    <w:rsid w:val="00255878"/>
    <w:rsid w:val="0025658E"/>
    <w:rsid w:val="00260EFA"/>
    <w:rsid w:val="00263421"/>
    <w:rsid w:val="002651BE"/>
    <w:rsid w:val="00265EB9"/>
    <w:rsid w:val="002719B8"/>
    <w:rsid w:val="002803DB"/>
    <w:rsid w:val="00283193"/>
    <w:rsid w:val="00283EB9"/>
    <w:rsid w:val="002846FD"/>
    <w:rsid w:val="00284ADD"/>
    <w:rsid w:val="00284D34"/>
    <w:rsid w:val="002928E3"/>
    <w:rsid w:val="002933CE"/>
    <w:rsid w:val="002937C1"/>
    <w:rsid w:val="00293B83"/>
    <w:rsid w:val="00294028"/>
    <w:rsid w:val="00294C0A"/>
    <w:rsid w:val="00296A3C"/>
    <w:rsid w:val="002A04B7"/>
    <w:rsid w:val="002A2EAD"/>
    <w:rsid w:val="002A55B4"/>
    <w:rsid w:val="002B239D"/>
    <w:rsid w:val="002B34B6"/>
    <w:rsid w:val="002B56A5"/>
    <w:rsid w:val="002C0666"/>
    <w:rsid w:val="002C2A4F"/>
    <w:rsid w:val="002C4F3D"/>
    <w:rsid w:val="002C5D3D"/>
    <w:rsid w:val="002C76A8"/>
    <w:rsid w:val="002D1A6B"/>
    <w:rsid w:val="002D2EEF"/>
    <w:rsid w:val="002D2F62"/>
    <w:rsid w:val="002D398E"/>
    <w:rsid w:val="002D5365"/>
    <w:rsid w:val="002D6253"/>
    <w:rsid w:val="002D7808"/>
    <w:rsid w:val="002E00DD"/>
    <w:rsid w:val="002E644C"/>
    <w:rsid w:val="002E69AF"/>
    <w:rsid w:val="002E6F91"/>
    <w:rsid w:val="002E70DC"/>
    <w:rsid w:val="002F0021"/>
    <w:rsid w:val="002F0259"/>
    <w:rsid w:val="002F0A6F"/>
    <w:rsid w:val="002F264D"/>
    <w:rsid w:val="002F4DB8"/>
    <w:rsid w:val="00303D29"/>
    <w:rsid w:val="00306FFB"/>
    <w:rsid w:val="00307087"/>
    <w:rsid w:val="00310069"/>
    <w:rsid w:val="00310086"/>
    <w:rsid w:val="00310F93"/>
    <w:rsid w:val="003120AD"/>
    <w:rsid w:val="00312683"/>
    <w:rsid w:val="00312E29"/>
    <w:rsid w:val="003158F6"/>
    <w:rsid w:val="003177FA"/>
    <w:rsid w:val="003178A4"/>
    <w:rsid w:val="0031796A"/>
    <w:rsid w:val="00317AE3"/>
    <w:rsid w:val="00320BDB"/>
    <w:rsid w:val="003210BB"/>
    <w:rsid w:val="00321D9B"/>
    <w:rsid w:val="003235C7"/>
    <w:rsid w:val="00323D7C"/>
    <w:rsid w:val="00323D87"/>
    <w:rsid w:val="00325303"/>
    <w:rsid w:val="003307CC"/>
    <w:rsid w:val="003357A0"/>
    <w:rsid w:val="00335F15"/>
    <w:rsid w:val="003363BE"/>
    <w:rsid w:val="00336A9C"/>
    <w:rsid w:val="00336D18"/>
    <w:rsid w:val="00340C26"/>
    <w:rsid w:val="00341FE4"/>
    <w:rsid w:val="00342824"/>
    <w:rsid w:val="00343FAA"/>
    <w:rsid w:val="00346426"/>
    <w:rsid w:val="003467B9"/>
    <w:rsid w:val="00347293"/>
    <w:rsid w:val="00350404"/>
    <w:rsid w:val="00351503"/>
    <w:rsid w:val="00353F8C"/>
    <w:rsid w:val="0035445D"/>
    <w:rsid w:val="00355CE9"/>
    <w:rsid w:val="00356822"/>
    <w:rsid w:val="00363281"/>
    <w:rsid w:val="003664E9"/>
    <w:rsid w:val="00367003"/>
    <w:rsid w:val="003678E8"/>
    <w:rsid w:val="003716E3"/>
    <w:rsid w:val="003739AE"/>
    <w:rsid w:val="00374131"/>
    <w:rsid w:val="0037428D"/>
    <w:rsid w:val="00377244"/>
    <w:rsid w:val="00377B86"/>
    <w:rsid w:val="00380166"/>
    <w:rsid w:val="0038144B"/>
    <w:rsid w:val="00382202"/>
    <w:rsid w:val="003826F1"/>
    <w:rsid w:val="00382B7E"/>
    <w:rsid w:val="00383DC0"/>
    <w:rsid w:val="00384859"/>
    <w:rsid w:val="003855F7"/>
    <w:rsid w:val="00391E89"/>
    <w:rsid w:val="00391FF8"/>
    <w:rsid w:val="00393F46"/>
    <w:rsid w:val="00395914"/>
    <w:rsid w:val="003A2A2B"/>
    <w:rsid w:val="003A350C"/>
    <w:rsid w:val="003A3A4A"/>
    <w:rsid w:val="003A48D7"/>
    <w:rsid w:val="003A4FAE"/>
    <w:rsid w:val="003A6CB2"/>
    <w:rsid w:val="003B25E1"/>
    <w:rsid w:val="003B287D"/>
    <w:rsid w:val="003B467E"/>
    <w:rsid w:val="003B700D"/>
    <w:rsid w:val="003C0A4B"/>
    <w:rsid w:val="003C3C9C"/>
    <w:rsid w:val="003C4CDA"/>
    <w:rsid w:val="003C7F43"/>
    <w:rsid w:val="003D3A84"/>
    <w:rsid w:val="003D5579"/>
    <w:rsid w:val="003D6CB1"/>
    <w:rsid w:val="003E1C3E"/>
    <w:rsid w:val="003E442D"/>
    <w:rsid w:val="003E6CDA"/>
    <w:rsid w:val="003E6E6E"/>
    <w:rsid w:val="003E7F96"/>
    <w:rsid w:val="003F22C6"/>
    <w:rsid w:val="003F6145"/>
    <w:rsid w:val="004061AB"/>
    <w:rsid w:val="00406609"/>
    <w:rsid w:val="0040686F"/>
    <w:rsid w:val="00407477"/>
    <w:rsid w:val="004129D4"/>
    <w:rsid w:val="00413D2D"/>
    <w:rsid w:val="00414BB0"/>
    <w:rsid w:val="004153A4"/>
    <w:rsid w:val="004168A5"/>
    <w:rsid w:val="0041726D"/>
    <w:rsid w:val="004215FE"/>
    <w:rsid w:val="00422544"/>
    <w:rsid w:val="00423D22"/>
    <w:rsid w:val="00424C96"/>
    <w:rsid w:val="004250DB"/>
    <w:rsid w:val="0042641D"/>
    <w:rsid w:val="0042791E"/>
    <w:rsid w:val="0043386B"/>
    <w:rsid w:val="004338EA"/>
    <w:rsid w:val="00434815"/>
    <w:rsid w:val="00434F04"/>
    <w:rsid w:val="00435278"/>
    <w:rsid w:val="0043631D"/>
    <w:rsid w:val="004404FD"/>
    <w:rsid w:val="00441555"/>
    <w:rsid w:val="0044378A"/>
    <w:rsid w:val="004438EF"/>
    <w:rsid w:val="0044526A"/>
    <w:rsid w:val="0045017E"/>
    <w:rsid w:val="00452E6F"/>
    <w:rsid w:val="00454FB4"/>
    <w:rsid w:val="00455871"/>
    <w:rsid w:val="0045775B"/>
    <w:rsid w:val="00457DC0"/>
    <w:rsid w:val="0046065F"/>
    <w:rsid w:val="00460E2B"/>
    <w:rsid w:val="004657C5"/>
    <w:rsid w:val="00466A1C"/>
    <w:rsid w:val="004708B3"/>
    <w:rsid w:val="00470AC5"/>
    <w:rsid w:val="00473455"/>
    <w:rsid w:val="00473B5C"/>
    <w:rsid w:val="00475865"/>
    <w:rsid w:val="004833A4"/>
    <w:rsid w:val="00485554"/>
    <w:rsid w:val="00485F55"/>
    <w:rsid w:val="00486CA3"/>
    <w:rsid w:val="00491BEC"/>
    <w:rsid w:val="00492E39"/>
    <w:rsid w:val="004933CE"/>
    <w:rsid w:val="004944E0"/>
    <w:rsid w:val="004960EB"/>
    <w:rsid w:val="0049641C"/>
    <w:rsid w:val="00496FD4"/>
    <w:rsid w:val="004A1EA9"/>
    <w:rsid w:val="004A24E6"/>
    <w:rsid w:val="004A26BF"/>
    <w:rsid w:val="004A53FB"/>
    <w:rsid w:val="004A7A06"/>
    <w:rsid w:val="004B004A"/>
    <w:rsid w:val="004B4590"/>
    <w:rsid w:val="004B5343"/>
    <w:rsid w:val="004B648E"/>
    <w:rsid w:val="004B6769"/>
    <w:rsid w:val="004C0AFD"/>
    <w:rsid w:val="004C1FD9"/>
    <w:rsid w:val="004C272E"/>
    <w:rsid w:val="004C3DAA"/>
    <w:rsid w:val="004C59A8"/>
    <w:rsid w:val="004C6C2A"/>
    <w:rsid w:val="004C74A1"/>
    <w:rsid w:val="004D1710"/>
    <w:rsid w:val="004D5012"/>
    <w:rsid w:val="004D516A"/>
    <w:rsid w:val="004D5516"/>
    <w:rsid w:val="004D6B10"/>
    <w:rsid w:val="004E174D"/>
    <w:rsid w:val="004E3C5C"/>
    <w:rsid w:val="004E7508"/>
    <w:rsid w:val="004F4C24"/>
    <w:rsid w:val="004F5493"/>
    <w:rsid w:val="004F78AD"/>
    <w:rsid w:val="00503464"/>
    <w:rsid w:val="00507ADB"/>
    <w:rsid w:val="0051067E"/>
    <w:rsid w:val="0051094B"/>
    <w:rsid w:val="00511593"/>
    <w:rsid w:val="00514D5C"/>
    <w:rsid w:val="00520D73"/>
    <w:rsid w:val="005218A3"/>
    <w:rsid w:val="00521FEE"/>
    <w:rsid w:val="00522D3E"/>
    <w:rsid w:val="00526109"/>
    <w:rsid w:val="00527B27"/>
    <w:rsid w:val="0053138F"/>
    <w:rsid w:val="00533BBD"/>
    <w:rsid w:val="00535F8E"/>
    <w:rsid w:val="00541400"/>
    <w:rsid w:val="00541E8B"/>
    <w:rsid w:val="00544DF1"/>
    <w:rsid w:val="00545264"/>
    <w:rsid w:val="00545EBA"/>
    <w:rsid w:val="00552092"/>
    <w:rsid w:val="00552E8B"/>
    <w:rsid w:val="00552F14"/>
    <w:rsid w:val="00557948"/>
    <w:rsid w:val="005644FA"/>
    <w:rsid w:val="00565229"/>
    <w:rsid w:val="00565A51"/>
    <w:rsid w:val="005718A2"/>
    <w:rsid w:val="0057214A"/>
    <w:rsid w:val="00572B45"/>
    <w:rsid w:val="005738EB"/>
    <w:rsid w:val="005750FD"/>
    <w:rsid w:val="00577DE2"/>
    <w:rsid w:val="00584D8E"/>
    <w:rsid w:val="00591264"/>
    <w:rsid w:val="00594927"/>
    <w:rsid w:val="00597F54"/>
    <w:rsid w:val="005A0046"/>
    <w:rsid w:val="005A13EB"/>
    <w:rsid w:val="005A24B6"/>
    <w:rsid w:val="005A2AE5"/>
    <w:rsid w:val="005A7A78"/>
    <w:rsid w:val="005B185F"/>
    <w:rsid w:val="005B55E3"/>
    <w:rsid w:val="005B5BE9"/>
    <w:rsid w:val="005C0565"/>
    <w:rsid w:val="005C0741"/>
    <w:rsid w:val="005C1C75"/>
    <w:rsid w:val="005C3344"/>
    <w:rsid w:val="005C3739"/>
    <w:rsid w:val="005C4474"/>
    <w:rsid w:val="005C669E"/>
    <w:rsid w:val="005D21A2"/>
    <w:rsid w:val="005D3CE1"/>
    <w:rsid w:val="005D4657"/>
    <w:rsid w:val="005D5553"/>
    <w:rsid w:val="005E0F4E"/>
    <w:rsid w:val="005E2228"/>
    <w:rsid w:val="005E3677"/>
    <w:rsid w:val="005E5043"/>
    <w:rsid w:val="005E5528"/>
    <w:rsid w:val="005E6412"/>
    <w:rsid w:val="005E72B5"/>
    <w:rsid w:val="005E751C"/>
    <w:rsid w:val="005F2134"/>
    <w:rsid w:val="005F2C87"/>
    <w:rsid w:val="005F2F26"/>
    <w:rsid w:val="005F531C"/>
    <w:rsid w:val="0060079E"/>
    <w:rsid w:val="00601416"/>
    <w:rsid w:val="00601E0B"/>
    <w:rsid w:val="00604047"/>
    <w:rsid w:val="0060458E"/>
    <w:rsid w:val="006047E1"/>
    <w:rsid w:val="006063CD"/>
    <w:rsid w:val="0060650B"/>
    <w:rsid w:val="00607279"/>
    <w:rsid w:val="00610E6C"/>
    <w:rsid w:val="00610FA4"/>
    <w:rsid w:val="00612E99"/>
    <w:rsid w:val="00615A1D"/>
    <w:rsid w:val="00617562"/>
    <w:rsid w:val="006215E2"/>
    <w:rsid w:val="006259BF"/>
    <w:rsid w:val="006270F2"/>
    <w:rsid w:val="006276FA"/>
    <w:rsid w:val="00631CE1"/>
    <w:rsid w:val="006322D4"/>
    <w:rsid w:val="006326BD"/>
    <w:rsid w:val="00636059"/>
    <w:rsid w:val="00637931"/>
    <w:rsid w:val="00641727"/>
    <w:rsid w:val="006417F0"/>
    <w:rsid w:val="00642843"/>
    <w:rsid w:val="006442DD"/>
    <w:rsid w:val="00646132"/>
    <w:rsid w:val="0064663E"/>
    <w:rsid w:val="00647081"/>
    <w:rsid w:val="00647188"/>
    <w:rsid w:val="006514B2"/>
    <w:rsid w:val="00655FB7"/>
    <w:rsid w:val="00657EDD"/>
    <w:rsid w:val="006608F1"/>
    <w:rsid w:val="00663F0B"/>
    <w:rsid w:val="00664BCF"/>
    <w:rsid w:val="00664D1A"/>
    <w:rsid w:val="00666E40"/>
    <w:rsid w:val="00667DA1"/>
    <w:rsid w:val="006719EF"/>
    <w:rsid w:val="00671A49"/>
    <w:rsid w:val="00671FAB"/>
    <w:rsid w:val="00672CED"/>
    <w:rsid w:val="00676E17"/>
    <w:rsid w:val="00680166"/>
    <w:rsid w:val="00683DBA"/>
    <w:rsid w:val="00685677"/>
    <w:rsid w:val="00690F96"/>
    <w:rsid w:val="00694ED2"/>
    <w:rsid w:val="006954E2"/>
    <w:rsid w:val="00697389"/>
    <w:rsid w:val="00697721"/>
    <w:rsid w:val="006A0C25"/>
    <w:rsid w:val="006A1C08"/>
    <w:rsid w:val="006A2117"/>
    <w:rsid w:val="006A3CE7"/>
    <w:rsid w:val="006A429D"/>
    <w:rsid w:val="006A6D75"/>
    <w:rsid w:val="006B2917"/>
    <w:rsid w:val="006B3B1A"/>
    <w:rsid w:val="006B3E50"/>
    <w:rsid w:val="006B4832"/>
    <w:rsid w:val="006B53AC"/>
    <w:rsid w:val="006B61CF"/>
    <w:rsid w:val="006B7784"/>
    <w:rsid w:val="006B7AAE"/>
    <w:rsid w:val="006B7DAD"/>
    <w:rsid w:val="006C1297"/>
    <w:rsid w:val="006C2D80"/>
    <w:rsid w:val="006C2DF7"/>
    <w:rsid w:val="006C4861"/>
    <w:rsid w:val="006C77DA"/>
    <w:rsid w:val="006D1081"/>
    <w:rsid w:val="006D1F53"/>
    <w:rsid w:val="006D4FC5"/>
    <w:rsid w:val="006D5CED"/>
    <w:rsid w:val="006E01E7"/>
    <w:rsid w:val="006E0BD1"/>
    <w:rsid w:val="006E0E36"/>
    <w:rsid w:val="006E18C5"/>
    <w:rsid w:val="006E2AAD"/>
    <w:rsid w:val="006E3AFE"/>
    <w:rsid w:val="006E7C21"/>
    <w:rsid w:val="006F0A68"/>
    <w:rsid w:val="006F312D"/>
    <w:rsid w:val="006F36DE"/>
    <w:rsid w:val="006F6496"/>
    <w:rsid w:val="00700C70"/>
    <w:rsid w:val="00701BB4"/>
    <w:rsid w:val="00703F2E"/>
    <w:rsid w:val="00711EEB"/>
    <w:rsid w:val="00712638"/>
    <w:rsid w:val="00712FD4"/>
    <w:rsid w:val="00714C29"/>
    <w:rsid w:val="00715296"/>
    <w:rsid w:val="00715650"/>
    <w:rsid w:val="00715E2E"/>
    <w:rsid w:val="007209EC"/>
    <w:rsid w:val="00726CBF"/>
    <w:rsid w:val="00733798"/>
    <w:rsid w:val="00735B81"/>
    <w:rsid w:val="007369F5"/>
    <w:rsid w:val="00740B98"/>
    <w:rsid w:val="00742FDB"/>
    <w:rsid w:val="007447D7"/>
    <w:rsid w:val="00750032"/>
    <w:rsid w:val="007506A3"/>
    <w:rsid w:val="00753B58"/>
    <w:rsid w:val="007549CB"/>
    <w:rsid w:val="0076099B"/>
    <w:rsid w:val="007643EB"/>
    <w:rsid w:val="00764882"/>
    <w:rsid w:val="00765C81"/>
    <w:rsid w:val="0076650E"/>
    <w:rsid w:val="0076741B"/>
    <w:rsid w:val="00770614"/>
    <w:rsid w:val="007726B8"/>
    <w:rsid w:val="00773388"/>
    <w:rsid w:val="00774A2C"/>
    <w:rsid w:val="00775E41"/>
    <w:rsid w:val="00780576"/>
    <w:rsid w:val="00783643"/>
    <w:rsid w:val="00784550"/>
    <w:rsid w:val="00784845"/>
    <w:rsid w:val="0078530C"/>
    <w:rsid w:val="00785540"/>
    <w:rsid w:val="007859F1"/>
    <w:rsid w:val="00785A81"/>
    <w:rsid w:val="007878B3"/>
    <w:rsid w:val="00792736"/>
    <w:rsid w:val="00792839"/>
    <w:rsid w:val="007941E4"/>
    <w:rsid w:val="00794B03"/>
    <w:rsid w:val="007957BC"/>
    <w:rsid w:val="00795CCB"/>
    <w:rsid w:val="007A1386"/>
    <w:rsid w:val="007A2881"/>
    <w:rsid w:val="007A31DB"/>
    <w:rsid w:val="007A5E8D"/>
    <w:rsid w:val="007A7276"/>
    <w:rsid w:val="007B1550"/>
    <w:rsid w:val="007B3FBF"/>
    <w:rsid w:val="007B6E1C"/>
    <w:rsid w:val="007B7101"/>
    <w:rsid w:val="007C1C95"/>
    <w:rsid w:val="007C34B5"/>
    <w:rsid w:val="007C3C7E"/>
    <w:rsid w:val="007C5E55"/>
    <w:rsid w:val="007D099C"/>
    <w:rsid w:val="007D56A0"/>
    <w:rsid w:val="007D7B98"/>
    <w:rsid w:val="007E07B2"/>
    <w:rsid w:val="007E2830"/>
    <w:rsid w:val="007E2BFB"/>
    <w:rsid w:val="007E50B3"/>
    <w:rsid w:val="007E69B3"/>
    <w:rsid w:val="007F4FB9"/>
    <w:rsid w:val="00800945"/>
    <w:rsid w:val="00801402"/>
    <w:rsid w:val="00803175"/>
    <w:rsid w:val="00803908"/>
    <w:rsid w:val="00803EB3"/>
    <w:rsid w:val="0080641D"/>
    <w:rsid w:val="00812543"/>
    <w:rsid w:val="00812EB0"/>
    <w:rsid w:val="00815548"/>
    <w:rsid w:val="0081729F"/>
    <w:rsid w:val="0082176A"/>
    <w:rsid w:val="00821AF1"/>
    <w:rsid w:val="008239CF"/>
    <w:rsid w:val="0082490A"/>
    <w:rsid w:val="0082495D"/>
    <w:rsid w:val="0082501C"/>
    <w:rsid w:val="00825EFC"/>
    <w:rsid w:val="00826E56"/>
    <w:rsid w:val="008279D4"/>
    <w:rsid w:val="00831595"/>
    <w:rsid w:val="00831DD9"/>
    <w:rsid w:val="00831EAA"/>
    <w:rsid w:val="008330EE"/>
    <w:rsid w:val="00835890"/>
    <w:rsid w:val="00841A2D"/>
    <w:rsid w:val="008421E2"/>
    <w:rsid w:val="0084280B"/>
    <w:rsid w:val="00845B1D"/>
    <w:rsid w:val="0085152B"/>
    <w:rsid w:val="00853970"/>
    <w:rsid w:val="008545E5"/>
    <w:rsid w:val="008545F2"/>
    <w:rsid w:val="008552F5"/>
    <w:rsid w:val="00856CAF"/>
    <w:rsid w:val="00860295"/>
    <w:rsid w:val="0086585F"/>
    <w:rsid w:val="00870A92"/>
    <w:rsid w:val="00871B74"/>
    <w:rsid w:val="00871FC9"/>
    <w:rsid w:val="00872F4B"/>
    <w:rsid w:val="008742AF"/>
    <w:rsid w:val="008775B4"/>
    <w:rsid w:val="0088092C"/>
    <w:rsid w:val="00880E27"/>
    <w:rsid w:val="0088270F"/>
    <w:rsid w:val="00882D7E"/>
    <w:rsid w:val="00884844"/>
    <w:rsid w:val="0089161E"/>
    <w:rsid w:val="00891D16"/>
    <w:rsid w:val="008923E7"/>
    <w:rsid w:val="00897706"/>
    <w:rsid w:val="008A42D0"/>
    <w:rsid w:val="008A6F4F"/>
    <w:rsid w:val="008B0717"/>
    <w:rsid w:val="008B08E4"/>
    <w:rsid w:val="008B3F11"/>
    <w:rsid w:val="008B440C"/>
    <w:rsid w:val="008B5843"/>
    <w:rsid w:val="008C1098"/>
    <w:rsid w:val="008D168B"/>
    <w:rsid w:val="008D2AE0"/>
    <w:rsid w:val="008D4267"/>
    <w:rsid w:val="008D4E17"/>
    <w:rsid w:val="008D588C"/>
    <w:rsid w:val="008D6306"/>
    <w:rsid w:val="008D6393"/>
    <w:rsid w:val="008E04D0"/>
    <w:rsid w:val="008E1417"/>
    <w:rsid w:val="008E2804"/>
    <w:rsid w:val="008E2BAD"/>
    <w:rsid w:val="008E59F5"/>
    <w:rsid w:val="008E6A82"/>
    <w:rsid w:val="008E7B27"/>
    <w:rsid w:val="008E7C7F"/>
    <w:rsid w:val="008F2D4F"/>
    <w:rsid w:val="008F37FC"/>
    <w:rsid w:val="008F4E18"/>
    <w:rsid w:val="008F6B80"/>
    <w:rsid w:val="008F7BA3"/>
    <w:rsid w:val="009008CF"/>
    <w:rsid w:val="00902AA5"/>
    <w:rsid w:val="00910A75"/>
    <w:rsid w:val="00911420"/>
    <w:rsid w:val="00911992"/>
    <w:rsid w:val="009128E7"/>
    <w:rsid w:val="0091322A"/>
    <w:rsid w:val="009156E6"/>
    <w:rsid w:val="00921A28"/>
    <w:rsid w:val="009224F3"/>
    <w:rsid w:val="00922B11"/>
    <w:rsid w:val="009278E2"/>
    <w:rsid w:val="00930EE2"/>
    <w:rsid w:val="00931291"/>
    <w:rsid w:val="00931B30"/>
    <w:rsid w:val="00932A67"/>
    <w:rsid w:val="009334E2"/>
    <w:rsid w:val="0093365D"/>
    <w:rsid w:val="00933B8F"/>
    <w:rsid w:val="00933E9C"/>
    <w:rsid w:val="009365F3"/>
    <w:rsid w:val="009371CE"/>
    <w:rsid w:val="00937791"/>
    <w:rsid w:val="00941733"/>
    <w:rsid w:val="00941CE1"/>
    <w:rsid w:val="00942972"/>
    <w:rsid w:val="00943E78"/>
    <w:rsid w:val="00945CC2"/>
    <w:rsid w:val="00945FA3"/>
    <w:rsid w:val="0094691B"/>
    <w:rsid w:val="00947706"/>
    <w:rsid w:val="009503F5"/>
    <w:rsid w:val="00952627"/>
    <w:rsid w:val="00955723"/>
    <w:rsid w:val="00961876"/>
    <w:rsid w:val="00961B1E"/>
    <w:rsid w:val="0096448C"/>
    <w:rsid w:val="00970129"/>
    <w:rsid w:val="00970406"/>
    <w:rsid w:val="00970C7F"/>
    <w:rsid w:val="009725F0"/>
    <w:rsid w:val="009732B3"/>
    <w:rsid w:val="00973BB9"/>
    <w:rsid w:val="009740E8"/>
    <w:rsid w:val="00974983"/>
    <w:rsid w:val="00976E5D"/>
    <w:rsid w:val="009806B1"/>
    <w:rsid w:val="009812EF"/>
    <w:rsid w:val="00982B88"/>
    <w:rsid w:val="00983DF2"/>
    <w:rsid w:val="00984052"/>
    <w:rsid w:val="009846F0"/>
    <w:rsid w:val="00985CEB"/>
    <w:rsid w:val="009910D2"/>
    <w:rsid w:val="0099233A"/>
    <w:rsid w:val="00992F2E"/>
    <w:rsid w:val="00993839"/>
    <w:rsid w:val="00993BFA"/>
    <w:rsid w:val="00993E24"/>
    <w:rsid w:val="00993EB5"/>
    <w:rsid w:val="009956F6"/>
    <w:rsid w:val="00996016"/>
    <w:rsid w:val="009A01A1"/>
    <w:rsid w:val="009A31A5"/>
    <w:rsid w:val="009A3D23"/>
    <w:rsid w:val="009A4235"/>
    <w:rsid w:val="009A43FC"/>
    <w:rsid w:val="009A4BCB"/>
    <w:rsid w:val="009A4EC1"/>
    <w:rsid w:val="009B0762"/>
    <w:rsid w:val="009B0E77"/>
    <w:rsid w:val="009B5D3B"/>
    <w:rsid w:val="009C291B"/>
    <w:rsid w:val="009C624E"/>
    <w:rsid w:val="009C7183"/>
    <w:rsid w:val="009D0280"/>
    <w:rsid w:val="009D11C3"/>
    <w:rsid w:val="009D1325"/>
    <w:rsid w:val="009D390E"/>
    <w:rsid w:val="009D786A"/>
    <w:rsid w:val="009E01B1"/>
    <w:rsid w:val="009E4628"/>
    <w:rsid w:val="009E68BD"/>
    <w:rsid w:val="009F2512"/>
    <w:rsid w:val="009F488B"/>
    <w:rsid w:val="009F4B25"/>
    <w:rsid w:val="009F53A3"/>
    <w:rsid w:val="00A00121"/>
    <w:rsid w:val="00A00949"/>
    <w:rsid w:val="00A014B0"/>
    <w:rsid w:val="00A02F6E"/>
    <w:rsid w:val="00A031CF"/>
    <w:rsid w:val="00A0346E"/>
    <w:rsid w:val="00A0358F"/>
    <w:rsid w:val="00A05CF8"/>
    <w:rsid w:val="00A07452"/>
    <w:rsid w:val="00A076FF"/>
    <w:rsid w:val="00A128EF"/>
    <w:rsid w:val="00A12EC9"/>
    <w:rsid w:val="00A15908"/>
    <w:rsid w:val="00A1727E"/>
    <w:rsid w:val="00A22796"/>
    <w:rsid w:val="00A23867"/>
    <w:rsid w:val="00A24F5F"/>
    <w:rsid w:val="00A26F15"/>
    <w:rsid w:val="00A32140"/>
    <w:rsid w:val="00A32B7F"/>
    <w:rsid w:val="00A3308E"/>
    <w:rsid w:val="00A366C5"/>
    <w:rsid w:val="00A40F18"/>
    <w:rsid w:val="00A417E4"/>
    <w:rsid w:val="00A42B80"/>
    <w:rsid w:val="00A43499"/>
    <w:rsid w:val="00A440E1"/>
    <w:rsid w:val="00A451EE"/>
    <w:rsid w:val="00A457DD"/>
    <w:rsid w:val="00A45C01"/>
    <w:rsid w:val="00A46B30"/>
    <w:rsid w:val="00A46F4C"/>
    <w:rsid w:val="00A4728D"/>
    <w:rsid w:val="00A47C05"/>
    <w:rsid w:val="00A47D10"/>
    <w:rsid w:val="00A47EA3"/>
    <w:rsid w:val="00A51ED7"/>
    <w:rsid w:val="00A520BA"/>
    <w:rsid w:val="00A53CD4"/>
    <w:rsid w:val="00A53E36"/>
    <w:rsid w:val="00A54713"/>
    <w:rsid w:val="00A54B3B"/>
    <w:rsid w:val="00A5587C"/>
    <w:rsid w:val="00A57B1D"/>
    <w:rsid w:val="00A624ED"/>
    <w:rsid w:val="00A62DE4"/>
    <w:rsid w:val="00A62F17"/>
    <w:rsid w:val="00A657A6"/>
    <w:rsid w:val="00A674B4"/>
    <w:rsid w:val="00A706A5"/>
    <w:rsid w:val="00A70D9B"/>
    <w:rsid w:val="00A71447"/>
    <w:rsid w:val="00A71CE8"/>
    <w:rsid w:val="00A73E24"/>
    <w:rsid w:val="00A74907"/>
    <w:rsid w:val="00A74F30"/>
    <w:rsid w:val="00A76D92"/>
    <w:rsid w:val="00A8172A"/>
    <w:rsid w:val="00A82FC1"/>
    <w:rsid w:val="00A837A0"/>
    <w:rsid w:val="00A84979"/>
    <w:rsid w:val="00A86CEA"/>
    <w:rsid w:val="00A87138"/>
    <w:rsid w:val="00A87926"/>
    <w:rsid w:val="00A90594"/>
    <w:rsid w:val="00A9293F"/>
    <w:rsid w:val="00A96905"/>
    <w:rsid w:val="00AA06A3"/>
    <w:rsid w:val="00AA0904"/>
    <w:rsid w:val="00AA17FA"/>
    <w:rsid w:val="00AA245F"/>
    <w:rsid w:val="00AA318D"/>
    <w:rsid w:val="00AA42D0"/>
    <w:rsid w:val="00AA5BF4"/>
    <w:rsid w:val="00AA6A99"/>
    <w:rsid w:val="00AB018D"/>
    <w:rsid w:val="00AB0AAF"/>
    <w:rsid w:val="00AB1F1C"/>
    <w:rsid w:val="00AB25D0"/>
    <w:rsid w:val="00AB3716"/>
    <w:rsid w:val="00AB44F8"/>
    <w:rsid w:val="00AB4A25"/>
    <w:rsid w:val="00AB7E45"/>
    <w:rsid w:val="00AC4F4F"/>
    <w:rsid w:val="00AD16BD"/>
    <w:rsid w:val="00AD1BF3"/>
    <w:rsid w:val="00AD2D28"/>
    <w:rsid w:val="00AD2DCF"/>
    <w:rsid w:val="00AD5EA6"/>
    <w:rsid w:val="00AE4789"/>
    <w:rsid w:val="00AE50E7"/>
    <w:rsid w:val="00AE61DA"/>
    <w:rsid w:val="00AE6D35"/>
    <w:rsid w:val="00AE756F"/>
    <w:rsid w:val="00AE7686"/>
    <w:rsid w:val="00AE79FD"/>
    <w:rsid w:val="00AF00D5"/>
    <w:rsid w:val="00AF1968"/>
    <w:rsid w:val="00AF49F2"/>
    <w:rsid w:val="00AF5310"/>
    <w:rsid w:val="00AF578E"/>
    <w:rsid w:val="00AF5A63"/>
    <w:rsid w:val="00AF6E2D"/>
    <w:rsid w:val="00B01236"/>
    <w:rsid w:val="00B025D6"/>
    <w:rsid w:val="00B0271F"/>
    <w:rsid w:val="00B02AA3"/>
    <w:rsid w:val="00B04CE6"/>
    <w:rsid w:val="00B067BD"/>
    <w:rsid w:val="00B115A8"/>
    <w:rsid w:val="00B11F9E"/>
    <w:rsid w:val="00B1299A"/>
    <w:rsid w:val="00B14890"/>
    <w:rsid w:val="00B15028"/>
    <w:rsid w:val="00B154AA"/>
    <w:rsid w:val="00B15747"/>
    <w:rsid w:val="00B175EB"/>
    <w:rsid w:val="00B179E5"/>
    <w:rsid w:val="00B21F37"/>
    <w:rsid w:val="00B22E18"/>
    <w:rsid w:val="00B23FA3"/>
    <w:rsid w:val="00B269F1"/>
    <w:rsid w:val="00B31CC2"/>
    <w:rsid w:val="00B33027"/>
    <w:rsid w:val="00B37EBD"/>
    <w:rsid w:val="00B402D9"/>
    <w:rsid w:val="00B424FE"/>
    <w:rsid w:val="00B46836"/>
    <w:rsid w:val="00B5041D"/>
    <w:rsid w:val="00B51975"/>
    <w:rsid w:val="00B52951"/>
    <w:rsid w:val="00B53F85"/>
    <w:rsid w:val="00B544C9"/>
    <w:rsid w:val="00B54B7B"/>
    <w:rsid w:val="00B553EB"/>
    <w:rsid w:val="00B56E8C"/>
    <w:rsid w:val="00B60206"/>
    <w:rsid w:val="00B60EE0"/>
    <w:rsid w:val="00B61C20"/>
    <w:rsid w:val="00B6253D"/>
    <w:rsid w:val="00B62C03"/>
    <w:rsid w:val="00B6357E"/>
    <w:rsid w:val="00B64246"/>
    <w:rsid w:val="00B710D8"/>
    <w:rsid w:val="00B7220E"/>
    <w:rsid w:val="00B72750"/>
    <w:rsid w:val="00B727FF"/>
    <w:rsid w:val="00B737C4"/>
    <w:rsid w:val="00B76664"/>
    <w:rsid w:val="00B76CF2"/>
    <w:rsid w:val="00B7793D"/>
    <w:rsid w:val="00B81DE3"/>
    <w:rsid w:val="00B8323E"/>
    <w:rsid w:val="00B83E67"/>
    <w:rsid w:val="00B857AE"/>
    <w:rsid w:val="00B87F5C"/>
    <w:rsid w:val="00B90266"/>
    <w:rsid w:val="00B902C6"/>
    <w:rsid w:val="00B91081"/>
    <w:rsid w:val="00B91FAB"/>
    <w:rsid w:val="00B9363D"/>
    <w:rsid w:val="00B94FFC"/>
    <w:rsid w:val="00B95EB3"/>
    <w:rsid w:val="00B96300"/>
    <w:rsid w:val="00BA09B0"/>
    <w:rsid w:val="00BA329D"/>
    <w:rsid w:val="00BA5F61"/>
    <w:rsid w:val="00BA688B"/>
    <w:rsid w:val="00BB23BE"/>
    <w:rsid w:val="00BB5CE9"/>
    <w:rsid w:val="00BB6DCA"/>
    <w:rsid w:val="00BB7A38"/>
    <w:rsid w:val="00BC020E"/>
    <w:rsid w:val="00BC1C28"/>
    <w:rsid w:val="00BC356F"/>
    <w:rsid w:val="00BC4965"/>
    <w:rsid w:val="00BC4D74"/>
    <w:rsid w:val="00BC4E39"/>
    <w:rsid w:val="00BC5231"/>
    <w:rsid w:val="00BD08B1"/>
    <w:rsid w:val="00BD0AFD"/>
    <w:rsid w:val="00BD18BB"/>
    <w:rsid w:val="00BD3146"/>
    <w:rsid w:val="00BD6096"/>
    <w:rsid w:val="00BD64BD"/>
    <w:rsid w:val="00BD79F6"/>
    <w:rsid w:val="00BE1A92"/>
    <w:rsid w:val="00BE1E6E"/>
    <w:rsid w:val="00BE1E7E"/>
    <w:rsid w:val="00BE2931"/>
    <w:rsid w:val="00BE385C"/>
    <w:rsid w:val="00BE40F4"/>
    <w:rsid w:val="00BE4962"/>
    <w:rsid w:val="00BE4E21"/>
    <w:rsid w:val="00BE7F68"/>
    <w:rsid w:val="00BF0BDC"/>
    <w:rsid w:val="00BF32F1"/>
    <w:rsid w:val="00BF3476"/>
    <w:rsid w:val="00BF5B52"/>
    <w:rsid w:val="00C00E3B"/>
    <w:rsid w:val="00C039AA"/>
    <w:rsid w:val="00C04BA8"/>
    <w:rsid w:val="00C05AEA"/>
    <w:rsid w:val="00C10F99"/>
    <w:rsid w:val="00C10F9F"/>
    <w:rsid w:val="00C11329"/>
    <w:rsid w:val="00C11E14"/>
    <w:rsid w:val="00C12F1C"/>
    <w:rsid w:val="00C137E9"/>
    <w:rsid w:val="00C15062"/>
    <w:rsid w:val="00C16730"/>
    <w:rsid w:val="00C16775"/>
    <w:rsid w:val="00C17282"/>
    <w:rsid w:val="00C21BE4"/>
    <w:rsid w:val="00C23418"/>
    <w:rsid w:val="00C236C0"/>
    <w:rsid w:val="00C24FD1"/>
    <w:rsid w:val="00C2717F"/>
    <w:rsid w:val="00C40737"/>
    <w:rsid w:val="00C40B3C"/>
    <w:rsid w:val="00C41455"/>
    <w:rsid w:val="00C42775"/>
    <w:rsid w:val="00C44C02"/>
    <w:rsid w:val="00C45138"/>
    <w:rsid w:val="00C4609F"/>
    <w:rsid w:val="00C46546"/>
    <w:rsid w:val="00C467CF"/>
    <w:rsid w:val="00C47513"/>
    <w:rsid w:val="00C51109"/>
    <w:rsid w:val="00C52BCE"/>
    <w:rsid w:val="00C550DC"/>
    <w:rsid w:val="00C563B3"/>
    <w:rsid w:val="00C61CB8"/>
    <w:rsid w:val="00C62AB2"/>
    <w:rsid w:val="00C64B15"/>
    <w:rsid w:val="00C65547"/>
    <w:rsid w:val="00C67558"/>
    <w:rsid w:val="00C70CC3"/>
    <w:rsid w:val="00C71886"/>
    <w:rsid w:val="00C75A91"/>
    <w:rsid w:val="00C76F5F"/>
    <w:rsid w:val="00C80422"/>
    <w:rsid w:val="00C82EEE"/>
    <w:rsid w:val="00C835D9"/>
    <w:rsid w:val="00C87EF2"/>
    <w:rsid w:val="00C9082D"/>
    <w:rsid w:val="00C913D1"/>
    <w:rsid w:val="00C9468C"/>
    <w:rsid w:val="00C95B50"/>
    <w:rsid w:val="00C95EE0"/>
    <w:rsid w:val="00C963B6"/>
    <w:rsid w:val="00CA238B"/>
    <w:rsid w:val="00CA2ADE"/>
    <w:rsid w:val="00CA334D"/>
    <w:rsid w:val="00CA4B50"/>
    <w:rsid w:val="00CA6636"/>
    <w:rsid w:val="00CB4C5E"/>
    <w:rsid w:val="00CB70B6"/>
    <w:rsid w:val="00CC3579"/>
    <w:rsid w:val="00CC3E66"/>
    <w:rsid w:val="00CC411B"/>
    <w:rsid w:val="00CC4D7D"/>
    <w:rsid w:val="00CC5932"/>
    <w:rsid w:val="00CC618B"/>
    <w:rsid w:val="00CC65E9"/>
    <w:rsid w:val="00CD1C5D"/>
    <w:rsid w:val="00CD1CE3"/>
    <w:rsid w:val="00CD3A40"/>
    <w:rsid w:val="00CD3DD2"/>
    <w:rsid w:val="00CD4723"/>
    <w:rsid w:val="00CE0A08"/>
    <w:rsid w:val="00CE24EB"/>
    <w:rsid w:val="00CE2598"/>
    <w:rsid w:val="00CE35B2"/>
    <w:rsid w:val="00CE3A6C"/>
    <w:rsid w:val="00CE4EBA"/>
    <w:rsid w:val="00CE567A"/>
    <w:rsid w:val="00CE6D2F"/>
    <w:rsid w:val="00CF225F"/>
    <w:rsid w:val="00CF274E"/>
    <w:rsid w:val="00CF4853"/>
    <w:rsid w:val="00D02463"/>
    <w:rsid w:val="00D073B0"/>
    <w:rsid w:val="00D07D57"/>
    <w:rsid w:val="00D10A26"/>
    <w:rsid w:val="00D1117A"/>
    <w:rsid w:val="00D13868"/>
    <w:rsid w:val="00D13C26"/>
    <w:rsid w:val="00D144D7"/>
    <w:rsid w:val="00D14EE9"/>
    <w:rsid w:val="00D26975"/>
    <w:rsid w:val="00D30184"/>
    <w:rsid w:val="00D3097C"/>
    <w:rsid w:val="00D322AE"/>
    <w:rsid w:val="00D32F78"/>
    <w:rsid w:val="00D33377"/>
    <w:rsid w:val="00D33C24"/>
    <w:rsid w:val="00D34C15"/>
    <w:rsid w:val="00D368F0"/>
    <w:rsid w:val="00D36CFA"/>
    <w:rsid w:val="00D37854"/>
    <w:rsid w:val="00D4030C"/>
    <w:rsid w:val="00D411F3"/>
    <w:rsid w:val="00D41831"/>
    <w:rsid w:val="00D43C4D"/>
    <w:rsid w:val="00D54322"/>
    <w:rsid w:val="00D556E6"/>
    <w:rsid w:val="00D55A93"/>
    <w:rsid w:val="00D55BEC"/>
    <w:rsid w:val="00D60EC0"/>
    <w:rsid w:val="00D60F44"/>
    <w:rsid w:val="00D63287"/>
    <w:rsid w:val="00D669B4"/>
    <w:rsid w:val="00D67DB7"/>
    <w:rsid w:val="00D725A1"/>
    <w:rsid w:val="00D73CDD"/>
    <w:rsid w:val="00D753D0"/>
    <w:rsid w:val="00D76B08"/>
    <w:rsid w:val="00D771F7"/>
    <w:rsid w:val="00D820E0"/>
    <w:rsid w:val="00D82D0F"/>
    <w:rsid w:val="00D83122"/>
    <w:rsid w:val="00D862F8"/>
    <w:rsid w:val="00D926B6"/>
    <w:rsid w:val="00D93D17"/>
    <w:rsid w:val="00D94EC2"/>
    <w:rsid w:val="00D96B01"/>
    <w:rsid w:val="00DA6E7C"/>
    <w:rsid w:val="00DB1CDD"/>
    <w:rsid w:val="00DB4395"/>
    <w:rsid w:val="00DB76C3"/>
    <w:rsid w:val="00DB787E"/>
    <w:rsid w:val="00DC1FA3"/>
    <w:rsid w:val="00DC2193"/>
    <w:rsid w:val="00DC3023"/>
    <w:rsid w:val="00DC373F"/>
    <w:rsid w:val="00DC40DA"/>
    <w:rsid w:val="00DC4520"/>
    <w:rsid w:val="00DD180E"/>
    <w:rsid w:val="00DD2F66"/>
    <w:rsid w:val="00DD3A5C"/>
    <w:rsid w:val="00DD4FB0"/>
    <w:rsid w:val="00DD602F"/>
    <w:rsid w:val="00DD6077"/>
    <w:rsid w:val="00DD63E8"/>
    <w:rsid w:val="00DD6D5D"/>
    <w:rsid w:val="00DD7965"/>
    <w:rsid w:val="00DE14B1"/>
    <w:rsid w:val="00DE27D5"/>
    <w:rsid w:val="00DE2DD9"/>
    <w:rsid w:val="00DE314F"/>
    <w:rsid w:val="00DE4395"/>
    <w:rsid w:val="00DE5455"/>
    <w:rsid w:val="00DE6664"/>
    <w:rsid w:val="00DE754E"/>
    <w:rsid w:val="00DE7BB3"/>
    <w:rsid w:val="00DF1435"/>
    <w:rsid w:val="00DF3B5B"/>
    <w:rsid w:val="00DF3EF0"/>
    <w:rsid w:val="00DF46CE"/>
    <w:rsid w:val="00DF57AF"/>
    <w:rsid w:val="00DF6B29"/>
    <w:rsid w:val="00E03807"/>
    <w:rsid w:val="00E04AD9"/>
    <w:rsid w:val="00E05653"/>
    <w:rsid w:val="00E074F1"/>
    <w:rsid w:val="00E11A85"/>
    <w:rsid w:val="00E146AA"/>
    <w:rsid w:val="00E15AAD"/>
    <w:rsid w:val="00E16A99"/>
    <w:rsid w:val="00E20DD5"/>
    <w:rsid w:val="00E21CF6"/>
    <w:rsid w:val="00E25693"/>
    <w:rsid w:val="00E25E1E"/>
    <w:rsid w:val="00E30048"/>
    <w:rsid w:val="00E3148F"/>
    <w:rsid w:val="00E35EAF"/>
    <w:rsid w:val="00E36439"/>
    <w:rsid w:val="00E4019E"/>
    <w:rsid w:val="00E40434"/>
    <w:rsid w:val="00E42CB8"/>
    <w:rsid w:val="00E444E9"/>
    <w:rsid w:val="00E46EE9"/>
    <w:rsid w:val="00E47409"/>
    <w:rsid w:val="00E50873"/>
    <w:rsid w:val="00E53EE6"/>
    <w:rsid w:val="00E55013"/>
    <w:rsid w:val="00E577E6"/>
    <w:rsid w:val="00E61B6B"/>
    <w:rsid w:val="00E64D72"/>
    <w:rsid w:val="00E64F43"/>
    <w:rsid w:val="00E6709B"/>
    <w:rsid w:val="00E704FC"/>
    <w:rsid w:val="00E76934"/>
    <w:rsid w:val="00E77D3A"/>
    <w:rsid w:val="00E806B7"/>
    <w:rsid w:val="00E8099D"/>
    <w:rsid w:val="00E85392"/>
    <w:rsid w:val="00E862FD"/>
    <w:rsid w:val="00E86A46"/>
    <w:rsid w:val="00E87284"/>
    <w:rsid w:val="00E872F6"/>
    <w:rsid w:val="00E87306"/>
    <w:rsid w:val="00E91F29"/>
    <w:rsid w:val="00E92504"/>
    <w:rsid w:val="00E93530"/>
    <w:rsid w:val="00E93E15"/>
    <w:rsid w:val="00E955BB"/>
    <w:rsid w:val="00EA0E63"/>
    <w:rsid w:val="00EA1BA2"/>
    <w:rsid w:val="00EA2395"/>
    <w:rsid w:val="00EA3CA1"/>
    <w:rsid w:val="00EB02C8"/>
    <w:rsid w:val="00EB38E6"/>
    <w:rsid w:val="00EC155A"/>
    <w:rsid w:val="00EC504E"/>
    <w:rsid w:val="00EC65F5"/>
    <w:rsid w:val="00ED0A84"/>
    <w:rsid w:val="00ED1B38"/>
    <w:rsid w:val="00ED254A"/>
    <w:rsid w:val="00ED4FC1"/>
    <w:rsid w:val="00ED58C7"/>
    <w:rsid w:val="00ED6D96"/>
    <w:rsid w:val="00ED70D3"/>
    <w:rsid w:val="00EE06C6"/>
    <w:rsid w:val="00EE2674"/>
    <w:rsid w:val="00EE5637"/>
    <w:rsid w:val="00EE568B"/>
    <w:rsid w:val="00EE76BB"/>
    <w:rsid w:val="00EF024B"/>
    <w:rsid w:val="00EF505A"/>
    <w:rsid w:val="00EF5D7D"/>
    <w:rsid w:val="00EF6190"/>
    <w:rsid w:val="00F001D3"/>
    <w:rsid w:val="00F01CF7"/>
    <w:rsid w:val="00F05092"/>
    <w:rsid w:val="00F12784"/>
    <w:rsid w:val="00F129CB"/>
    <w:rsid w:val="00F14AB5"/>
    <w:rsid w:val="00F17774"/>
    <w:rsid w:val="00F215F2"/>
    <w:rsid w:val="00F21AE1"/>
    <w:rsid w:val="00F22828"/>
    <w:rsid w:val="00F2371F"/>
    <w:rsid w:val="00F278DE"/>
    <w:rsid w:val="00F27992"/>
    <w:rsid w:val="00F27BC5"/>
    <w:rsid w:val="00F311BA"/>
    <w:rsid w:val="00F312CA"/>
    <w:rsid w:val="00F32489"/>
    <w:rsid w:val="00F332CF"/>
    <w:rsid w:val="00F3530F"/>
    <w:rsid w:val="00F3562C"/>
    <w:rsid w:val="00F36B24"/>
    <w:rsid w:val="00F40765"/>
    <w:rsid w:val="00F41241"/>
    <w:rsid w:val="00F415D9"/>
    <w:rsid w:val="00F41EF3"/>
    <w:rsid w:val="00F4241C"/>
    <w:rsid w:val="00F44B5F"/>
    <w:rsid w:val="00F46F49"/>
    <w:rsid w:val="00F47ED0"/>
    <w:rsid w:val="00F47FE8"/>
    <w:rsid w:val="00F502A1"/>
    <w:rsid w:val="00F51B11"/>
    <w:rsid w:val="00F525EC"/>
    <w:rsid w:val="00F530D1"/>
    <w:rsid w:val="00F55F68"/>
    <w:rsid w:val="00F56DC9"/>
    <w:rsid w:val="00F6007A"/>
    <w:rsid w:val="00F629D1"/>
    <w:rsid w:val="00F637E0"/>
    <w:rsid w:val="00F65BFD"/>
    <w:rsid w:val="00F72986"/>
    <w:rsid w:val="00F75697"/>
    <w:rsid w:val="00F77014"/>
    <w:rsid w:val="00F770DC"/>
    <w:rsid w:val="00F80E04"/>
    <w:rsid w:val="00F8317C"/>
    <w:rsid w:val="00F84307"/>
    <w:rsid w:val="00F844F4"/>
    <w:rsid w:val="00F85440"/>
    <w:rsid w:val="00F8633F"/>
    <w:rsid w:val="00F8798F"/>
    <w:rsid w:val="00F956DA"/>
    <w:rsid w:val="00FA2096"/>
    <w:rsid w:val="00FA27F3"/>
    <w:rsid w:val="00FA5C0F"/>
    <w:rsid w:val="00FA6120"/>
    <w:rsid w:val="00FA67F9"/>
    <w:rsid w:val="00FA73AF"/>
    <w:rsid w:val="00FB02AB"/>
    <w:rsid w:val="00FB26F2"/>
    <w:rsid w:val="00FC00C5"/>
    <w:rsid w:val="00FC14A9"/>
    <w:rsid w:val="00FC1D6F"/>
    <w:rsid w:val="00FC3CDD"/>
    <w:rsid w:val="00FC4045"/>
    <w:rsid w:val="00FC61CC"/>
    <w:rsid w:val="00FC69F3"/>
    <w:rsid w:val="00FD0011"/>
    <w:rsid w:val="00FD00EE"/>
    <w:rsid w:val="00FD12B5"/>
    <w:rsid w:val="00FD423B"/>
    <w:rsid w:val="00FD5A1D"/>
    <w:rsid w:val="00FE05FA"/>
    <w:rsid w:val="00FE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097268"/>
  <w15:chartTrackingRefBased/>
  <w15:docId w15:val="{E1669D8C-B1F2-4ADB-9518-F102A351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E2D"/>
    <w:rPr>
      <w:rFonts w:eastAsiaTheme="minorEastAsia" w:cs="Times New Roman"/>
    </w:rPr>
  </w:style>
  <w:style w:type="paragraph" w:styleId="Ttulo1">
    <w:name w:val="heading 1"/>
    <w:basedOn w:val="Normal"/>
    <w:link w:val="Ttulo1Car"/>
    <w:uiPriority w:val="9"/>
    <w:qFormat/>
    <w:rsid w:val="00697389"/>
    <w:pPr>
      <w:keepNext/>
      <w:keepLines/>
      <w:outlineLvl w:val="0"/>
    </w:pPr>
    <w:rPr>
      <w:rFonts w:asciiTheme="majorHAnsi" w:hAnsiTheme="majorHAnsi"/>
      <w:b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3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3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3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3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3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38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3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38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540"/>
    <w:rPr>
      <w:rFonts w:asciiTheme="majorHAnsi" w:eastAsiaTheme="minorEastAsia" w:hAnsiTheme="majorHAnsi" w:cs="Times New Roman"/>
      <w:b/>
    </w:rPr>
  </w:style>
  <w:style w:type="table" w:customStyle="1" w:styleId="Tabladememorando">
    <w:name w:val="Tabla de memorando"/>
    <w:basedOn w:val="Tablanormal"/>
    <w:uiPriority w:val="99"/>
    <w:rsid w:val="00785540"/>
    <w:pPr>
      <w:spacing w:before="240"/>
      <w:contextualSpacing/>
    </w:pPr>
    <w:rPr>
      <w:rFonts w:eastAsiaTheme="minorEastAsia" w:cs="Times New Roman"/>
    </w:rPr>
    <w:tblPr>
      <w:tblBorders>
        <w:bottom w:val="single" w:sz="2" w:space="0" w:color="auto"/>
      </w:tblBorders>
    </w:tblPr>
    <w:tblStylePr w:type="firstCol">
      <w:pPr>
        <w:wordWrap/>
        <w:spacing w:beforeLines="0" w:before="240" w:beforeAutospacing="0"/>
        <w:contextualSpacing/>
      </w:pPr>
      <w:rPr>
        <w:rFonts w:asciiTheme="majorHAnsi" w:hAnsiTheme="majorHAnsi"/>
      </w:rPr>
    </w:tblStylePr>
  </w:style>
  <w:style w:type="paragraph" w:customStyle="1" w:styleId="Nombredelacompaa">
    <w:name w:val="Nombre de la compañía"/>
    <w:basedOn w:val="Normal"/>
    <w:uiPriority w:val="1"/>
    <w:qFormat/>
    <w:rsid w:val="00785540"/>
    <w:pPr>
      <w:keepLines/>
      <w:pBdr>
        <w:top w:val="single" w:sz="48" w:space="8" w:color="404040" w:themeColor="text1" w:themeTint="BF"/>
        <w:left w:val="single" w:sz="48" w:space="4" w:color="404040" w:themeColor="text1" w:themeTint="BF"/>
        <w:bottom w:val="single" w:sz="48" w:space="8" w:color="404040" w:themeColor="text1" w:themeTint="BF"/>
        <w:right w:val="single" w:sz="48" w:space="4" w:color="404040" w:themeColor="text1" w:themeTint="BF"/>
      </w:pBdr>
      <w:shd w:val="clear" w:color="auto" w:fill="404040" w:themeFill="text1" w:themeFillTint="BF"/>
      <w:spacing w:before="0"/>
      <w:ind w:left="5040" w:right="288"/>
      <w:jc w:val="center"/>
    </w:pPr>
    <w:rPr>
      <w:rFonts w:asciiTheme="majorHAnsi" w:hAnsiTheme="majorHAnsi"/>
      <w:color w:val="FFFFFF" w:themeColor="background1"/>
      <w:spacing w:val="-15"/>
      <w:sz w:val="32"/>
    </w:rPr>
  </w:style>
  <w:style w:type="paragraph" w:styleId="Piedepgina">
    <w:name w:val="footer"/>
    <w:basedOn w:val="Normal"/>
    <w:link w:val="PiedepginaCar"/>
    <w:uiPriority w:val="99"/>
    <w:unhideWhenUsed/>
    <w:qFormat/>
    <w:rsid w:val="00E05653"/>
    <w:pPr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653"/>
    <w:rPr>
      <w:rFonts w:eastAsiaTheme="minorEastAsia" w:cs="Times New Roman"/>
    </w:rPr>
  </w:style>
  <w:style w:type="paragraph" w:styleId="Ttulo">
    <w:name w:val="Title"/>
    <w:basedOn w:val="Normal"/>
    <w:link w:val="TtuloCar"/>
    <w:uiPriority w:val="2"/>
    <w:qFormat/>
    <w:rsid w:val="00785540"/>
    <w:pPr>
      <w:keepNext/>
      <w:keepLines/>
      <w:spacing w:before="0" w:after="120"/>
      <w:ind w:left="-720"/>
    </w:pPr>
    <w:rPr>
      <w:rFonts w:asciiTheme="majorHAnsi" w:hAnsiTheme="majorHAnsi"/>
      <w:b/>
      <w:kern w:val="28"/>
      <w:sz w:val="108"/>
    </w:rPr>
  </w:style>
  <w:style w:type="character" w:customStyle="1" w:styleId="TtuloCar">
    <w:name w:val="Título Car"/>
    <w:basedOn w:val="Fuentedeprrafopredeter"/>
    <w:link w:val="Ttulo"/>
    <w:uiPriority w:val="2"/>
    <w:rsid w:val="00785540"/>
    <w:rPr>
      <w:rFonts w:asciiTheme="majorHAnsi" w:eastAsiaTheme="minorEastAsia" w:hAnsiTheme="majorHAnsi" w:cs="Times New Roman"/>
      <w:b/>
      <w:kern w:val="28"/>
      <w:sz w:val="108"/>
    </w:rPr>
  </w:style>
  <w:style w:type="paragraph" w:styleId="Encabezado">
    <w:name w:val="header"/>
    <w:basedOn w:val="Normal"/>
    <w:link w:val="EncabezadoCar"/>
    <w:uiPriority w:val="99"/>
    <w:unhideWhenUsed/>
    <w:rsid w:val="00E05653"/>
  </w:style>
  <w:style w:type="character" w:customStyle="1" w:styleId="EncabezadoCar">
    <w:name w:val="Encabezado Car"/>
    <w:basedOn w:val="Fuentedeprrafopredeter"/>
    <w:link w:val="Encabezado"/>
    <w:uiPriority w:val="99"/>
    <w:rsid w:val="00E05653"/>
    <w:rPr>
      <w:rFonts w:eastAsiaTheme="minorEastAsia" w:cs="Times New Roman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E87284"/>
    <w:pPr>
      <w:numPr>
        <w:ilvl w:val="1"/>
      </w:numPr>
      <w:spacing w:after="160"/>
    </w:pPr>
    <w:rPr>
      <w:rFonts w:cstheme="minorBidi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E87284"/>
    <w:rPr>
      <w:rFonts w:eastAsiaTheme="minorEastAsia"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E87284"/>
    <w:rPr>
      <w:i/>
      <w:iCs/>
      <w:color w:val="244061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E87284"/>
    <w:pPr>
      <w:pBdr>
        <w:top w:val="single" w:sz="4" w:space="10" w:color="244061" w:themeColor="accent1" w:themeShade="80"/>
        <w:bottom w:val="single" w:sz="4" w:space="10" w:color="244061" w:themeColor="accent1" w:themeShade="80"/>
      </w:pBdr>
      <w:spacing w:before="360" w:after="360"/>
      <w:ind w:left="864" w:right="864"/>
      <w:jc w:val="center"/>
    </w:pPr>
    <w:rPr>
      <w:i/>
      <w:iCs/>
      <w:color w:val="244061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87284"/>
    <w:rPr>
      <w:rFonts w:eastAsiaTheme="minorEastAsia" w:cs="Times New Roman"/>
      <w:i/>
      <w:iCs/>
      <w:color w:val="244061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E87284"/>
    <w:rPr>
      <w:b/>
      <w:bCs/>
      <w:caps w:val="0"/>
      <w:smallCaps/>
      <w:color w:val="244061" w:themeColor="accent1" w:themeShade="80"/>
      <w:spacing w:val="5"/>
    </w:rPr>
  </w:style>
  <w:style w:type="paragraph" w:styleId="Textodebloque">
    <w:name w:val="Block Text"/>
    <w:basedOn w:val="Normal"/>
    <w:uiPriority w:val="99"/>
    <w:semiHidden/>
    <w:unhideWhenUsed/>
    <w:rsid w:val="00E87284"/>
    <w:pPr>
      <w:pBdr>
        <w:top w:val="single" w:sz="2" w:space="10" w:color="244061" w:themeColor="accent1" w:themeShade="80" w:shadow="1"/>
        <w:left w:val="single" w:sz="2" w:space="10" w:color="244061" w:themeColor="accent1" w:themeShade="80" w:shadow="1"/>
        <w:bottom w:val="single" w:sz="2" w:space="10" w:color="244061" w:themeColor="accent1" w:themeShade="80" w:shadow="1"/>
        <w:right w:val="single" w:sz="2" w:space="10" w:color="244061" w:themeColor="accent1" w:themeShade="80" w:shadow="1"/>
      </w:pBdr>
      <w:ind w:left="1152" w:right="1152"/>
    </w:pPr>
    <w:rPr>
      <w:rFonts w:cstheme="minorBidi"/>
      <w:i/>
      <w:iCs/>
      <w:color w:val="244061" w:themeColor="accent1" w:themeShade="80"/>
    </w:rPr>
  </w:style>
  <w:style w:type="character" w:styleId="Hipervnculovisitado">
    <w:name w:val="FollowedHyperlink"/>
    <w:basedOn w:val="Fuentedeprrafopredeter"/>
    <w:uiPriority w:val="99"/>
    <w:semiHidden/>
    <w:unhideWhenUsed/>
    <w:rsid w:val="00E87284"/>
    <w:rPr>
      <w:color w:val="403152" w:themeColor="accent4" w:themeShade="80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E87284"/>
    <w:rPr>
      <w:color w:val="1F497D" w:themeColor="text2"/>
      <w:u w:val="single"/>
    </w:rPr>
  </w:style>
  <w:style w:type="character" w:customStyle="1" w:styleId="Mencionar1">
    <w:name w:val="Mencionar1"/>
    <w:basedOn w:val="Fuentedeprrafopredeter"/>
    <w:uiPriority w:val="99"/>
    <w:semiHidden/>
    <w:unhideWhenUsed/>
    <w:rsid w:val="00E87284"/>
    <w:rPr>
      <w:color w:val="244061" w:themeColor="accent1" w:themeShade="80"/>
      <w:shd w:val="clear" w:color="auto" w:fill="E6E6E6"/>
    </w:rPr>
  </w:style>
  <w:style w:type="character" w:styleId="Textodelmarcadordeposicin">
    <w:name w:val="Placeholder Text"/>
    <w:basedOn w:val="Fuentedeprrafopredeter"/>
    <w:uiPriority w:val="99"/>
    <w:semiHidden/>
    <w:rsid w:val="00E87284"/>
    <w:rPr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38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38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unhideWhenUsed/>
    <w:qFormat/>
    <w:rsid w:val="00697389"/>
    <w:pPr>
      <w:spacing w:before="0" w:after="200"/>
    </w:pPr>
    <w:rPr>
      <w:i/>
      <w:iCs/>
      <w:color w:val="1F497D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7389"/>
    <w:pPr>
      <w:spacing w:before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389"/>
    <w:rPr>
      <w:rFonts w:ascii="Segoe UI" w:eastAsiaTheme="minorEastAsia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97389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97389"/>
    <w:rPr>
      <w:rFonts w:eastAsiaTheme="minorEastAsia" w:cs="Times New Roman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97389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97389"/>
    <w:rPr>
      <w:rFonts w:eastAsiaTheme="minorEastAsia" w:cs="Times New Roman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97389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9738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97389"/>
    <w:rPr>
      <w:rFonts w:eastAsiaTheme="minorEastAsia" w:cs="Times New Roman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73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7389"/>
    <w:rPr>
      <w:rFonts w:eastAsiaTheme="minorEastAsia" w:cs="Times New Roman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97389"/>
    <w:pPr>
      <w:spacing w:before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97389"/>
    <w:rPr>
      <w:rFonts w:ascii="Segoe UI" w:eastAsiaTheme="minorEastAsia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97389"/>
    <w:rPr>
      <w:rFonts w:eastAsiaTheme="minorEastAsia" w:cs="Times New Roman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97389"/>
    <w:pPr>
      <w:spacing w:before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97389"/>
    <w:rPr>
      <w:rFonts w:eastAsiaTheme="minorEastAsia" w:cs="Times New Roman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7389"/>
    <w:pPr>
      <w:spacing w:before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973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EastAsia" w:hAnsi="Consolas" w:cs="Times New Roman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97389"/>
    <w:pPr>
      <w:spacing w:before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97389"/>
    <w:rPr>
      <w:rFonts w:ascii="Consolas" w:eastAsiaTheme="minorEastAsia" w:hAnsi="Consolas" w:cs="Times New Roman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3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3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unhideWhenUsed/>
    <w:qFormat/>
    <w:rsid w:val="004438EF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7C3C7E"/>
    <w:pPr>
      <w:ind w:left="360" w:hanging="36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7C3C7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C3C7E"/>
    <w:rPr>
      <w:rFonts w:eastAsiaTheme="minorEastAsia" w:cs="Times New Roman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7C3C7E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7C3C7E"/>
    <w:rPr>
      <w:rFonts w:eastAsiaTheme="minorEastAsia" w:cs="Times New Roman"/>
    </w:rPr>
  </w:style>
  <w:style w:type="paragraph" w:customStyle="1" w:styleId="paragraph">
    <w:name w:val="paragraph"/>
    <w:basedOn w:val="Normal"/>
    <w:rsid w:val="003E44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s-HN" w:eastAsia="es-HN"/>
    </w:rPr>
  </w:style>
  <w:style w:type="character" w:customStyle="1" w:styleId="normaltextrun">
    <w:name w:val="normaltextrun"/>
    <w:basedOn w:val="Fuentedeprrafopredeter"/>
    <w:rsid w:val="003E442D"/>
  </w:style>
  <w:style w:type="character" w:customStyle="1" w:styleId="eop">
    <w:name w:val="eop"/>
    <w:basedOn w:val="Fuentedeprrafopredeter"/>
    <w:rsid w:val="003E442D"/>
  </w:style>
  <w:style w:type="table" w:styleId="Tablaconcuadrcula">
    <w:name w:val="Table Grid"/>
    <w:basedOn w:val="Tablanormal"/>
    <w:uiPriority w:val="39"/>
    <w:rsid w:val="00A53E36"/>
    <w:pPr>
      <w:spacing w:before="0"/>
    </w:pPr>
    <w:rPr>
      <w:kern w:val="2"/>
      <w:lang w:val="es-H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stema.proima.PROIMA\AppData\Roaming\Microsoft\Templates\Memorando%20de%20oficina%20(dise&#241;o%20profesional).dotx" TargetMode="External"/></Relationships>
</file>

<file path=word/theme/theme1.xml><?xml version="1.0" encoding="utf-8"?>
<a:theme xmlns:a="http://schemas.openxmlformats.org/drawingml/2006/main" name="Theme1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nvitation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36E5E-5FE3-4A11-B3E6-74A1129C3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Memorando de oficina (diseño profesional).dotx</Template>
  <TotalTime>11</TotalTime>
  <Pages>1</Pages>
  <Words>285</Words>
  <Characters>1723</Characters>
  <Application>Microsoft Office Word</Application>
  <DocSecurity>0</DocSecurity>
  <Lines>46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 Proima</dc:creator>
  <cp:keywords/>
  <dc:description/>
  <cp:lastModifiedBy>Roussbel Medina</cp:lastModifiedBy>
  <cp:revision>10</cp:revision>
  <cp:lastPrinted>2025-12-20T17:55:00Z</cp:lastPrinted>
  <dcterms:created xsi:type="dcterms:W3CDTF">2026-02-10T22:19:00Z</dcterms:created>
  <dcterms:modified xsi:type="dcterms:W3CDTF">2026-03-02T17:31:00Z</dcterms:modified>
</cp:coreProperties>
</file>