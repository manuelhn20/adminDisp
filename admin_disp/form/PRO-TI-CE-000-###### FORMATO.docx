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9562" w14:textId="7D40D54A" w:rsidR="00EA2395" w:rsidRPr="00A53E36" w:rsidRDefault="00EA2395" w:rsidP="00E36439">
      <w:pPr>
        <w:spacing w:before="0"/>
        <w:rPr>
          <w:sz w:val="28"/>
          <w:szCs w:val="28"/>
        </w:rPr>
      </w:pPr>
    </w:p>
    <w:sectPr w:rsidR="00EA2395" w:rsidRPr="00A53E36" w:rsidSect="005A24B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80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B3DEC" w14:textId="77777777" w:rsidR="00FA73AF" w:rsidRDefault="00FA73AF" w:rsidP="00785540">
      <w:pPr>
        <w:spacing w:before="0"/>
      </w:pPr>
      <w:r>
        <w:separator/>
      </w:r>
    </w:p>
  </w:endnote>
  <w:endnote w:type="continuationSeparator" w:id="0">
    <w:p w14:paraId="1472CFD7" w14:textId="77777777" w:rsidR="00FA73AF" w:rsidRDefault="00FA73AF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2D03" w14:textId="77777777" w:rsidR="00AF49F2" w:rsidRDefault="00E05653">
    <w:pPr>
      <w:pStyle w:val="Piedepgina"/>
      <w:framePr w:wrap="around" w:vAnchor="text" w:hAnchor="margin" w:xAlign="center" w:y="1"/>
    </w:pPr>
    <w:r>
      <w:rPr>
        <w:lang w:bidi="es-ES"/>
      </w:rPr>
      <w:fldChar w:fldCharType="begin"/>
    </w:r>
    <w:r>
      <w:rPr>
        <w:lang w:bidi="es-ES"/>
      </w:rPr>
      <w:instrText xml:space="preserve">PAGE  </w:instrText>
    </w:r>
    <w:r>
      <w:rPr>
        <w:lang w:bidi="es-ES"/>
      </w:rPr>
      <w:fldChar w:fldCharType="separate"/>
    </w:r>
    <w:r w:rsidR="00974983">
      <w:rPr>
        <w:noProof/>
        <w:lang w:bidi="es-ES"/>
      </w:rPr>
      <w:t>0</w:t>
    </w:r>
    <w:r>
      <w:rPr>
        <w:lang w:bidi="es-ES"/>
      </w:rPr>
      <w:fldChar w:fldCharType="end"/>
    </w:r>
  </w:p>
  <w:p w14:paraId="2DD8A601" w14:textId="77777777" w:rsidR="00AF49F2" w:rsidRDefault="00AF49F2">
    <w:pPr>
      <w:pStyle w:val="Piedepgina"/>
    </w:pPr>
  </w:p>
  <w:p w14:paraId="6B654D00" w14:textId="77777777" w:rsidR="00AF49F2" w:rsidRDefault="00AF49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6A7E" w14:textId="699918F0" w:rsidR="00341FE4" w:rsidRPr="00EA2395" w:rsidRDefault="00341FE4" w:rsidP="00341FE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="00DB1CDD">
      <w:rPr>
        <w:sz w:val="18"/>
        <w:szCs w:val="18"/>
      </w:rPr>
      <w:t>:</w:t>
    </w:r>
    <w:r w:rsidRPr="00EA2395">
      <w:rPr>
        <w:sz w:val="18"/>
        <w:szCs w:val="18"/>
      </w:rPr>
      <w:t xml:space="preserve"> Gerencia General</w:t>
    </w:r>
  </w:p>
  <w:p w14:paraId="146E2723" w14:textId="77F22124" w:rsidR="00341FE4" w:rsidRDefault="00341FE4" w:rsidP="00341FE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 xml:space="preserve">: </w:t>
    </w:r>
    <w:r w:rsidR="00FB26F2">
      <w:rPr>
        <w:sz w:val="18"/>
        <w:szCs w:val="18"/>
      </w:rPr>
      <w:t>Gerencia</w:t>
    </w:r>
    <w:r w:rsidRPr="00EA2395">
      <w:rPr>
        <w:sz w:val="18"/>
        <w:szCs w:val="18"/>
      </w:rPr>
      <w:t xml:space="preserve"> Administrativ</w:t>
    </w:r>
    <w:r w:rsidR="00FB26F2">
      <w:rPr>
        <w:sz w:val="18"/>
        <w:szCs w:val="18"/>
      </w:rPr>
      <w:t>a</w:t>
    </w:r>
  </w:p>
  <w:p w14:paraId="6B80B999" w14:textId="70A208DF" w:rsidR="00AF49F2" w:rsidRPr="00341FE4" w:rsidRDefault="00341FE4" w:rsidP="00341FE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>: Recursos Humanos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E253" w14:textId="77777777" w:rsidR="003D3A84" w:rsidRPr="00EA2395" w:rsidRDefault="003D3A84" w:rsidP="003D3A8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>: Leonel Aguilar (Gerencia General)</w:t>
    </w:r>
  </w:p>
  <w:p w14:paraId="6124B9CB" w14:textId="77777777" w:rsidR="003D3A84" w:rsidRDefault="003D3A84" w:rsidP="003D3A8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>: Elba Urrutia (Gerente Administrativo)</w:t>
    </w:r>
  </w:p>
  <w:p w14:paraId="3055F9D3" w14:textId="05F9F47B" w:rsidR="003D3A84" w:rsidRPr="003D3A84" w:rsidRDefault="003D3A84" w:rsidP="003D3A8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>: Mirna Guevara (Recursos Humanos)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61D6" w14:textId="77777777" w:rsidR="00FA73AF" w:rsidRDefault="00FA73AF" w:rsidP="00785540">
      <w:pPr>
        <w:spacing w:before="0"/>
      </w:pPr>
      <w:r>
        <w:separator/>
      </w:r>
    </w:p>
  </w:footnote>
  <w:footnote w:type="continuationSeparator" w:id="0">
    <w:p w14:paraId="0CDE23FA" w14:textId="77777777" w:rsidR="00FA73AF" w:rsidRDefault="00FA73AF" w:rsidP="0078554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714" w:type="dxa"/>
      <w:tblLook w:val="04A0" w:firstRow="1" w:lastRow="0" w:firstColumn="1" w:lastColumn="0" w:noHBand="0" w:noVBand="1"/>
    </w:tblPr>
    <w:tblGrid>
      <w:gridCol w:w="1702"/>
      <w:gridCol w:w="6378"/>
      <w:gridCol w:w="2127"/>
    </w:tblGrid>
    <w:tr w:rsidR="00A53E36" w14:paraId="22449AF1" w14:textId="77777777" w:rsidTr="00A53E36">
      <w:trPr>
        <w:trHeight w:val="420"/>
      </w:trPr>
      <w:tc>
        <w:tcPr>
          <w:tcW w:w="1702" w:type="dxa"/>
          <w:vMerge w:val="restart"/>
        </w:tcPr>
        <w:p w14:paraId="3303E558" w14:textId="77777777" w:rsidR="00A53E36" w:rsidRDefault="00A53E36" w:rsidP="00A53E36">
          <w:pPr>
            <w:pStyle w:val="Encabezado"/>
            <w:ind w:left="-677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56425CEF" wp14:editId="4AF43216">
                <wp:simplePos x="0" y="0"/>
                <wp:positionH relativeFrom="column">
                  <wp:posOffset>-31750</wp:posOffset>
                </wp:positionH>
                <wp:positionV relativeFrom="paragraph">
                  <wp:posOffset>15240</wp:posOffset>
                </wp:positionV>
                <wp:extent cx="996950" cy="973129"/>
                <wp:effectExtent l="0" t="0" r="0" b="0"/>
                <wp:wrapNone/>
                <wp:docPr id="1370252440" name="Imagen 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785187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973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78" w:type="dxa"/>
          <w:vAlign w:val="center"/>
        </w:tcPr>
        <w:p w14:paraId="37823F87" w14:textId="77777777" w:rsidR="00A53E36" w:rsidRPr="00CC7C46" w:rsidRDefault="00A53E36" w:rsidP="00A53E36">
          <w:pPr>
            <w:pStyle w:val="Encabezado"/>
            <w:jc w:val="center"/>
            <w:rPr>
              <w:b/>
              <w:bCs/>
            </w:rPr>
          </w:pPr>
          <w:r w:rsidRPr="00A53E36">
            <w:rPr>
              <w:b/>
              <w:bCs/>
            </w:rPr>
            <w:t>PRODUCTOS IMPORTADOS AMERICANOS S.A DE C.V.</w:t>
          </w:r>
        </w:p>
      </w:tc>
      <w:tc>
        <w:tcPr>
          <w:tcW w:w="2127" w:type="dxa"/>
          <w:vMerge w:val="restart"/>
          <w:vAlign w:val="center"/>
        </w:tcPr>
        <w:p w14:paraId="1ACC00BA" w14:textId="797C659D" w:rsidR="00A53E36" w:rsidRDefault="00A53E36" w:rsidP="00A53E36">
          <w:pPr>
            <w:pStyle w:val="Encabezado"/>
            <w:jc w:val="right"/>
          </w:pPr>
          <w:r>
            <w:t>Código:</w:t>
          </w:r>
        </w:p>
        <w:p w14:paraId="1F449B84" w14:textId="33C1FFB6" w:rsidR="00A53E36" w:rsidRDefault="00A53E36" w:rsidP="00A53E36">
          <w:pPr>
            <w:pStyle w:val="Encabezado"/>
            <w:jc w:val="right"/>
          </w:pPr>
          <w:r>
            <w:t>PRO-TI-CE-001</w:t>
          </w:r>
        </w:p>
        <w:p w14:paraId="260ED66B" w14:textId="0D109B60" w:rsidR="00A53E36" w:rsidRDefault="00E36439" w:rsidP="00A53E36">
          <w:pPr>
            <w:pStyle w:val="Encabezado"/>
            <w:jc w:val="right"/>
          </w:pPr>
          <w:r>
            <w:t>[CORRELATIVO]</w:t>
          </w:r>
        </w:p>
      </w:tc>
    </w:tr>
    <w:tr w:rsidR="00A53E36" w14:paraId="3A63F5DF" w14:textId="77777777" w:rsidTr="00A53E36">
      <w:trPr>
        <w:trHeight w:val="694"/>
      </w:trPr>
      <w:tc>
        <w:tcPr>
          <w:tcW w:w="1702" w:type="dxa"/>
          <w:vMerge/>
        </w:tcPr>
        <w:p w14:paraId="3CF8E1BF" w14:textId="77777777" w:rsidR="00A53E36" w:rsidRDefault="00A53E36" w:rsidP="00A53E36">
          <w:pPr>
            <w:pStyle w:val="Encabezado"/>
          </w:pPr>
        </w:p>
      </w:tc>
      <w:tc>
        <w:tcPr>
          <w:tcW w:w="6378" w:type="dxa"/>
          <w:vAlign w:val="center"/>
        </w:tcPr>
        <w:p w14:paraId="32F94031" w14:textId="77777777" w:rsidR="00A53E36" w:rsidRDefault="00A53E36" w:rsidP="00A53E36">
          <w:pPr>
            <w:pStyle w:val="Encabezado"/>
            <w:jc w:val="center"/>
          </w:pPr>
          <w:r>
            <w:t>DEPARTAMENTO DE TECNOLOGÍAS DE LA INFORMACIÓN</w:t>
          </w:r>
        </w:p>
      </w:tc>
      <w:tc>
        <w:tcPr>
          <w:tcW w:w="2127" w:type="dxa"/>
          <w:vMerge/>
          <w:vAlign w:val="center"/>
        </w:tcPr>
        <w:p w14:paraId="1F206F8B" w14:textId="77777777" w:rsidR="00A53E36" w:rsidRDefault="00A53E36" w:rsidP="00A53E36">
          <w:pPr>
            <w:pStyle w:val="Encabezado"/>
            <w:jc w:val="center"/>
          </w:pPr>
        </w:p>
      </w:tc>
    </w:tr>
    <w:tr w:rsidR="00A53E36" w14:paraId="78224873" w14:textId="77777777" w:rsidTr="00A53E36">
      <w:trPr>
        <w:trHeight w:val="421"/>
      </w:trPr>
      <w:tc>
        <w:tcPr>
          <w:tcW w:w="1702" w:type="dxa"/>
          <w:vMerge/>
        </w:tcPr>
        <w:p w14:paraId="27DC45B4" w14:textId="77777777" w:rsidR="00A53E36" w:rsidRDefault="00A53E36" w:rsidP="00A53E36">
          <w:pPr>
            <w:pStyle w:val="Encabezado"/>
          </w:pPr>
        </w:p>
      </w:tc>
      <w:tc>
        <w:tcPr>
          <w:tcW w:w="6378" w:type="dxa"/>
          <w:vAlign w:val="center"/>
        </w:tcPr>
        <w:p w14:paraId="486ACE20" w14:textId="18ACA351" w:rsidR="00A53E36" w:rsidRPr="00982FDF" w:rsidRDefault="00A53E36" w:rsidP="00A53E36">
          <w:pPr>
            <w:pStyle w:val="Encabezado"/>
            <w:jc w:val="center"/>
            <w:rPr>
              <w:b/>
              <w:bCs/>
            </w:rPr>
          </w:pPr>
          <w:r w:rsidRPr="00A53E36">
            <w:rPr>
              <w:b/>
              <w:bCs/>
              <w:sz w:val="24"/>
              <w:szCs w:val="24"/>
              <w:lang w:val="es-ES"/>
            </w:rPr>
            <w:t>CERTIFICADO DE COMPROMISO</w:t>
          </w:r>
        </w:p>
      </w:tc>
      <w:tc>
        <w:tcPr>
          <w:tcW w:w="2127" w:type="dxa"/>
          <w:vAlign w:val="center"/>
        </w:tcPr>
        <w:p w14:paraId="44728342" w14:textId="53F191F2" w:rsidR="00A53E36" w:rsidRDefault="00A53E36" w:rsidP="00A53E36">
          <w:pPr>
            <w:pStyle w:val="Encabezado"/>
            <w:jc w:val="center"/>
          </w:pPr>
          <w:r>
            <w:t>Versión: 1.0</w:t>
          </w:r>
        </w:p>
      </w:tc>
    </w:tr>
  </w:tbl>
  <w:p w14:paraId="2D13B0D1" w14:textId="1061FACD" w:rsidR="00341FE4" w:rsidRPr="00A53E36" w:rsidRDefault="00341FE4" w:rsidP="00A53E36">
    <w:pPr>
      <w:pStyle w:val="Ttulo"/>
      <w:ind w:left="0"/>
      <w:rPr>
        <w:b w:val="0"/>
        <w:bCs/>
        <w:sz w:val="16"/>
        <w:lang w:val="es-H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C849" w14:textId="77777777" w:rsidR="003D3A84" w:rsidRDefault="003D3A84" w:rsidP="003D3A84">
    <w:pPr>
      <w:pStyle w:val="Ttulo"/>
      <w:jc w:val="center"/>
      <w:rPr>
        <w:sz w:val="24"/>
      </w:rPr>
    </w:pP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159AD106" wp14:editId="6F51A05A">
          <wp:simplePos x="0" y="0"/>
          <wp:positionH relativeFrom="margin">
            <wp:posOffset>106045</wp:posOffset>
          </wp:positionH>
          <wp:positionV relativeFrom="topMargin">
            <wp:posOffset>435610</wp:posOffset>
          </wp:positionV>
          <wp:extent cx="781050" cy="669925"/>
          <wp:effectExtent l="0" t="0" r="0" b="0"/>
          <wp:wrapSquare wrapText="bothSides"/>
          <wp:docPr id="826341920" name="Imagen 8263419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669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4"/>
      </w:rPr>
      <w:t>P</w:t>
    </w:r>
    <w:r w:rsidRPr="006215E2">
      <w:rPr>
        <w:sz w:val="24"/>
      </w:rPr>
      <w:t>RODUCTOS IMPORTADOS AMERICANOS S.A DE C.V</w:t>
    </w:r>
  </w:p>
  <w:p w14:paraId="0BF3817F" w14:textId="77777777" w:rsidR="003D3A84" w:rsidRPr="00AE1E33" w:rsidRDefault="003D3A84" w:rsidP="003D3A84">
    <w:pPr>
      <w:pStyle w:val="Ttulo"/>
      <w:spacing w:after="0"/>
      <w:jc w:val="center"/>
      <w:rPr>
        <w:b w:val="0"/>
        <w:bCs/>
        <w:sz w:val="24"/>
      </w:rPr>
    </w:pPr>
    <w:r w:rsidRPr="00AE1E33">
      <w:rPr>
        <w:b w:val="0"/>
        <w:bCs/>
        <w:sz w:val="16"/>
      </w:rPr>
      <w:t>Tegucigalpa,</w:t>
    </w:r>
    <w:r w:rsidRPr="00AE1E33">
      <w:rPr>
        <w:b w:val="0"/>
        <w:bCs/>
        <w:sz w:val="20"/>
        <w:szCs w:val="28"/>
      </w:rPr>
      <w:t xml:space="preserve"> </w:t>
    </w:r>
    <w:r w:rsidRPr="00AE1E33">
      <w:rPr>
        <w:b w:val="0"/>
        <w:bCs/>
        <w:sz w:val="16"/>
      </w:rPr>
      <w:t>Col. Villa Olímpica, Contiguo a Planta Eléctrica de ENEE</w:t>
    </w:r>
  </w:p>
  <w:p w14:paraId="60F9761E" w14:textId="1AA24DAD" w:rsidR="00C835D9" w:rsidRPr="003D3A84" w:rsidRDefault="003D3A84" w:rsidP="003D3A84">
    <w:pPr>
      <w:pStyle w:val="Ttulo"/>
      <w:jc w:val="center"/>
      <w:rPr>
        <w:b w:val="0"/>
        <w:bCs/>
        <w:sz w:val="16"/>
      </w:rPr>
    </w:pPr>
    <w:r w:rsidRPr="00AE1E33">
      <w:rPr>
        <w:b w:val="0"/>
        <w:bCs/>
        <w:sz w:val="16"/>
      </w:rPr>
      <w:t>Tel. 2257-3046</w:t>
    </w:r>
    <w:r>
      <w:rPr>
        <w:b w:val="0"/>
        <w:bCs/>
        <w:sz w:val="16"/>
      </w:rPr>
      <w:t xml:space="preserve">   </w:t>
    </w:r>
    <w:r w:rsidRPr="00AE1E33">
      <w:rPr>
        <w:b w:val="0"/>
        <w:bCs/>
        <w:sz w:val="16"/>
      </w:rPr>
      <w:t xml:space="preserve">2257-3047 </w:t>
    </w:r>
    <w:r>
      <w:rPr>
        <w:b w:val="0"/>
        <w:bCs/>
        <w:sz w:val="16"/>
      </w:rPr>
      <w:t xml:space="preserve">                                </w:t>
    </w:r>
    <w:r w:rsidRPr="00AE1E33">
      <w:rPr>
        <w:b w:val="0"/>
        <w:bCs/>
        <w:sz w:val="16"/>
      </w:rPr>
      <w:t>RTN: 08019006022695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5157E"/>
    <w:multiLevelType w:val="hybridMultilevel"/>
    <w:tmpl w:val="8D6C1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5A766B6"/>
    <w:multiLevelType w:val="hybridMultilevel"/>
    <w:tmpl w:val="D068CF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711E9C"/>
    <w:multiLevelType w:val="multilevel"/>
    <w:tmpl w:val="F50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BE76D6E"/>
    <w:multiLevelType w:val="multilevel"/>
    <w:tmpl w:val="9DD0DD5E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6110E6"/>
    <w:multiLevelType w:val="hybridMultilevel"/>
    <w:tmpl w:val="01E29D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30CB5"/>
    <w:multiLevelType w:val="multilevel"/>
    <w:tmpl w:val="5F583686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818284A"/>
    <w:multiLevelType w:val="hybridMultilevel"/>
    <w:tmpl w:val="0C50B98E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0DE561F"/>
    <w:multiLevelType w:val="hybridMultilevel"/>
    <w:tmpl w:val="34F4F5B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550FB"/>
    <w:multiLevelType w:val="multilevel"/>
    <w:tmpl w:val="4E46251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798F3528"/>
    <w:multiLevelType w:val="multilevel"/>
    <w:tmpl w:val="ACF4B7D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AAC5CEF"/>
    <w:multiLevelType w:val="hybridMultilevel"/>
    <w:tmpl w:val="14C6407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104EA2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63651996">
    <w:abstractNumId w:val="25"/>
  </w:num>
  <w:num w:numId="2" w16cid:durableId="245959216">
    <w:abstractNumId w:val="24"/>
  </w:num>
  <w:num w:numId="3" w16cid:durableId="659698311">
    <w:abstractNumId w:val="20"/>
  </w:num>
  <w:num w:numId="4" w16cid:durableId="1899902551">
    <w:abstractNumId w:val="9"/>
  </w:num>
  <w:num w:numId="5" w16cid:durableId="1804692156">
    <w:abstractNumId w:val="7"/>
  </w:num>
  <w:num w:numId="6" w16cid:durableId="1225794485">
    <w:abstractNumId w:val="6"/>
  </w:num>
  <w:num w:numId="7" w16cid:durableId="159854603">
    <w:abstractNumId w:val="5"/>
  </w:num>
  <w:num w:numId="8" w16cid:durableId="574240476">
    <w:abstractNumId w:val="4"/>
  </w:num>
  <w:num w:numId="9" w16cid:durableId="15351132">
    <w:abstractNumId w:val="8"/>
  </w:num>
  <w:num w:numId="10" w16cid:durableId="1017777420">
    <w:abstractNumId w:val="3"/>
  </w:num>
  <w:num w:numId="11" w16cid:durableId="285963588">
    <w:abstractNumId w:val="2"/>
  </w:num>
  <w:num w:numId="12" w16cid:durableId="1322349474">
    <w:abstractNumId w:val="1"/>
  </w:num>
  <w:num w:numId="13" w16cid:durableId="1397510227">
    <w:abstractNumId w:val="0"/>
  </w:num>
  <w:num w:numId="14" w16cid:durableId="1875919885">
    <w:abstractNumId w:val="18"/>
  </w:num>
  <w:num w:numId="15" w16cid:durableId="2002074022">
    <w:abstractNumId w:val="17"/>
  </w:num>
  <w:num w:numId="16" w16cid:durableId="618145899">
    <w:abstractNumId w:val="28"/>
  </w:num>
  <w:num w:numId="17" w16cid:durableId="1490093262">
    <w:abstractNumId w:val="27"/>
  </w:num>
  <w:num w:numId="18" w16cid:durableId="757289667">
    <w:abstractNumId w:val="19"/>
  </w:num>
  <w:num w:numId="19" w16cid:durableId="1209805643">
    <w:abstractNumId w:val="22"/>
  </w:num>
  <w:num w:numId="20" w16cid:durableId="2037080644">
    <w:abstractNumId w:val="11"/>
  </w:num>
  <w:num w:numId="21" w16cid:durableId="998920325">
    <w:abstractNumId w:val="15"/>
  </w:num>
  <w:num w:numId="22" w16cid:durableId="709183959">
    <w:abstractNumId w:val="13"/>
  </w:num>
  <w:num w:numId="23" w16cid:durableId="1787461067">
    <w:abstractNumId w:val="16"/>
  </w:num>
  <w:num w:numId="24" w16cid:durableId="1634600555">
    <w:abstractNumId w:val="30"/>
  </w:num>
  <w:num w:numId="25" w16cid:durableId="1347295292">
    <w:abstractNumId w:val="23"/>
  </w:num>
  <w:num w:numId="26" w16cid:durableId="376517449">
    <w:abstractNumId w:val="12"/>
  </w:num>
  <w:num w:numId="27" w16cid:durableId="1425951206">
    <w:abstractNumId w:val="29"/>
  </w:num>
  <w:num w:numId="28" w16cid:durableId="665522285">
    <w:abstractNumId w:val="10"/>
  </w:num>
  <w:num w:numId="29" w16cid:durableId="1591700363">
    <w:abstractNumId w:val="14"/>
  </w:num>
  <w:num w:numId="30" w16cid:durableId="1548713294">
    <w:abstractNumId w:val="21"/>
  </w:num>
  <w:num w:numId="31" w16cid:durableId="8641774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47"/>
    <w:rsid w:val="00001E42"/>
    <w:rsid w:val="00001F95"/>
    <w:rsid w:val="00003D68"/>
    <w:rsid w:val="00004F96"/>
    <w:rsid w:val="00005924"/>
    <w:rsid w:val="00011D24"/>
    <w:rsid w:val="00014F90"/>
    <w:rsid w:val="000155FB"/>
    <w:rsid w:val="00020A5D"/>
    <w:rsid w:val="00020AE4"/>
    <w:rsid w:val="000252EE"/>
    <w:rsid w:val="00031130"/>
    <w:rsid w:val="000328E5"/>
    <w:rsid w:val="000330A9"/>
    <w:rsid w:val="00033C75"/>
    <w:rsid w:val="000340D4"/>
    <w:rsid w:val="000364B9"/>
    <w:rsid w:val="0004131B"/>
    <w:rsid w:val="00044539"/>
    <w:rsid w:val="0004585C"/>
    <w:rsid w:val="00046783"/>
    <w:rsid w:val="00046F79"/>
    <w:rsid w:val="00047600"/>
    <w:rsid w:val="00047683"/>
    <w:rsid w:val="00047EF6"/>
    <w:rsid w:val="00051287"/>
    <w:rsid w:val="00052646"/>
    <w:rsid w:val="00052C05"/>
    <w:rsid w:val="00053729"/>
    <w:rsid w:val="00054EBA"/>
    <w:rsid w:val="000604D0"/>
    <w:rsid w:val="0006239F"/>
    <w:rsid w:val="000630E2"/>
    <w:rsid w:val="00065028"/>
    <w:rsid w:val="00066054"/>
    <w:rsid w:val="00070746"/>
    <w:rsid w:val="00072C65"/>
    <w:rsid w:val="0008210D"/>
    <w:rsid w:val="000822F8"/>
    <w:rsid w:val="0008317F"/>
    <w:rsid w:val="00083B08"/>
    <w:rsid w:val="000858BE"/>
    <w:rsid w:val="00090036"/>
    <w:rsid w:val="00090AAF"/>
    <w:rsid w:val="0009154C"/>
    <w:rsid w:val="000934CC"/>
    <w:rsid w:val="0009485C"/>
    <w:rsid w:val="000959CA"/>
    <w:rsid w:val="000A390C"/>
    <w:rsid w:val="000A47E2"/>
    <w:rsid w:val="000A580D"/>
    <w:rsid w:val="000A6FB2"/>
    <w:rsid w:val="000B1C57"/>
    <w:rsid w:val="000B4D86"/>
    <w:rsid w:val="000B4E48"/>
    <w:rsid w:val="000B5435"/>
    <w:rsid w:val="000B5656"/>
    <w:rsid w:val="000B58BF"/>
    <w:rsid w:val="000B5D52"/>
    <w:rsid w:val="000B6928"/>
    <w:rsid w:val="000C1562"/>
    <w:rsid w:val="000C418E"/>
    <w:rsid w:val="000C5F1B"/>
    <w:rsid w:val="000C6B86"/>
    <w:rsid w:val="000C6D7C"/>
    <w:rsid w:val="000C70BA"/>
    <w:rsid w:val="000D4839"/>
    <w:rsid w:val="000D5D72"/>
    <w:rsid w:val="000D5DEE"/>
    <w:rsid w:val="000D6F83"/>
    <w:rsid w:val="000D7DBF"/>
    <w:rsid w:val="000D7E88"/>
    <w:rsid w:val="000E0352"/>
    <w:rsid w:val="000E0D4F"/>
    <w:rsid w:val="000E3A0F"/>
    <w:rsid w:val="000E59A0"/>
    <w:rsid w:val="000E5C0B"/>
    <w:rsid w:val="000E7185"/>
    <w:rsid w:val="000F091A"/>
    <w:rsid w:val="000F3318"/>
    <w:rsid w:val="000F400A"/>
    <w:rsid w:val="000F4863"/>
    <w:rsid w:val="000F4C6E"/>
    <w:rsid w:val="000F5A42"/>
    <w:rsid w:val="000F63BE"/>
    <w:rsid w:val="0010203B"/>
    <w:rsid w:val="00104719"/>
    <w:rsid w:val="001077D4"/>
    <w:rsid w:val="001078E1"/>
    <w:rsid w:val="00112013"/>
    <w:rsid w:val="00115C1C"/>
    <w:rsid w:val="0012082B"/>
    <w:rsid w:val="001210D2"/>
    <w:rsid w:val="0012317B"/>
    <w:rsid w:val="00123E66"/>
    <w:rsid w:val="00123FC5"/>
    <w:rsid w:val="00125A19"/>
    <w:rsid w:val="00125B49"/>
    <w:rsid w:val="00127697"/>
    <w:rsid w:val="00141826"/>
    <w:rsid w:val="00144111"/>
    <w:rsid w:val="00150734"/>
    <w:rsid w:val="0015102A"/>
    <w:rsid w:val="001526EA"/>
    <w:rsid w:val="00162516"/>
    <w:rsid w:val="00162CFA"/>
    <w:rsid w:val="0016326C"/>
    <w:rsid w:val="001661EF"/>
    <w:rsid w:val="00166755"/>
    <w:rsid w:val="0017043A"/>
    <w:rsid w:val="00171788"/>
    <w:rsid w:val="00175476"/>
    <w:rsid w:val="00177D17"/>
    <w:rsid w:val="001818D4"/>
    <w:rsid w:val="00184323"/>
    <w:rsid w:val="00184AD7"/>
    <w:rsid w:val="00187180"/>
    <w:rsid w:val="001919DE"/>
    <w:rsid w:val="0019344A"/>
    <w:rsid w:val="00194CB7"/>
    <w:rsid w:val="00195513"/>
    <w:rsid w:val="001966BE"/>
    <w:rsid w:val="00196D6C"/>
    <w:rsid w:val="001A01A9"/>
    <w:rsid w:val="001A0E45"/>
    <w:rsid w:val="001A1CF2"/>
    <w:rsid w:val="001A3AD3"/>
    <w:rsid w:val="001A45F1"/>
    <w:rsid w:val="001B0F9C"/>
    <w:rsid w:val="001B1B78"/>
    <w:rsid w:val="001B300E"/>
    <w:rsid w:val="001B5952"/>
    <w:rsid w:val="001B6410"/>
    <w:rsid w:val="001C3EF4"/>
    <w:rsid w:val="001C5EEB"/>
    <w:rsid w:val="001C66C7"/>
    <w:rsid w:val="001C7056"/>
    <w:rsid w:val="001D3373"/>
    <w:rsid w:val="001D4293"/>
    <w:rsid w:val="001D45C4"/>
    <w:rsid w:val="001D4952"/>
    <w:rsid w:val="001D6E5D"/>
    <w:rsid w:val="001E19CE"/>
    <w:rsid w:val="001E435E"/>
    <w:rsid w:val="001E5EB1"/>
    <w:rsid w:val="001F1A35"/>
    <w:rsid w:val="001F71CB"/>
    <w:rsid w:val="002021D1"/>
    <w:rsid w:val="00202F31"/>
    <w:rsid w:val="0020446D"/>
    <w:rsid w:val="002068B8"/>
    <w:rsid w:val="00210334"/>
    <w:rsid w:val="00210F10"/>
    <w:rsid w:val="0021350B"/>
    <w:rsid w:val="002156CD"/>
    <w:rsid w:val="00215FE6"/>
    <w:rsid w:val="002160B7"/>
    <w:rsid w:val="00220E49"/>
    <w:rsid w:val="002210B2"/>
    <w:rsid w:val="002230E4"/>
    <w:rsid w:val="00231EF6"/>
    <w:rsid w:val="002329FB"/>
    <w:rsid w:val="00241474"/>
    <w:rsid w:val="00251E18"/>
    <w:rsid w:val="00253796"/>
    <w:rsid w:val="00255878"/>
    <w:rsid w:val="0025658E"/>
    <w:rsid w:val="00260EFA"/>
    <w:rsid w:val="00263421"/>
    <w:rsid w:val="002651BE"/>
    <w:rsid w:val="00265EB9"/>
    <w:rsid w:val="002719B8"/>
    <w:rsid w:val="002803DB"/>
    <w:rsid w:val="00283193"/>
    <w:rsid w:val="00283EB9"/>
    <w:rsid w:val="002846FD"/>
    <w:rsid w:val="00284ADD"/>
    <w:rsid w:val="00284D34"/>
    <w:rsid w:val="002928E3"/>
    <w:rsid w:val="002933CE"/>
    <w:rsid w:val="002937C1"/>
    <w:rsid w:val="00293B83"/>
    <w:rsid w:val="00294028"/>
    <w:rsid w:val="00294C0A"/>
    <w:rsid w:val="00296A3C"/>
    <w:rsid w:val="002A04B7"/>
    <w:rsid w:val="002A2EAD"/>
    <w:rsid w:val="002A55B4"/>
    <w:rsid w:val="002B239D"/>
    <w:rsid w:val="002B56A5"/>
    <w:rsid w:val="002C0666"/>
    <w:rsid w:val="002C2A4F"/>
    <w:rsid w:val="002C5D3D"/>
    <w:rsid w:val="002C76A8"/>
    <w:rsid w:val="002D1A6B"/>
    <w:rsid w:val="002D2EEF"/>
    <w:rsid w:val="002D2F62"/>
    <w:rsid w:val="002D398E"/>
    <w:rsid w:val="002D5365"/>
    <w:rsid w:val="002D6253"/>
    <w:rsid w:val="002D7808"/>
    <w:rsid w:val="002E00DD"/>
    <w:rsid w:val="002E644C"/>
    <w:rsid w:val="002E69AF"/>
    <w:rsid w:val="002E6F91"/>
    <w:rsid w:val="002E70DC"/>
    <w:rsid w:val="002F0021"/>
    <w:rsid w:val="002F0259"/>
    <w:rsid w:val="002F0A6F"/>
    <w:rsid w:val="002F264D"/>
    <w:rsid w:val="002F4DB8"/>
    <w:rsid w:val="00303D29"/>
    <w:rsid w:val="00306FFB"/>
    <w:rsid w:val="00307087"/>
    <w:rsid w:val="00310069"/>
    <w:rsid w:val="00310086"/>
    <w:rsid w:val="00310F93"/>
    <w:rsid w:val="003120AD"/>
    <w:rsid w:val="00312683"/>
    <w:rsid w:val="00312E29"/>
    <w:rsid w:val="003158F6"/>
    <w:rsid w:val="003177FA"/>
    <w:rsid w:val="003178A4"/>
    <w:rsid w:val="0031796A"/>
    <w:rsid w:val="00317AE3"/>
    <w:rsid w:val="00320BDB"/>
    <w:rsid w:val="00321D9B"/>
    <w:rsid w:val="003235C7"/>
    <w:rsid w:val="00323D7C"/>
    <w:rsid w:val="00323D87"/>
    <w:rsid w:val="00325303"/>
    <w:rsid w:val="003307CC"/>
    <w:rsid w:val="003357A0"/>
    <w:rsid w:val="00335F15"/>
    <w:rsid w:val="003363BE"/>
    <w:rsid w:val="00336A9C"/>
    <w:rsid w:val="00340C26"/>
    <w:rsid w:val="00341FE4"/>
    <w:rsid w:val="00342824"/>
    <w:rsid w:val="00343FAA"/>
    <w:rsid w:val="00346426"/>
    <w:rsid w:val="003467B9"/>
    <w:rsid w:val="00347293"/>
    <w:rsid w:val="00350404"/>
    <w:rsid w:val="00351503"/>
    <w:rsid w:val="00353F8C"/>
    <w:rsid w:val="0035445D"/>
    <w:rsid w:val="00355CE9"/>
    <w:rsid w:val="00356822"/>
    <w:rsid w:val="00363281"/>
    <w:rsid w:val="003664E9"/>
    <w:rsid w:val="00367003"/>
    <w:rsid w:val="003678E8"/>
    <w:rsid w:val="003716E3"/>
    <w:rsid w:val="003739AE"/>
    <w:rsid w:val="00374131"/>
    <w:rsid w:val="0037428D"/>
    <w:rsid w:val="00380166"/>
    <w:rsid w:val="0038144B"/>
    <w:rsid w:val="00382202"/>
    <w:rsid w:val="003826F1"/>
    <w:rsid w:val="00382B7E"/>
    <w:rsid w:val="00383DC0"/>
    <w:rsid w:val="00384859"/>
    <w:rsid w:val="003855F7"/>
    <w:rsid w:val="00391E89"/>
    <w:rsid w:val="00393F46"/>
    <w:rsid w:val="00395914"/>
    <w:rsid w:val="003A2A2B"/>
    <w:rsid w:val="003A350C"/>
    <w:rsid w:val="003A3A4A"/>
    <w:rsid w:val="003A48D7"/>
    <w:rsid w:val="003A4FAE"/>
    <w:rsid w:val="003A6CB2"/>
    <w:rsid w:val="003B25E1"/>
    <w:rsid w:val="003B287D"/>
    <w:rsid w:val="003B467E"/>
    <w:rsid w:val="003B700D"/>
    <w:rsid w:val="003C0A4B"/>
    <w:rsid w:val="003C3C9C"/>
    <w:rsid w:val="003C4CDA"/>
    <w:rsid w:val="003C7F43"/>
    <w:rsid w:val="003D3A84"/>
    <w:rsid w:val="003D5579"/>
    <w:rsid w:val="003D6CB1"/>
    <w:rsid w:val="003E1C3E"/>
    <w:rsid w:val="003E442D"/>
    <w:rsid w:val="003E6CDA"/>
    <w:rsid w:val="003E6E6E"/>
    <w:rsid w:val="003E7F96"/>
    <w:rsid w:val="003F22C6"/>
    <w:rsid w:val="003F6145"/>
    <w:rsid w:val="004061AB"/>
    <w:rsid w:val="00406609"/>
    <w:rsid w:val="0040686F"/>
    <w:rsid w:val="00407477"/>
    <w:rsid w:val="004129D4"/>
    <w:rsid w:val="00413D2D"/>
    <w:rsid w:val="00414BB0"/>
    <w:rsid w:val="004153A4"/>
    <w:rsid w:val="004168A5"/>
    <w:rsid w:val="0041726D"/>
    <w:rsid w:val="004215FE"/>
    <w:rsid w:val="00422544"/>
    <w:rsid w:val="00423D22"/>
    <w:rsid w:val="004250DB"/>
    <w:rsid w:val="0042641D"/>
    <w:rsid w:val="0042791E"/>
    <w:rsid w:val="0043386B"/>
    <w:rsid w:val="00434815"/>
    <w:rsid w:val="00435278"/>
    <w:rsid w:val="0043631D"/>
    <w:rsid w:val="004404FD"/>
    <w:rsid w:val="00441555"/>
    <w:rsid w:val="0044378A"/>
    <w:rsid w:val="004438EF"/>
    <w:rsid w:val="0044526A"/>
    <w:rsid w:val="0045017E"/>
    <w:rsid w:val="00452E6F"/>
    <w:rsid w:val="00455871"/>
    <w:rsid w:val="0045775B"/>
    <w:rsid w:val="00457DC0"/>
    <w:rsid w:val="0046065F"/>
    <w:rsid w:val="00460E2B"/>
    <w:rsid w:val="004657C5"/>
    <w:rsid w:val="00466A1C"/>
    <w:rsid w:val="004708B3"/>
    <w:rsid w:val="00470AC5"/>
    <w:rsid w:val="00473455"/>
    <w:rsid w:val="00473B5C"/>
    <w:rsid w:val="00475865"/>
    <w:rsid w:val="004833A4"/>
    <w:rsid w:val="00485554"/>
    <w:rsid w:val="00485F55"/>
    <w:rsid w:val="00486CA3"/>
    <w:rsid w:val="00491BEC"/>
    <w:rsid w:val="00492E39"/>
    <w:rsid w:val="004933CE"/>
    <w:rsid w:val="004944E0"/>
    <w:rsid w:val="004960EB"/>
    <w:rsid w:val="0049641C"/>
    <w:rsid w:val="00496FD4"/>
    <w:rsid w:val="004A1EA9"/>
    <w:rsid w:val="004A24E6"/>
    <w:rsid w:val="004A26BF"/>
    <w:rsid w:val="004A53FB"/>
    <w:rsid w:val="004A7A06"/>
    <w:rsid w:val="004B004A"/>
    <w:rsid w:val="004B4590"/>
    <w:rsid w:val="004B5343"/>
    <w:rsid w:val="004B648E"/>
    <w:rsid w:val="004B6769"/>
    <w:rsid w:val="004C0AFD"/>
    <w:rsid w:val="004C1FD9"/>
    <w:rsid w:val="004C272E"/>
    <w:rsid w:val="004C3DAA"/>
    <w:rsid w:val="004C59A8"/>
    <w:rsid w:val="004C6C2A"/>
    <w:rsid w:val="004C74A1"/>
    <w:rsid w:val="004D1710"/>
    <w:rsid w:val="004D516A"/>
    <w:rsid w:val="004D5516"/>
    <w:rsid w:val="004D6B10"/>
    <w:rsid w:val="004E174D"/>
    <w:rsid w:val="004E7508"/>
    <w:rsid w:val="004F4C24"/>
    <w:rsid w:val="004F5493"/>
    <w:rsid w:val="004F78AD"/>
    <w:rsid w:val="00503464"/>
    <w:rsid w:val="00507ADB"/>
    <w:rsid w:val="0051067E"/>
    <w:rsid w:val="00511593"/>
    <w:rsid w:val="00514D5C"/>
    <w:rsid w:val="00520D73"/>
    <w:rsid w:val="005218A3"/>
    <w:rsid w:val="00521FEE"/>
    <w:rsid w:val="00522D3E"/>
    <w:rsid w:val="00526109"/>
    <w:rsid w:val="00527B27"/>
    <w:rsid w:val="0053138F"/>
    <w:rsid w:val="00533BBD"/>
    <w:rsid w:val="00535F8E"/>
    <w:rsid w:val="00541400"/>
    <w:rsid w:val="00541E8B"/>
    <w:rsid w:val="00544DF1"/>
    <w:rsid w:val="00545264"/>
    <w:rsid w:val="00552092"/>
    <w:rsid w:val="00552E8B"/>
    <w:rsid w:val="00552F14"/>
    <w:rsid w:val="00557948"/>
    <w:rsid w:val="005644FA"/>
    <w:rsid w:val="00565229"/>
    <w:rsid w:val="00565A51"/>
    <w:rsid w:val="005718A2"/>
    <w:rsid w:val="0057214A"/>
    <w:rsid w:val="00572B45"/>
    <w:rsid w:val="005738EB"/>
    <w:rsid w:val="005750FD"/>
    <w:rsid w:val="00577DE2"/>
    <w:rsid w:val="00584D8E"/>
    <w:rsid w:val="00591264"/>
    <w:rsid w:val="00594927"/>
    <w:rsid w:val="00597F54"/>
    <w:rsid w:val="005A0046"/>
    <w:rsid w:val="005A13EB"/>
    <w:rsid w:val="005A24B6"/>
    <w:rsid w:val="005A2AE5"/>
    <w:rsid w:val="005A7A78"/>
    <w:rsid w:val="005B185F"/>
    <w:rsid w:val="005B55E3"/>
    <w:rsid w:val="005B5BE9"/>
    <w:rsid w:val="005C0565"/>
    <w:rsid w:val="005C1C75"/>
    <w:rsid w:val="005C3344"/>
    <w:rsid w:val="005C3739"/>
    <w:rsid w:val="005C4474"/>
    <w:rsid w:val="005C669E"/>
    <w:rsid w:val="005D21A2"/>
    <w:rsid w:val="005D3CE1"/>
    <w:rsid w:val="005D4657"/>
    <w:rsid w:val="005D5553"/>
    <w:rsid w:val="005E0F4E"/>
    <w:rsid w:val="005E2228"/>
    <w:rsid w:val="005E3677"/>
    <w:rsid w:val="005E5043"/>
    <w:rsid w:val="005E5528"/>
    <w:rsid w:val="005E6412"/>
    <w:rsid w:val="005E72B5"/>
    <w:rsid w:val="005E751C"/>
    <w:rsid w:val="005F2134"/>
    <w:rsid w:val="005F2C87"/>
    <w:rsid w:val="005F2F26"/>
    <w:rsid w:val="005F531C"/>
    <w:rsid w:val="0060079E"/>
    <w:rsid w:val="00601416"/>
    <w:rsid w:val="00601E0B"/>
    <w:rsid w:val="00604047"/>
    <w:rsid w:val="0060458E"/>
    <w:rsid w:val="006047E1"/>
    <w:rsid w:val="00607279"/>
    <w:rsid w:val="00610E6C"/>
    <w:rsid w:val="00610FA4"/>
    <w:rsid w:val="00612E99"/>
    <w:rsid w:val="00615A1D"/>
    <w:rsid w:val="00617562"/>
    <w:rsid w:val="006215E2"/>
    <w:rsid w:val="006259BF"/>
    <w:rsid w:val="006270F2"/>
    <w:rsid w:val="006276FA"/>
    <w:rsid w:val="00631CE1"/>
    <w:rsid w:val="006322D4"/>
    <w:rsid w:val="00636059"/>
    <w:rsid w:val="00637931"/>
    <w:rsid w:val="00641727"/>
    <w:rsid w:val="006417F0"/>
    <w:rsid w:val="00642843"/>
    <w:rsid w:val="006442DD"/>
    <w:rsid w:val="00646132"/>
    <w:rsid w:val="0064663E"/>
    <w:rsid w:val="00647081"/>
    <w:rsid w:val="00647188"/>
    <w:rsid w:val="006514B2"/>
    <w:rsid w:val="00655FB7"/>
    <w:rsid w:val="00657EDD"/>
    <w:rsid w:val="006608F1"/>
    <w:rsid w:val="00663F0B"/>
    <w:rsid w:val="00664BCF"/>
    <w:rsid w:val="00664D1A"/>
    <w:rsid w:val="00666E40"/>
    <w:rsid w:val="00667DA1"/>
    <w:rsid w:val="006719EF"/>
    <w:rsid w:val="00671A49"/>
    <w:rsid w:val="00671FAB"/>
    <w:rsid w:val="00672CED"/>
    <w:rsid w:val="00676E17"/>
    <w:rsid w:val="00680166"/>
    <w:rsid w:val="00683DBA"/>
    <w:rsid w:val="00685677"/>
    <w:rsid w:val="00690F96"/>
    <w:rsid w:val="00694ED2"/>
    <w:rsid w:val="006954E2"/>
    <w:rsid w:val="00697389"/>
    <w:rsid w:val="00697721"/>
    <w:rsid w:val="006A0C25"/>
    <w:rsid w:val="006A1C08"/>
    <w:rsid w:val="006A2117"/>
    <w:rsid w:val="006A3CE7"/>
    <w:rsid w:val="006A429D"/>
    <w:rsid w:val="006A6D75"/>
    <w:rsid w:val="006B2917"/>
    <w:rsid w:val="006B3B1A"/>
    <w:rsid w:val="006B3E50"/>
    <w:rsid w:val="006B4832"/>
    <w:rsid w:val="006B53AC"/>
    <w:rsid w:val="006B61CF"/>
    <w:rsid w:val="006B7784"/>
    <w:rsid w:val="006B7AAE"/>
    <w:rsid w:val="006B7DAD"/>
    <w:rsid w:val="006C1297"/>
    <w:rsid w:val="006C2D80"/>
    <w:rsid w:val="006C2DF7"/>
    <w:rsid w:val="006C4861"/>
    <w:rsid w:val="006C77DA"/>
    <w:rsid w:val="006D1081"/>
    <w:rsid w:val="006D1F53"/>
    <w:rsid w:val="006D4FC5"/>
    <w:rsid w:val="006D5CED"/>
    <w:rsid w:val="006E01E7"/>
    <w:rsid w:val="006E0BD1"/>
    <w:rsid w:val="006E0E36"/>
    <w:rsid w:val="006E18C5"/>
    <w:rsid w:val="006E2AAD"/>
    <w:rsid w:val="006E3AFE"/>
    <w:rsid w:val="006E7C21"/>
    <w:rsid w:val="006F0A68"/>
    <w:rsid w:val="006F312D"/>
    <w:rsid w:val="006F36DE"/>
    <w:rsid w:val="006F6496"/>
    <w:rsid w:val="00700C70"/>
    <w:rsid w:val="00701BB4"/>
    <w:rsid w:val="00703F2E"/>
    <w:rsid w:val="00711EEB"/>
    <w:rsid w:val="00712638"/>
    <w:rsid w:val="00712FD4"/>
    <w:rsid w:val="00714C29"/>
    <w:rsid w:val="00715296"/>
    <w:rsid w:val="00715650"/>
    <w:rsid w:val="00715E2E"/>
    <w:rsid w:val="007209EC"/>
    <w:rsid w:val="00733798"/>
    <w:rsid w:val="00735B81"/>
    <w:rsid w:val="007369F5"/>
    <w:rsid w:val="00740B98"/>
    <w:rsid w:val="00742FDB"/>
    <w:rsid w:val="007447D7"/>
    <w:rsid w:val="00750032"/>
    <w:rsid w:val="00753B58"/>
    <w:rsid w:val="007549CB"/>
    <w:rsid w:val="0076099B"/>
    <w:rsid w:val="007643EB"/>
    <w:rsid w:val="00765C81"/>
    <w:rsid w:val="0076650E"/>
    <w:rsid w:val="0076741B"/>
    <w:rsid w:val="00770614"/>
    <w:rsid w:val="007726B8"/>
    <w:rsid w:val="00773388"/>
    <w:rsid w:val="00774A2C"/>
    <w:rsid w:val="00775E41"/>
    <w:rsid w:val="00780576"/>
    <w:rsid w:val="00783643"/>
    <w:rsid w:val="00784550"/>
    <w:rsid w:val="00784845"/>
    <w:rsid w:val="0078530C"/>
    <w:rsid w:val="00785540"/>
    <w:rsid w:val="007859F1"/>
    <w:rsid w:val="007878B3"/>
    <w:rsid w:val="00792736"/>
    <w:rsid w:val="00792839"/>
    <w:rsid w:val="007941E4"/>
    <w:rsid w:val="00794B03"/>
    <w:rsid w:val="007957BC"/>
    <w:rsid w:val="00795CCB"/>
    <w:rsid w:val="007A1386"/>
    <w:rsid w:val="007A2881"/>
    <w:rsid w:val="007A31DB"/>
    <w:rsid w:val="007A5E8D"/>
    <w:rsid w:val="007A7276"/>
    <w:rsid w:val="007B1550"/>
    <w:rsid w:val="007B3FBF"/>
    <w:rsid w:val="007B6E1C"/>
    <w:rsid w:val="007B7101"/>
    <w:rsid w:val="007C1C95"/>
    <w:rsid w:val="007C34B5"/>
    <w:rsid w:val="007C3C7E"/>
    <w:rsid w:val="007C5E55"/>
    <w:rsid w:val="007D099C"/>
    <w:rsid w:val="007D56A0"/>
    <w:rsid w:val="007D7B98"/>
    <w:rsid w:val="007E07B2"/>
    <w:rsid w:val="007E2830"/>
    <w:rsid w:val="007E2BFB"/>
    <w:rsid w:val="007E50B3"/>
    <w:rsid w:val="007E69B3"/>
    <w:rsid w:val="007F4FB9"/>
    <w:rsid w:val="00800945"/>
    <w:rsid w:val="00801402"/>
    <w:rsid w:val="00803175"/>
    <w:rsid w:val="00803908"/>
    <w:rsid w:val="00803EB3"/>
    <w:rsid w:val="00812543"/>
    <w:rsid w:val="00815548"/>
    <w:rsid w:val="0081729F"/>
    <w:rsid w:val="0082176A"/>
    <w:rsid w:val="00821AF1"/>
    <w:rsid w:val="008239CF"/>
    <w:rsid w:val="0082490A"/>
    <w:rsid w:val="0082495D"/>
    <w:rsid w:val="0082501C"/>
    <w:rsid w:val="00825EFC"/>
    <w:rsid w:val="00826E56"/>
    <w:rsid w:val="008279D4"/>
    <w:rsid w:val="00831595"/>
    <w:rsid w:val="00831DD9"/>
    <w:rsid w:val="00831EAA"/>
    <w:rsid w:val="008330EE"/>
    <w:rsid w:val="00835890"/>
    <w:rsid w:val="00841A2D"/>
    <w:rsid w:val="008421E2"/>
    <w:rsid w:val="0084280B"/>
    <w:rsid w:val="00845B1D"/>
    <w:rsid w:val="0085152B"/>
    <w:rsid w:val="00853970"/>
    <w:rsid w:val="008545E5"/>
    <w:rsid w:val="008545F2"/>
    <w:rsid w:val="008552F5"/>
    <w:rsid w:val="00856CAF"/>
    <w:rsid w:val="00860295"/>
    <w:rsid w:val="0086585F"/>
    <w:rsid w:val="00870A92"/>
    <w:rsid w:val="00871FC9"/>
    <w:rsid w:val="00872F4B"/>
    <w:rsid w:val="008742AF"/>
    <w:rsid w:val="008775B4"/>
    <w:rsid w:val="0088092C"/>
    <w:rsid w:val="00880E27"/>
    <w:rsid w:val="0088270F"/>
    <w:rsid w:val="00882D7E"/>
    <w:rsid w:val="00884844"/>
    <w:rsid w:val="0089161E"/>
    <w:rsid w:val="008923E7"/>
    <w:rsid w:val="00897706"/>
    <w:rsid w:val="008A42D0"/>
    <w:rsid w:val="008A6F4F"/>
    <w:rsid w:val="008B0717"/>
    <w:rsid w:val="008B08E4"/>
    <w:rsid w:val="008B3F11"/>
    <w:rsid w:val="008B440C"/>
    <w:rsid w:val="008B5843"/>
    <w:rsid w:val="008C1098"/>
    <w:rsid w:val="008D168B"/>
    <w:rsid w:val="008D4267"/>
    <w:rsid w:val="008D4E17"/>
    <w:rsid w:val="008D588C"/>
    <w:rsid w:val="008D6306"/>
    <w:rsid w:val="008E04D0"/>
    <w:rsid w:val="008E1417"/>
    <w:rsid w:val="008E2804"/>
    <w:rsid w:val="008E2BAD"/>
    <w:rsid w:val="008E59F5"/>
    <w:rsid w:val="008E6A82"/>
    <w:rsid w:val="008E7B27"/>
    <w:rsid w:val="008E7C7F"/>
    <w:rsid w:val="008F2D4F"/>
    <w:rsid w:val="008F37FC"/>
    <w:rsid w:val="008F4E18"/>
    <w:rsid w:val="008F6B80"/>
    <w:rsid w:val="008F7BA3"/>
    <w:rsid w:val="00902AA5"/>
    <w:rsid w:val="00910A75"/>
    <w:rsid w:val="00911420"/>
    <w:rsid w:val="009128E7"/>
    <w:rsid w:val="0091322A"/>
    <w:rsid w:val="009156E6"/>
    <w:rsid w:val="00921A28"/>
    <w:rsid w:val="009224F3"/>
    <w:rsid w:val="00922B11"/>
    <w:rsid w:val="009278E2"/>
    <w:rsid w:val="00930EE2"/>
    <w:rsid w:val="00931291"/>
    <w:rsid w:val="00931B30"/>
    <w:rsid w:val="00932A67"/>
    <w:rsid w:val="009334E2"/>
    <w:rsid w:val="0093365D"/>
    <w:rsid w:val="00933B8F"/>
    <w:rsid w:val="00933E9C"/>
    <w:rsid w:val="009365F3"/>
    <w:rsid w:val="009371CE"/>
    <w:rsid w:val="00937791"/>
    <w:rsid w:val="00941733"/>
    <w:rsid w:val="00941CE1"/>
    <w:rsid w:val="00942972"/>
    <w:rsid w:val="00943E78"/>
    <w:rsid w:val="00945FA3"/>
    <w:rsid w:val="0094691B"/>
    <w:rsid w:val="00947706"/>
    <w:rsid w:val="009503F5"/>
    <w:rsid w:val="00952627"/>
    <w:rsid w:val="00955723"/>
    <w:rsid w:val="00961876"/>
    <w:rsid w:val="0096448C"/>
    <w:rsid w:val="00970129"/>
    <w:rsid w:val="00970406"/>
    <w:rsid w:val="00970C7F"/>
    <w:rsid w:val="009725F0"/>
    <w:rsid w:val="009732B3"/>
    <w:rsid w:val="00973BB9"/>
    <w:rsid w:val="00974983"/>
    <w:rsid w:val="00976E5D"/>
    <w:rsid w:val="009806B1"/>
    <w:rsid w:val="009812EF"/>
    <w:rsid w:val="00982B88"/>
    <w:rsid w:val="00983DF2"/>
    <w:rsid w:val="009846F0"/>
    <w:rsid w:val="00985CEB"/>
    <w:rsid w:val="009910D2"/>
    <w:rsid w:val="0099233A"/>
    <w:rsid w:val="00992F2E"/>
    <w:rsid w:val="00993839"/>
    <w:rsid w:val="00993BFA"/>
    <w:rsid w:val="00993E24"/>
    <w:rsid w:val="00993EB5"/>
    <w:rsid w:val="009956F6"/>
    <w:rsid w:val="00996016"/>
    <w:rsid w:val="009A01A1"/>
    <w:rsid w:val="009A31A5"/>
    <w:rsid w:val="009A3D23"/>
    <w:rsid w:val="009A4235"/>
    <w:rsid w:val="009A43FC"/>
    <w:rsid w:val="009A4BCB"/>
    <w:rsid w:val="009A4EC1"/>
    <w:rsid w:val="009B0762"/>
    <w:rsid w:val="009B0E77"/>
    <w:rsid w:val="009B5D3B"/>
    <w:rsid w:val="009C291B"/>
    <w:rsid w:val="009C7183"/>
    <w:rsid w:val="009D0280"/>
    <w:rsid w:val="009D11C3"/>
    <w:rsid w:val="009D1325"/>
    <w:rsid w:val="009D390E"/>
    <w:rsid w:val="009D786A"/>
    <w:rsid w:val="009E01B1"/>
    <w:rsid w:val="009E4628"/>
    <w:rsid w:val="009E68BD"/>
    <w:rsid w:val="009F2512"/>
    <w:rsid w:val="009F488B"/>
    <w:rsid w:val="009F4B25"/>
    <w:rsid w:val="009F53A3"/>
    <w:rsid w:val="00A00121"/>
    <w:rsid w:val="00A00949"/>
    <w:rsid w:val="00A014B0"/>
    <w:rsid w:val="00A02F6E"/>
    <w:rsid w:val="00A031CF"/>
    <w:rsid w:val="00A0346E"/>
    <w:rsid w:val="00A0358F"/>
    <w:rsid w:val="00A05CF8"/>
    <w:rsid w:val="00A07452"/>
    <w:rsid w:val="00A076FF"/>
    <w:rsid w:val="00A128EF"/>
    <w:rsid w:val="00A12EC9"/>
    <w:rsid w:val="00A15908"/>
    <w:rsid w:val="00A1727E"/>
    <w:rsid w:val="00A22796"/>
    <w:rsid w:val="00A23867"/>
    <w:rsid w:val="00A24F5F"/>
    <w:rsid w:val="00A26F15"/>
    <w:rsid w:val="00A32140"/>
    <w:rsid w:val="00A32B7F"/>
    <w:rsid w:val="00A3308E"/>
    <w:rsid w:val="00A366C5"/>
    <w:rsid w:val="00A40F18"/>
    <w:rsid w:val="00A417E4"/>
    <w:rsid w:val="00A42B80"/>
    <w:rsid w:val="00A43499"/>
    <w:rsid w:val="00A440E1"/>
    <w:rsid w:val="00A451EE"/>
    <w:rsid w:val="00A457DD"/>
    <w:rsid w:val="00A45C01"/>
    <w:rsid w:val="00A46B30"/>
    <w:rsid w:val="00A46F4C"/>
    <w:rsid w:val="00A4728D"/>
    <w:rsid w:val="00A47C05"/>
    <w:rsid w:val="00A47D10"/>
    <w:rsid w:val="00A47EA3"/>
    <w:rsid w:val="00A51ED7"/>
    <w:rsid w:val="00A520BA"/>
    <w:rsid w:val="00A53CD4"/>
    <w:rsid w:val="00A53E36"/>
    <w:rsid w:val="00A54713"/>
    <w:rsid w:val="00A54B3B"/>
    <w:rsid w:val="00A5587C"/>
    <w:rsid w:val="00A57B1D"/>
    <w:rsid w:val="00A624ED"/>
    <w:rsid w:val="00A62DE4"/>
    <w:rsid w:val="00A62F17"/>
    <w:rsid w:val="00A657A6"/>
    <w:rsid w:val="00A674B4"/>
    <w:rsid w:val="00A706A5"/>
    <w:rsid w:val="00A70D9B"/>
    <w:rsid w:val="00A71447"/>
    <w:rsid w:val="00A71CE8"/>
    <w:rsid w:val="00A73E24"/>
    <w:rsid w:val="00A74907"/>
    <w:rsid w:val="00A74F30"/>
    <w:rsid w:val="00A76D92"/>
    <w:rsid w:val="00A8172A"/>
    <w:rsid w:val="00A82FC1"/>
    <w:rsid w:val="00A84979"/>
    <w:rsid w:val="00A86CEA"/>
    <w:rsid w:val="00A87138"/>
    <w:rsid w:val="00A87926"/>
    <w:rsid w:val="00A90594"/>
    <w:rsid w:val="00A9293F"/>
    <w:rsid w:val="00A96905"/>
    <w:rsid w:val="00AA06A3"/>
    <w:rsid w:val="00AA0904"/>
    <w:rsid w:val="00AA245F"/>
    <w:rsid w:val="00AA318D"/>
    <w:rsid w:val="00AA42D0"/>
    <w:rsid w:val="00AA5BF4"/>
    <w:rsid w:val="00AA6A99"/>
    <w:rsid w:val="00AB018D"/>
    <w:rsid w:val="00AB0AAF"/>
    <w:rsid w:val="00AB1F1C"/>
    <w:rsid w:val="00AB25D0"/>
    <w:rsid w:val="00AB3716"/>
    <w:rsid w:val="00AB44F8"/>
    <w:rsid w:val="00AB4A25"/>
    <w:rsid w:val="00AB7E45"/>
    <w:rsid w:val="00AC4F4F"/>
    <w:rsid w:val="00AD16BD"/>
    <w:rsid w:val="00AD1BF3"/>
    <w:rsid w:val="00AD2D28"/>
    <w:rsid w:val="00AD2DCF"/>
    <w:rsid w:val="00AD5EA6"/>
    <w:rsid w:val="00AE4789"/>
    <w:rsid w:val="00AE50E7"/>
    <w:rsid w:val="00AE61DA"/>
    <w:rsid w:val="00AE6D35"/>
    <w:rsid w:val="00AE756F"/>
    <w:rsid w:val="00AE7686"/>
    <w:rsid w:val="00AE79FD"/>
    <w:rsid w:val="00AF00D5"/>
    <w:rsid w:val="00AF1968"/>
    <w:rsid w:val="00AF49F2"/>
    <w:rsid w:val="00AF5310"/>
    <w:rsid w:val="00AF578E"/>
    <w:rsid w:val="00AF5A63"/>
    <w:rsid w:val="00B01236"/>
    <w:rsid w:val="00B0271F"/>
    <w:rsid w:val="00B02AA3"/>
    <w:rsid w:val="00B04CE6"/>
    <w:rsid w:val="00B067BD"/>
    <w:rsid w:val="00B115A8"/>
    <w:rsid w:val="00B11F9E"/>
    <w:rsid w:val="00B1299A"/>
    <w:rsid w:val="00B14890"/>
    <w:rsid w:val="00B154AA"/>
    <w:rsid w:val="00B15747"/>
    <w:rsid w:val="00B21F37"/>
    <w:rsid w:val="00B22E18"/>
    <w:rsid w:val="00B23FA3"/>
    <w:rsid w:val="00B269F1"/>
    <w:rsid w:val="00B31CC2"/>
    <w:rsid w:val="00B33027"/>
    <w:rsid w:val="00B37EBD"/>
    <w:rsid w:val="00B402D9"/>
    <w:rsid w:val="00B424FE"/>
    <w:rsid w:val="00B46836"/>
    <w:rsid w:val="00B5041D"/>
    <w:rsid w:val="00B51975"/>
    <w:rsid w:val="00B52951"/>
    <w:rsid w:val="00B53F85"/>
    <w:rsid w:val="00B544C9"/>
    <w:rsid w:val="00B54B7B"/>
    <w:rsid w:val="00B553EB"/>
    <w:rsid w:val="00B56E8C"/>
    <w:rsid w:val="00B60206"/>
    <w:rsid w:val="00B60EE0"/>
    <w:rsid w:val="00B61C20"/>
    <w:rsid w:val="00B6253D"/>
    <w:rsid w:val="00B62C03"/>
    <w:rsid w:val="00B6357E"/>
    <w:rsid w:val="00B64246"/>
    <w:rsid w:val="00B710D8"/>
    <w:rsid w:val="00B7220E"/>
    <w:rsid w:val="00B72750"/>
    <w:rsid w:val="00B737C4"/>
    <w:rsid w:val="00B76664"/>
    <w:rsid w:val="00B76CF2"/>
    <w:rsid w:val="00B7793D"/>
    <w:rsid w:val="00B81DE3"/>
    <w:rsid w:val="00B8323E"/>
    <w:rsid w:val="00B83E67"/>
    <w:rsid w:val="00B857AE"/>
    <w:rsid w:val="00B87F5C"/>
    <w:rsid w:val="00B90266"/>
    <w:rsid w:val="00B902C6"/>
    <w:rsid w:val="00B91081"/>
    <w:rsid w:val="00B91FAB"/>
    <w:rsid w:val="00B9363D"/>
    <w:rsid w:val="00B94FFC"/>
    <w:rsid w:val="00B95EB3"/>
    <w:rsid w:val="00B96300"/>
    <w:rsid w:val="00BA09B0"/>
    <w:rsid w:val="00BA329D"/>
    <w:rsid w:val="00BA5F61"/>
    <w:rsid w:val="00BA688B"/>
    <w:rsid w:val="00BB23BE"/>
    <w:rsid w:val="00BB5CE9"/>
    <w:rsid w:val="00BB6DCA"/>
    <w:rsid w:val="00BB7A38"/>
    <w:rsid w:val="00BC020E"/>
    <w:rsid w:val="00BC1C28"/>
    <w:rsid w:val="00BC356F"/>
    <w:rsid w:val="00BC4965"/>
    <w:rsid w:val="00BC4D74"/>
    <w:rsid w:val="00BC4E39"/>
    <w:rsid w:val="00BC5231"/>
    <w:rsid w:val="00BD08B1"/>
    <w:rsid w:val="00BD0AFD"/>
    <w:rsid w:val="00BD18BB"/>
    <w:rsid w:val="00BD3146"/>
    <w:rsid w:val="00BD6096"/>
    <w:rsid w:val="00BD79F6"/>
    <w:rsid w:val="00BE1A92"/>
    <w:rsid w:val="00BE1E6E"/>
    <w:rsid w:val="00BE1E7E"/>
    <w:rsid w:val="00BE2931"/>
    <w:rsid w:val="00BE385C"/>
    <w:rsid w:val="00BE40F4"/>
    <w:rsid w:val="00BE4962"/>
    <w:rsid w:val="00BE4E21"/>
    <w:rsid w:val="00BE7F68"/>
    <w:rsid w:val="00BF0BDC"/>
    <w:rsid w:val="00BF32F1"/>
    <w:rsid w:val="00BF3476"/>
    <w:rsid w:val="00BF5B52"/>
    <w:rsid w:val="00C00E3B"/>
    <w:rsid w:val="00C039AA"/>
    <w:rsid w:val="00C04BA8"/>
    <w:rsid w:val="00C05AEA"/>
    <w:rsid w:val="00C10F99"/>
    <w:rsid w:val="00C10F9F"/>
    <w:rsid w:val="00C11329"/>
    <w:rsid w:val="00C11E14"/>
    <w:rsid w:val="00C12F1C"/>
    <w:rsid w:val="00C137E9"/>
    <w:rsid w:val="00C15062"/>
    <w:rsid w:val="00C16730"/>
    <w:rsid w:val="00C16775"/>
    <w:rsid w:val="00C17282"/>
    <w:rsid w:val="00C21BE4"/>
    <w:rsid w:val="00C23418"/>
    <w:rsid w:val="00C236C0"/>
    <w:rsid w:val="00C24FD1"/>
    <w:rsid w:val="00C2717F"/>
    <w:rsid w:val="00C40737"/>
    <w:rsid w:val="00C41455"/>
    <w:rsid w:val="00C42775"/>
    <w:rsid w:val="00C44C02"/>
    <w:rsid w:val="00C45138"/>
    <w:rsid w:val="00C4609F"/>
    <w:rsid w:val="00C46546"/>
    <w:rsid w:val="00C467CF"/>
    <w:rsid w:val="00C47513"/>
    <w:rsid w:val="00C51109"/>
    <w:rsid w:val="00C52BCE"/>
    <w:rsid w:val="00C550DC"/>
    <w:rsid w:val="00C563B3"/>
    <w:rsid w:val="00C61CB8"/>
    <w:rsid w:val="00C62AB2"/>
    <w:rsid w:val="00C64B15"/>
    <w:rsid w:val="00C65547"/>
    <w:rsid w:val="00C67558"/>
    <w:rsid w:val="00C70CC3"/>
    <w:rsid w:val="00C71886"/>
    <w:rsid w:val="00C75A91"/>
    <w:rsid w:val="00C76F5F"/>
    <w:rsid w:val="00C80422"/>
    <w:rsid w:val="00C82EEE"/>
    <w:rsid w:val="00C835D9"/>
    <w:rsid w:val="00C87EF2"/>
    <w:rsid w:val="00C9082D"/>
    <w:rsid w:val="00C913D1"/>
    <w:rsid w:val="00C9468C"/>
    <w:rsid w:val="00C95B50"/>
    <w:rsid w:val="00C95EE0"/>
    <w:rsid w:val="00C963B6"/>
    <w:rsid w:val="00CA238B"/>
    <w:rsid w:val="00CA2ADE"/>
    <w:rsid w:val="00CA334D"/>
    <w:rsid w:val="00CA4B50"/>
    <w:rsid w:val="00CA6636"/>
    <w:rsid w:val="00CB4C5E"/>
    <w:rsid w:val="00CB70B6"/>
    <w:rsid w:val="00CC3579"/>
    <w:rsid w:val="00CC3E66"/>
    <w:rsid w:val="00CC411B"/>
    <w:rsid w:val="00CC4D7D"/>
    <w:rsid w:val="00CC5932"/>
    <w:rsid w:val="00CC65E9"/>
    <w:rsid w:val="00CD1C5D"/>
    <w:rsid w:val="00CD1CE3"/>
    <w:rsid w:val="00CD3A40"/>
    <w:rsid w:val="00CD3DD2"/>
    <w:rsid w:val="00CD4723"/>
    <w:rsid w:val="00CE0A08"/>
    <w:rsid w:val="00CE24EB"/>
    <w:rsid w:val="00CE2598"/>
    <w:rsid w:val="00CE35B2"/>
    <w:rsid w:val="00CE3A6C"/>
    <w:rsid w:val="00CE4EBA"/>
    <w:rsid w:val="00CE567A"/>
    <w:rsid w:val="00CE6D2F"/>
    <w:rsid w:val="00CF225F"/>
    <w:rsid w:val="00CF274E"/>
    <w:rsid w:val="00CF4853"/>
    <w:rsid w:val="00D02463"/>
    <w:rsid w:val="00D073B0"/>
    <w:rsid w:val="00D10A26"/>
    <w:rsid w:val="00D1117A"/>
    <w:rsid w:val="00D13868"/>
    <w:rsid w:val="00D13C26"/>
    <w:rsid w:val="00D144D7"/>
    <w:rsid w:val="00D14EE9"/>
    <w:rsid w:val="00D26975"/>
    <w:rsid w:val="00D30184"/>
    <w:rsid w:val="00D3097C"/>
    <w:rsid w:val="00D322AE"/>
    <w:rsid w:val="00D32F78"/>
    <w:rsid w:val="00D33377"/>
    <w:rsid w:val="00D33C24"/>
    <w:rsid w:val="00D34C15"/>
    <w:rsid w:val="00D368F0"/>
    <w:rsid w:val="00D36CFA"/>
    <w:rsid w:val="00D37854"/>
    <w:rsid w:val="00D4030C"/>
    <w:rsid w:val="00D41831"/>
    <w:rsid w:val="00D43C4D"/>
    <w:rsid w:val="00D54322"/>
    <w:rsid w:val="00D556E6"/>
    <w:rsid w:val="00D55A93"/>
    <w:rsid w:val="00D55BEC"/>
    <w:rsid w:val="00D60EC0"/>
    <w:rsid w:val="00D60F44"/>
    <w:rsid w:val="00D669B4"/>
    <w:rsid w:val="00D67DB7"/>
    <w:rsid w:val="00D725A1"/>
    <w:rsid w:val="00D73CDD"/>
    <w:rsid w:val="00D753D0"/>
    <w:rsid w:val="00D76B08"/>
    <w:rsid w:val="00D771F7"/>
    <w:rsid w:val="00D820E0"/>
    <w:rsid w:val="00D82D0F"/>
    <w:rsid w:val="00D83122"/>
    <w:rsid w:val="00D862F8"/>
    <w:rsid w:val="00D926B6"/>
    <w:rsid w:val="00D93D17"/>
    <w:rsid w:val="00D94EC2"/>
    <w:rsid w:val="00D96B01"/>
    <w:rsid w:val="00DA6E7C"/>
    <w:rsid w:val="00DB1CDD"/>
    <w:rsid w:val="00DB4395"/>
    <w:rsid w:val="00DB76C3"/>
    <w:rsid w:val="00DB787E"/>
    <w:rsid w:val="00DC1FA3"/>
    <w:rsid w:val="00DC2193"/>
    <w:rsid w:val="00DC3023"/>
    <w:rsid w:val="00DC373F"/>
    <w:rsid w:val="00DC40DA"/>
    <w:rsid w:val="00DC4520"/>
    <w:rsid w:val="00DD180E"/>
    <w:rsid w:val="00DD2F66"/>
    <w:rsid w:val="00DD3A5C"/>
    <w:rsid w:val="00DD4FB0"/>
    <w:rsid w:val="00DD6077"/>
    <w:rsid w:val="00DD63E8"/>
    <w:rsid w:val="00DD6D5D"/>
    <w:rsid w:val="00DD7965"/>
    <w:rsid w:val="00DE14B1"/>
    <w:rsid w:val="00DE27D5"/>
    <w:rsid w:val="00DE2DD9"/>
    <w:rsid w:val="00DE314F"/>
    <w:rsid w:val="00DE4395"/>
    <w:rsid w:val="00DE5455"/>
    <w:rsid w:val="00DE6664"/>
    <w:rsid w:val="00DE754E"/>
    <w:rsid w:val="00DE7BB3"/>
    <w:rsid w:val="00DF1435"/>
    <w:rsid w:val="00DF3B5B"/>
    <w:rsid w:val="00DF3EF0"/>
    <w:rsid w:val="00DF46CE"/>
    <w:rsid w:val="00DF57AF"/>
    <w:rsid w:val="00DF6B29"/>
    <w:rsid w:val="00E03807"/>
    <w:rsid w:val="00E04AD9"/>
    <w:rsid w:val="00E05653"/>
    <w:rsid w:val="00E074F1"/>
    <w:rsid w:val="00E11A85"/>
    <w:rsid w:val="00E146AA"/>
    <w:rsid w:val="00E15AAD"/>
    <w:rsid w:val="00E16A99"/>
    <w:rsid w:val="00E20DD5"/>
    <w:rsid w:val="00E21CF6"/>
    <w:rsid w:val="00E25693"/>
    <w:rsid w:val="00E25E1E"/>
    <w:rsid w:val="00E35EAF"/>
    <w:rsid w:val="00E36439"/>
    <w:rsid w:val="00E4019E"/>
    <w:rsid w:val="00E40434"/>
    <w:rsid w:val="00E42CB8"/>
    <w:rsid w:val="00E444E9"/>
    <w:rsid w:val="00E46EE9"/>
    <w:rsid w:val="00E47409"/>
    <w:rsid w:val="00E50873"/>
    <w:rsid w:val="00E53EE6"/>
    <w:rsid w:val="00E55013"/>
    <w:rsid w:val="00E577E6"/>
    <w:rsid w:val="00E61B6B"/>
    <w:rsid w:val="00E64D72"/>
    <w:rsid w:val="00E64F43"/>
    <w:rsid w:val="00E6709B"/>
    <w:rsid w:val="00E704FC"/>
    <w:rsid w:val="00E76934"/>
    <w:rsid w:val="00E77D3A"/>
    <w:rsid w:val="00E806B7"/>
    <w:rsid w:val="00E8099D"/>
    <w:rsid w:val="00E85392"/>
    <w:rsid w:val="00E862FD"/>
    <w:rsid w:val="00E86A46"/>
    <w:rsid w:val="00E87284"/>
    <w:rsid w:val="00E872F6"/>
    <w:rsid w:val="00E87306"/>
    <w:rsid w:val="00E91F29"/>
    <w:rsid w:val="00E92504"/>
    <w:rsid w:val="00E93530"/>
    <w:rsid w:val="00E93E15"/>
    <w:rsid w:val="00E955BB"/>
    <w:rsid w:val="00EA0E63"/>
    <w:rsid w:val="00EA1BA2"/>
    <w:rsid w:val="00EA2395"/>
    <w:rsid w:val="00EA3CA1"/>
    <w:rsid w:val="00EB02C8"/>
    <w:rsid w:val="00EB38E6"/>
    <w:rsid w:val="00EC155A"/>
    <w:rsid w:val="00EC504E"/>
    <w:rsid w:val="00EC65F5"/>
    <w:rsid w:val="00ED0A84"/>
    <w:rsid w:val="00ED1B38"/>
    <w:rsid w:val="00ED254A"/>
    <w:rsid w:val="00ED4FC1"/>
    <w:rsid w:val="00ED58C7"/>
    <w:rsid w:val="00ED6D96"/>
    <w:rsid w:val="00ED70D3"/>
    <w:rsid w:val="00EE06C6"/>
    <w:rsid w:val="00EE2674"/>
    <w:rsid w:val="00EE5637"/>
    <w:rsid w:val="00EE568B"/>
    <w:rsid w:val="00EE76BB"/>
    <w:rsid w:val="00EF024B"/>
    <w:rsid w:val="00EF505A"/>
    <w:rsid w:val="00EF5D7D"/>
    <w:rsid w:val="00EF6190"/>
    <w:rsid w:val="00F001D3"/>
    <w:rsid w:val="00F01CF7"/>
    <w:rsid w:val="00F05092"/>
    <w:rsid w:val="00F12784"/>
    <w:rsid w:val="00F129CB"/>
    <w:rsid w:val="00F14AB5"/>
    <w:rsid w:val="00F17774"/>
    <w:rsid w:val="00F215F2"/>
    <w:rsid w:val="00F22828"/>
    <w:rsid w:val="00F2371F"/>
    <w:rsid w:val="00F278DE"/>
    <w:rsid w:val="00F27992"/>
    <w:rsid w:val="00F27BC5"/>
    <w:rsid w:val="00F311BA"/>
    <w:rsid w:val="00F312CA"/>
    <w:rsid w:val="00F32489"/>
    <w:rsid w:val="00F332CF"/>
    <w:rsid w:val="00F3530F"/>
    <w:rsid w:val="00F3562C"/>
    <w:rsid w:val="00F36B24"/>
    <w:rsid w:val="00F40765"/>
    <w:rsid w:val="00F41241"/>
    <w:rsid w:val="00F415D9"/>
    <w:rsid w:val="00F41EF3"/>
    <w:rsid w:val="00F4241C"/>
    <w:rsid w:val="00F44B5F"/>
    <w:rsid w:val="00F46F49"/>
    <w:rsid w:val="00F47ED0"/>
    <w:rsid w:val="00F47FE8"/>
    <w:rsid w:val="00F502A1"/>
    <w:rsid w:val="00F51B11"/>
    <w:rsid w:val="00F525EC"/>
    <w:rsid w:val="00F530D1"/>
    <w:rsid w:val="00F55F68"/>
    <w:rsid w:val="00F6007A"/>
    <w:rsid w:val="00F629D1"/>
    <w:rsid w:val="00F637E0"/>
    <w:rsid w:val="00F65BFD"/>
    <w:rsid w:val="00F72986"/>
    <w:rsid w:val="00F75697"/>
    <w:rsid w:val="00F77014"/>
    <w:rsid w:val="00F770DC"/>
    <w:rsid w:val="00F80E04"/>
    <w:rsid w:val="00F8317C"/>
    <w:rsid w:val="00F84307"/>
    <w:rsid w:val="00F844F4"/>
    <w:rsid w:val="00F85440"/>
    <w:rsid w:val="00F8633F"/>
    <w:rsid w:val="00F8798F"/>
    <w:rsid w:val="00F956DA"/>
    <w:rsid w:val="00FA2096"/>
    <w:rsid w:val="00FA27F3"/>
    <w:rsid w:val="00FA5C0F"/>
    <w:rsid w:val="00FA6120"/>
    <w:rsid w:val="00FA67F9"/>
    <w:rsid w:val="00FA73AF"/>
    <w:rsid w:val="00FB02AB"/>
    <w:rsid w:val="00FB26F2"/>
    <w:rsid w:val="00FC00C5"/>
    <w:rsid w:val="00FC14A9"/>
    <w:rsid w:val="00FC1D6F"/>
    <w:rsid w:val="00FC3CDD"/>
    <w:rsid w:val="00FC4045"/>
    <w:rsid w:val="00FC61CC"/>
    <w:rsid w:val="00FC69F3"/>
    <w:rsid w:val="00FD0011"/>
    <w:rsid w:val="00FD00EE"/>
    <w:rsid w:val="00FD12B5"/>
    <w:rsid w:val="00FD423B"/>
    <w:rsid w:val="00FD5A1D"/>
    <w:rsid w:val="00FE05FA"/>
    <w:rsid w:val="00F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097268"/>
  <w15:chartTrackingRefBased/>
  <w15:docId w15:val="{E1669D8C-B1F2-4ADB-9518-F102A351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E6"/>
    <w:rPr>
      <w:rFonts w:eastAsiaTheme="minorEastAsia" w:cs="Times New Roman"/>
    </w:rPr>
  </w:style>
  <w:style w:type="paragraph" w:styleId="Ttulo1">
    <w:name w:val="heading 1"/>
    <w:basedOn w:val="Normal"/>
    <w:link w:val="Ttulo1C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3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Tabladememorando">
    <w:name w:val="Tabla de memorando"/>
    <w:basedOn w:val="Tabla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Nombredelacompaa">
    <w:name w:val="Nombre de la compañía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Piedepgina">
    <w:name w:val="footer"/>
    <w:basedOn w:val="Normal"/>
    <w:link w:val="PiedepginaCar"/>
    <w:uiPriority w:val="99"/>
    <w:unhideWhenUsed/>
    <w:qFormat/>
    <w:rsid w:val="00E05653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653"/>
    <w:rPr>
      <w:rFonts w:eastAsiaTheme="minorEastAsia" w:cs="Times New Roman"/>
    </w:rPr>
  </w:style>
  <w:style w:type="paragraph" w:styleId="Ttulo">
    <w:name w:val="Title"/>
    <w:basedOn w:val="Normal"/>
    <w:link w:val="TtuloC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tuloCar">
    <w:name w:val="Título Car"/>
    <w:basedOn w:val="Fuentedeprrafopredeter"/>
    <w:link w:val="Ttulo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Encabezado">
    <w:name w:val="header"/>
    <w:basedOn w:val="Normal"/>
    <w:link w:val="EncabezadoCar"/>
    <w:uiPriority w:val="99"/>
    <w:unhideWhenUsed/>
    <w:rsid w:val="00E05653"/>
  </w:style>
  <w:style w:type="character" w:customStyle="1" w:styleId="EncabezadoCar">
    <w:name w:val="Encabezado Car"/>
    <w:basedOn w:val="Fuentedeprrafopredeter"/>
    <w:link w:val="Encabezado"/>
    <w:uiPriority w:val="99"/>
    <w:rsid w:val="00E05653"/>
    <w:rPr>
      <w:rFonts w:eastAsiaTheme="minorEastAsia" w:cs="Times New Roman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E87284"/>
    <w:rPr>
      <w:color w:val="1F497D" w:themeColor="text2"/>
      <w:u w:val="single"/>
    </w:rPr>
  </w:style>
  <w:style w:type="character" w:customStyle="1" w:styleId="Mencionar1">
    <w:name w:val="Mencionar1"/>
    <w:basedOn w:val="Fuentedeprrafopredeter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Textodelmarcadordeposicin">
    <w:name w:val="Placeholder Text"/>
    <w:basedOn w:val="Fuentedeprrafopredeter"/>
    <w:uiPriority w:val="99"/>
    <w:semiHidden/>
    <w:rsid w:val="00E87284"/>
    <w:rPr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97389"/>
    <w:rPr>
      <w:rFonts w:eastAsiaTheme="minorEastAsia" w:cs="Times New Roman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97389"/>
    <w:rPr>
      <w:rFonts w:eastAsiaTheme="minorEastAsia" w:cs="Times New Roman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97389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9738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97389"/>
    <w:rPr>
      <w:rFonts w:eastAsiaTheme="minorEastAsia" w:cs="Times New Roman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73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97389"/>
    <w:rPr>
      <w:rFonts w:eastAsiaTheme="minorEastAsia" w:cs="Times New Roman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97389"/>
    <w:rPr>
      <w:rFonts w:eastAsiaTheme="minorEastAsia" w:cs="Times New Roman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unhideWhenUsed/>
    <w:qFormat/>
    <w:rsid w:val="004438E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7C3C7E"/>
    <w:pPr>
      <w:ind w:left="360" w:hanging="36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7C3C7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C3C7E"/>
    <w:rPr>
      <w:rFonts w:eastAsiaTheme="minorEastAsia" w:cs="Times New Roma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C3C7E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C3C7E"/>
    <w:rPr>
      <w:rFonts w:eastAsiaTheme="minorEastAsia" w:cs="Times New Roman"/>
    </w:rPr>
  </w:style>
  <w:style w:type="paragraph" w:customStyle="1" w:styleId="paragraph">
    <w:name w:val="paragraph"/>
    <w:basedOn w:val="Normal"/>
    <w:rsid w:val="003E44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s-HN" w:eastAsia="es-HN"/>
    </w:rPr>
  </w:style>
  <w:style w:type="character" w:customStyle="1" w:styleId="normaltextrun">
    <w:name w:val="normaltextrun"/>
    <w:basedOn w:val="Fuentedeprrafopredeter"/>
    <w:rsid w:val="003E442D"/>
  </w:style>
  <w:style w:type="character" w:customStyle="1" w:styleId="eop">
    <w:name w:val="eop"/>
    <w:basedOn w:val="Fuentedeprrafopredeter"/>
    <w:rsid w:val="003E442D"/>
  </w:style>
  <w:style w:type="table" w:styleId="Tablaconcuadrcula">
    <w:name w:val="Table Grid"/>
    <w:basedOn w:val="Tablanormal"/>
    <w:uiPriority w:val="39"/>
    <w:rsid w:val="00A53E36"/>
    <w:pPr>
      <w:spacing w:before="0"/>
    </w:pPr>
    <w:rPr>
      <w:kern w:val="2"/>
      <w:lang w:val="es-H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stema.proima.PROIMA\AppData\Roaming\Microsoft\Templates\Memorando%20de%20oficina%20(dise&#241;o%20profesional).dotx" TargetMode="External"/></Relationship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6E5E-5FE3-4A11-B3E6-74A1129C3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Memorando de oficina (diseño profesional).dotx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 Proima</dc:creator>
  <cp:keywords/>
  <dc:description/>
  <cp:lastModifiedBy>Roussbel Medina</cp:lastModifiedBy>
  <cp:revision>3</cp:revision>
  <cp:lastPrinted>2025-12-20T17:55:00Z</cp:lastPrinted>
  <dcterms:created xsi:type="dcterms:W3CDTF">2026-01-14T22:35:00Z</dcterms:created>
  <dcterms:modified xsi:type="dcterms:W3CDTF">2026-01-15T20:26:00Z</dcterms:modified>
</cp:coreProperties>
</file>